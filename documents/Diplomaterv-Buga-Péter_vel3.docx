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62CB" w14:textId="179354CA" w:rsidR="0063585C" w:rsidRPr="00FA2BE1" w:rsidRDefault="00760739" w:rsidP="00D429F2">
      <w:pPr>
        <w:pStyle w:val="Cmlaplog"/>
      </w:pPr>
      <w:r w:rsidRPr="00FA2BE1">
        <w:rPr>
          <w:noProof/>
          <w:lang w:eastAsia="hu-HU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FA2BE1" w:rsidRDefault="004851C7" w:rsidP="00D429F2">
      <w:pPr>
        <w:pStyle w:val="Cmlapegyetem"/>
      </w:pPr>
      <w:r w:rsidRPr="00FA2BE1">
        <w:t>Budapesti Műszaki és Gazdaságtudományi Egyetem</w:t>
      </w:r>
    </w:p>
    <w:p w14:paraId="699810F9" w14:textId="77777777" w:rsidR="004851C7" w:rsidRPr="00FA2BE1" w:rsidRDefault="004851C7" w:rsidP="00D429F2">
      <w:pPr>
        <w:pStyle w:val="Cmlapkarstanszk"/>
      </w:pPr>
      <w:r w:rsidRPr="00FA2BE1">
        <w:t>Villamosmérnöki és Informatikai Kar</w:t>
      </w:r>
    </w:p>
    <w:p w14:paraId="09D00D2E" w14:textId="1FAB0DFC" w:rsidR="004851C7" w:rsidRPr="00FA2BE1" w:rsidRDefault="002E103C" w:rsidP="00D429F2">
      <w:pPr>
        <w:pStyle w:val="Cmlapkarstanszk"/>
      </w:pPr>
      <w:fldSimple w:instr="DOCPROPERTY  Company  \* MERGEFORMAT">
        <w:r w:rsidR="003563E3">
          <w:t>Távközlési és Mesterséges Intelligencia Tanszék</w:t>
        </w:r>
      </w:fldSimple>
    </w:p>
    <w:p w14:paraId="0D9666B2" w14:textId="77777777" w:rsidR="004851C7" w:rsidRPr="00FA2BE1" w:rsidRDefault="004851C7"/>
    <w:p w14:paraId="5DEE6AFE" w14:textId="77777777" w:rsidR="004851C7" w:rsidRPr="00FA2BE1" w:rsidRDefault="004851C7"/>
    <w:p w14:paraId="1E8B722F" w14:textId="77777777" w:rsidR="004851C7" w:rsidRPr="00FA2BE1" w:rsidRDefault="004851C7"/>
    <w:p w14:paraId="66A83BBB" w14:textId="77777777" w:rsidR="004851C7" w:rsidRPr="00FA2BE1" w:rsidRDefault="004851C7"/>
    <w:p w14:paraId="5F0859C9" w14:textId="77777777" w:rsidR="004851C7" w:rsidRPr="00FA2BE1" w:rsidRDefault="004851C7"/>
    <w:p w14:paraId="5E696097" w14:textId="77777777" w:rsidR="004851C7" w:rsidRPr="00FA2BE1" w:rsidRDefault="004851C7"/>
    <w:p w14:paraId="0BAB6244" w14:textId="77777777" w:rsidR="004851C7" w:rsidRPr="00FA2BE1" w:rsidRDefault="004851C7"/>
    <w:p w14:paraId="48E58346" w14:textId="56ECBA12" w:rsidR="0063585C" w:rsidRPr="00FA2BE1" w:rsidRDefault="002B0525" w:rsidP="00171054">
      <w:pPr>
        <w:pStyle w:val="Cmlapszerz"/>
        <w:rPr>
          <w:noProof w:val="0"/>
        </w:rPr>
      </w:pPr>
      <w:r w:rsidRPr="00FA2BE1">
        <w:rPr>
          <w:noProof w:val="0"/>
        </w:rPr>
        <w:fldChar w:fldCharType="begin"/>
      </w:r>
      <w:r w:rsidRPr="00FA2BE1">
        <w:rPr>
          <w:noProof w:val="0"/>
        </w:rPr>
        <w:instrText xml:space="preserve"> AUTHOR  \* MERGEFORMAT </w:instrText>
      </w:r>
      <w:r w:rsidRPr="00FA2BE1">
        <w:rPr>
          <w:noProof w:val="0"/>
        </w:rPr>
        <w:fldChar w:fldCharType="separate"/>
      </w:r>
      <w:r w:rsidR="003563E3">
        <w:t>Buga Péter</w:t>
      </w:r>
      <w:r w:rsidRPr="00FA2BE1">
        <w:rPr>
          <w:noProof w:val="0"/>
        </w:rPr>
        <w:fldChar w:fldCharType="end"/>
      </w:r>
    </w:p>
    <w:p w14:paraId="27E9F397" w14:textId="097FD1E3" w:rsidR="0063585C" w:rsidRPr="00FA2BE1" w:rsidRDefault="002E103C">
      <w:pPr>
        <w:pStyle w:val="Cm"/>
      </w:pPr>
      <w:fldSimple w:instr="TITLE  \* MERGEFORMAT">
        <w:r w:rsidR="003563E3">
          <w:t>Többutas hálózati folyamok felügyeleti adatainak feldolgozása</w:t>
        </w:r>
      </w:fldSimple>
      <w:r w:rsidR="00FF70B2" w:rsidRPr="00FA2BE1">
        <w:t xml:space="preserve"> </w:t>
      </w:r>
      <w:commentRangeStart w:id="0"/>
      <w:r w:rsidR="00FF70B2" w:rsidRPr="00FA2BE1">
        <w:t>ÉS</w:t>
      </w:r>
      <w:commentRangeEnd w:id="0"/>
      <w:r w:rsidR="00237FB7">
        <w:commentReference w:id="0"/>
      </w:r>
      <w:r w:rsidR="00FF70B2" w:rsidRPr="00FA2BE1">
        <w:t xml:space="preserve"> GRAFIKUS MEGJELENítése</w:t>
      </w:r>
    </w:p>
    <w:p w14:paraId="5532B58E" w14:textId="33115685" w:rsidR="0063585C" w:rsidRPr="00FA2BE1" w:rsidRDefault="0063585C" w:rsidP="003E667D">
      <w:pPr>
        <w:pStyle w:val="Alcm"/>
        <w:spacing w:after="3360"/>
        <w:jc w:val="both"/>
        <w:rPr>
          <w:noProof w:val="0"/>
        </w:rPr>
      </w:pPr>
    </w:p>
    <w:p w14:paraId="156BF04A" w14:textId="49661E1C" w:rsidR="0063585C" w:rsidRPr="00FA2BE1" w:rsidRDefault="00760739" w:rsidP="009C1C93">
      <w:pPr>
        <w:pStyle w:val="Alcm"/>
        <w:rPr>
          <w:noProof w:val="0"/>
        </w:rPr>
      </w:pPr>
      <w:r w:rsidRPr="00FA2BE1">
        <w:rPr>
          <w:lang w:eastAsia="hu-H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Pr="00614C71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 w:rsidRPr="00614C71"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1CDB7373" w:rsidR="0063585C" w:rsidRPr="00614C71" w:rsidRDefault="002B0525" w:rsidP="00171054">
                            <w:pPr>
                              <w:pStyle w:val="Cmlapszerz"/>
                              <w:rPr>
                                <w:noProof w:val="0"/>
                              </w:rPr>
                            </w:pPr>
                            <w:r w:rsidRPr="00614C71">
                              <w:rPr>
                                <w:noProof w:val="0"/>
                              </w:rPr>
                              <w:fldChar w:fldCharType="begin"/>
                            </w:r>
                            <w:r w:rsidRPr="00614C71">
                              <w:rPr>
                                <w:noProof w:val="0"/>
                              </w:rPr>
                              <w:instrText xml:space="preserve"> DOCPROPERTY "Manager"  \* MERGEFORMAT </w:instrText>
                            </w:r>
                            <w:r w:rsidRPr="00614C71">
                              <w:rPr>
                                <w:noProof w:val="0"/>
                              </w:rPr>
                              <w:fldChar w:fldCharType="separate"/>
                            </w:r>
                            <w:r w:rsidRPr="00614C71">
                              <w:rPr>
                                <w:noProof w:val="0"/>
                              </w:rPr>
                              <w:t xml:space="preserve">Dr. </w:t>
                            </w:r>
                            <w:proofErr w:type="spellStart"/>
                            <w:r w:rsidRPr="00614C71">
                              <w:rPr>
                                <w:noProof w:val="0"/>
                              </w:rPr>
                              <w:t>Maliosz</w:t>
                            </w:r>
                            <w:proofErr w:type="spellEnd"/>
                            <w:r w:rsidRPr="00614C71">
                              <w:rPr>
                                <w:noProof w:val="0"/>
                              </w:rPr>
                              <w:t xml:space="preserve"> Markosz</w:t>
                            </w:r>
                            <w:r w:rsidRPr="00614C71">
                              <w:rPr>
                                <w:noProof w:val="0"/>
                              </w:rPr>
                              <w:fldChar w:fldCharType="end"/>
                            </w:r>
                          </w:p>
                          <w:p w14:paraId="4EC91467" w14:textId="16D91FE2" w:rsidR="0063585C" w:rsidRPr="00614C71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 w:rsidRPr="00614C71">
                              <w:t xml:space="preserve">BUDAPEST, </w:t>
                            </w:r>
                            <w:r w:rsidRPr="00614C71">
                              <w:fldChar w:fldCharType="begin"/>
                            </w:r>
                            <w:r w:rsidRPr="00614C71">
                              <w:instrText xml:space="preserve"> DATE \@ "yyyy" \* MERGEFORMAT </w:instrText>
                            </w:r>
                            <w:r w:rsidRPr="00614C71">
                              <w:fldChar w:fldCharType="separate"/>
                            </w:r>
                            <w:r w:rsidR="00D26B2B">
                              <w:rPr>
                                <w:noProof/>
                              </w:rPr>
                              <w:t>2025</w:t>
                            </w:r>
                            <w:r w:rsidRPr="00614C71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Pr="00614C71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 w:rsidRPr="00614C71">
                        <w:rPr>
                          <w:smallCaps/>
                        </w:rPr>
                        <w:t>Konzulens</w:t>
                      </w:r>
                    </w:p>
                    <w:p w14:paraId="5B11A3E3" w14:textId="1CDB7373" w:rsidR="0063585C" w:rsidRPr="00614C71" w:rsidRDefault="002B0525" w:rsidP="00171054">
                      <w:pPr>
                        <w:pStyle w:val="Cmlapszerz"/>
                        <w:rPr>
                          <w:noProof w:val="0"/>
                        </w:rPr>
                      </w:pPr>
                      <w:r w:rsidRPr="00614C71">
                        <w:rPr>
                          <w:noProof w:val="0"/>
                        </w:rPr>
                        <w:fldChar w:fldCharType="begin"/>
                      </w:r>
                      <w:r w:rsidRPr="00614C71">
                        <w:rPr>
                          <w:noProof w:val="0"/>
                        </w:rPr>
                        <w:instrText xml:space="preserve"> DOCPROPERTY "Manager"  \* MERGEFORMAT </w:instrText>
                      </w:r>
                      <w:r w:rsidRPr="00614C71">
                        <w:rPr>
                          <w:noProof w:val="0"/>
                        </w:rPr>
                        <w:fldChar w:fldCharType="separate"/>
                      </w:r>
                      <w:r w:rsidRPr="00614C71">
                        <w:rPr>
                          <w:noProof w:val="0"/>
                        </w:rPr>
                        <w:t xml:space="preserve">Dr. </w:t>
                      </w:r>
                      <w:proofErr w:type="spellStart"/>
                      <w:r w:rsidRPr="00614C71">
                        <w:rPr>
                          <w:noProof w:val="0"/>
                        </w:rPr>
                        <w:t>Maliosz</w:t>
                      </w:r>
                      <w:proofErr w:type="spellEnd"/>
                      <w:r w:rsidRPr="00614C71">
                        <w:rPr>
                          <w:noProof w:val="0"/>
                        </w:rPr>
                        <w:t xml:space="preserve"> Markosz</w:t>
                      </w:r>
                      <w:r w:rsidRPr="00614C71">
                        <w:rPr>
                          <w:noProof w:val="0"/>
                        </w:rPr>
                        <w:fldChar w:fldCharType="end"/>
                      </w:r>
                    </w:p>
                    <w:p w14:paraId="4EC91467" w14:textId="16D91FE2" w:rsidR="0063585C" w:rsidRPr="00614C71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 w:rsidRPr="00614C71">
                        <w:t xml:space="preserve">BUDAPEST, </w:t>
                      </w:r>
                      <w:r w:rsidRPr="00614C71">
                        <w:fldChar w:fldCharType="begin"/>
                      </w:r>
                      <w:r w:rsidRPr="00614C71">
                        <w:instrText xml:space="preserve"> DATE \@ "yyyy" \* MERGEFORMAT </w:instrText>
                      </w:r>
                      <w:r w:rsidRPr="00614C71">
                        <w:fldChar w:fldCharType="separate"/>
                      </w:r>
                      <w:r w:rsidR="00D26B2B">
                        <w:rPr>
                          <w:noProof/>
                        </w:rPr>
                        <w:t>2025</w:t>
                      </w:r>
                      <w:r w:rsidRPr="00614C71"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FA2BE1" w:rsidRDefault="0063585C" w:rsidP="00B96880">
      <w:pPr>
        <w:pStyle w:val="Fejezetcmtartalomjegyzknlkl"/>
        <w:rPr>
          <w:noProof w:val="0"/>
        </w:rPr>
      </w:pPr>
      <w:r w:rsidRPr="00FA2BE1">
        <w:rPr>
          <w:noProof w:val="0"/>
        </w:rPr>
        <w:lastRenderedPageBreak/>
        <w:t>Tartalomjegyzék</w:t>
      </w:r>
    </w:p>
    <w:p w14:paraId="6BD5C55E" w14:textId="017A8C9B" w:rsidR="003563E3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r w:rsidRPr="00FA2BE1">
        <w:fldChar w:fldCharType="begin"/>
      </w:r>
      <w:r w:rsidRPr="00FA2BE1">
        <w:instrText xml:space="preserve"> TOC \o "1-3" \h \z \u </w:instrText>
      </w:r>
      <w:r w:rsidRPr="00FA2BE1">
        <w:fldChar w:fldCharType="separate"/>
      </w:r>
      <w:hyperlink w:anchor="_Toc216368254" w:history="1">
        <w:r w:rsidR="003563E3" w:rsidRPr="00582259">
          <w:rPr>
            <w:rStyle w:val="Hiperhivatkozs"/>
            <w:noProof/>
          </w:rPr>
          <w:t>Összefoglaló</w:t>
        </w:r>
        <w:r w:rsidR="003563E3">
          <w:rPr>
            <w:noProof/>
            <w:webHidden/>
          </w:rPr>
          <w:tab/>
        </w:r>
        <w:r w:rsidR="003563E3">
          <w:rPr>
            <w:noProof/>
            <w:webHidden/>
          </w:rPr>
          <w:fldChar w:fldCharType="begin"/>
        </w:r>
        <w:r w:rsidR="003563E3">
          <w:rPr>
            <w:noProof/>
            <w:webHidden/>
          </w:rPr>
          <w:instrText xml:space="preserve"> PAGEREF _Toc216368254 \h </w:instrText>
        </w:r>
        <w:r w:rsidR="003563E3">
          <w:rPr>
            <w:noProof/>
            <w:webHidden/>
          </w:rPr>
        </w:r>
        <w:r w:rsidR="003563E3">
          <w:rPr>
            <w:noProof/>
            <w:webHidden/>
          </w:rPr>
          <w:fldChar w:fldCharType="separate"/>
        </w:r>
        <w:r w:rsidR="003563E3">
          <w:rPr>
            <w:noProof/>
            <w:webHidden/>
          </w:rPr>
          <w:t>6</w:t>
        </w:r>
        <w:r w:rsidR="003563E3">
          <w:rPr>
            <w:noProof/>
            <w:webHidden/>
          </w:rPr>
          <w:fldChar w:fldCharType="end"/>
        </w:r>
      </w:hyperlink>
    </w:p>
    <w:p w14:paraId="0301A82E" w14:textId="610B8BEF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255" w:history="1">
        <w:r w:rsidRPr="00582259">
          <w:rPr>
            <w:rStyle w:val="Hiperhivatkozs"/>
            <w:noProof/>
            <w:lang w:val="en-GB"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9D9817" w14:textId="26231DDD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256" w:history="1">
        <w:r w:rsidRPr="00582259">
          <w:rPr>
            <w:rStyle w:val="Hiperhivatkozs"/>
            <w:noProof/>
          </w:rPr>
          <w:t>1 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E0B114" w14:textId="4E7B5B34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57" w:history="1">
        <w:r w:rsidRPr="00582259">
          <w:rPr>
            <w:rStyle w:val="Hiperhivatkozs"/>
            <w:noProof/>
          </w:rPr>
          <w:t>1.1 A feladat értelmezése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F62D72" w14:textId="168B8FCF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58" w:history="1">
        <w:r w:rsidRPr="00582259">
          <w:rPr>
            <w:rStyle w:val="Hiperhivatkozs"/>
            <w:noProof/>
          </w:rPr>
          <w:t>1.2 A tervezés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3A5ECF" w14:textId="66170B27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59" w:history="1">
        <w:r w:rsidRPr="00582259">
          <w:rPr>
            <w:rStyle w:val="Hiperhivatkozs"/>
            <w:noProof/>
          </w:rPr>
          <w:t>1.3 A feladat indokoltsága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53F05C" w14:textId="1BB351C7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0" w:history="1">
        <w:r w:rsidRPr="00582259">
          <w:rPr>
            <w:rStyle w:val="Hiperhivatkozs"/>
            <w:noProof/>
          </w:rPr>
          <w:t>1.4 A diplomaterv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38C600" w14:textId="5D060950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261" w:history="1">
        <w:r w:rsidRPr="00582259">
          <w:rPr>
            <w:rStyle w:val="Hiperhivatkozs"/>
            <w:noProof/>
          </w:rPr>
          <w:t>2 Irodalomkutatás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10B9E7" w14:textId="5904D6F5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2" w:history="1">
        <w:r w:rsidRPr="00582259">
          <w:rPr>
            <w:rStyle w:val="Hiperhivatkozs"/>
            <w:noProof/>
          </w:rPr>
          <w:t>2.1 Frame Replication and Elimination for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8ACD6" w14:textId="7C15BB12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3" w:history="1">
        <w:r w:rsidRPr="00582259">
          <w:rPr>
            <w:rStyle w:val="Hiperhivatkozs"/>
            <w:noProof/>
          </w:rPr>
          <w:t>2.1.1 A FRER működési elve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CB4005" w14:textId="42A6D97D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4" w:history="1">
        <w:r w:rsidRPr="00582259">
          <w:rPr>
            <w:rStyle w:val="Hiperhivatkozs"/>
            <w:noProof/>
          </w:rPr>
          <w:t>2.1.2 A megbízhatóság biztosítása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63D516" w14:textId="12586E9A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5" w:history="1">
        <w:r w:rsidRPr="00582259">
          <w:rPr>
            <w:rStyle w:val="Hiperhivatkozs"/>
            <w:noProof/>
          </w:rPr>
          <w:t>2.1.3 Alkalmazási területek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F27B98" w14:textId="0BF3EB42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6" w:history="1">
        <w:r w:rsidRPr="00582259">
          <w:rPr>
            <w:rStyle w:val="Hiperhivatkozs"/>
            <w:noProof/>
          </w:rPr>
          <w:t>2.2 Packet Replication, Elimination and Ordering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7C3E73" w14:textId="1BCA8EC5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7" w:history="1">
        <w:r w:rsidRPr="00582259">
          <w:rPr>
            <w:rStyle w:val="Hiperhivatkozs"/>
            <w:noProof/>
          </w:rPr>
          <w:t>2.2.1 A PREOF működési elve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749F84" w14:textId="0C0592D2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8" w:history="1">
        <w:r w:rsidRPr="00582259">
          <w:rPr>
            <w:rStyle w:val="Hiperhivatkozs"/>
            <w:noProof/>
          </w:rPr>
          <w:t>2.2.2 A PREOF alkalmazási környezete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184758" w14:textId="025A220B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69" w:history="1">
        <w:r w:rsidRPr="00582259">
          <w:rPr>
            <w:rStyle w:val="Hiperhivatkozs"/>
            <w:noProof/>
          </w:rPr>
          <w:t>2.2.3 A FRER és a PREOF összehasonlítása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75E43E" w14:textId="54CE3F15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0" w:history="1">
        <w:r w:rsidRPr="00582259">
          <w:rPr>
            <w:rStyle w:val="Hiperhivatkozs"/>
            <w:noProof/>
          </w:rPr>
          <w:t>2.3 Előrejelzési technikák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C2003A" w14:textId="2F4B7873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1" w:history="1">
        <w:r w:rsidRPr="00582259">
          <w:rPr>
            <w:rStyle w:val="Hiperhivatkozs"/>
            <w:noProof/>
          </w:rPr>
          <w:t>2.3.1 Klasszikus idősor-alapú előrejelzés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8FABE0" w14:textId="4E9ED15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2" w:history="1">
        <w:r w:rsidRPr="00582259">
          <w:rPr>
            <w:rStyle w:val="Hiperhivatkozs"/>
            <w:noProof/>
          </w:rPr>
          <w:t>2.3.2 Gépi tanulást alkalmazó előrejelzés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C1A56A" w14:textId="3D4C19F9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3" w:history="1">
        <w:r w:rsidRPr="00582259">
          <w:rPr>
            <w:rStyle w:val="Hiperhivatkozs"/>
            <w:noProof/>
          </w:rPr>
          <w:t>2.4 Adatbázisok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F3A2B5" w14:textId="62B6EFD1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4" w:history="1">
        <w:r w:rsidRPr="00582259">
          <w:rPr>
            <w:rStyle w:val="Hiperhivatkozs"/>
            <w:noProof/>
          </w:rPr>
          <w:t>2.4.1 Idősor alapú adatbázisok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B5D35F" w14:textId="6CC5D32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5" w:history="1">
        <w:r w:rsidRPr="00582259">
          <w:rPr>
            <w:rStyle w:val="Hiperhivatkozs"/>
            <w:noProof/>
          </w:rPr>
          <w:t>2.4.2 Adatmodellezési paradigmák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7AA047" w14:textId="428FCD78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6" w:history="1">
        <w:r w:rsidRPr="00582259">
          <w:rPr>
            <w:rStyle w:val="Hiperhivatkozs"/>
            <w:noProof/>
          </w:rPr>
          <w:t>2.5 Megjelenítő felületek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63A98B" w14:textId="66332C65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7" w:history="1">
        <w:r w:rsidRPr="00582259">
          <w:rPr>
            <w:rStyle w:val="Hiperhivatkozs"/>
            <w:noProof/>
          </w:rPr>
          <w:t>2.5.1 Követelmények a megjelenítő felületekkel szemben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6C2D1D" w14:textId="789925D4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8" w:history="1">
        <w:r w:rsidRPr="00582259">
          <w:rPr>
            <w:rStyle w:val="Hiperhivatkozs"/>
            <w:noProof/>
          </w:rPr>
          <w:t>2.5.2 Dashboard-alapú megjelenítési megoldások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0B6F81" w14:textId="7B7090BA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79" w:history="1">
        <w:r w:rsidRPr="00582259">
          <w:rPr>
            <w:rStyle w:val="Hiperhivatkozs"/>
            <w:noProof/>
          </w:rPr>
          <w:t>2.5.3 Topológia vizualizáció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C163A8" w14:textId="7C3999DA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0" w:history="1">
        <w:r w:rsidRPr="00582259">
          <w:rPr>
            <w:rStyle w:val="Hiperhivatkozs"/>
            <w:noProof/>
          </w:rPr>
          <w:t>2.6 Adatfeldolgozási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18FBED" w14:textId="79BBE9E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1" w:history="1">
        <w:r w:rsidRPr="00582259">
          <w:rPr>
            <w:rStyle w:val="Hiperhivatkozs"/>
            <w:noProof/>
          </w:rPr>
          <w:t>2.6.1 Metrikák kapcsolata az adatbázissal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85690C" w14:textId="5D3A0C16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2" w:history="1">
        <w:r w:rsidRPr="00582259">
          <w:rPr>
            <w:rStyle w:val="Hiperhivatkozs"/>
            <w:noProof/>
          </w:rPr>
          <w:t>2.6.2 Adatok kapcsolata az előrejelzési rendszerrel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1BC2CF" w14:textId="56E93AB2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3" w:history="1">
        <w:r w:rsidRPr="00582259">
          <w:rPr>
            <w:rStyle w:val="Hiperhivatkozs"/>
            <w:noProof/>
          </w:rPr>
          <w:t>2.7 Hálózati veszteségek modellezése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0D43B0" w14:textId="0C559BC0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4" w:history="1">
        <w:r w:rsidRPr="00582259">
          <w:rPr>
            <w:rStyle w:val="Hiperhivatkozs"/>
            <w:noProof/>
          </w:rPr>
          <w:t>2.7.1 Késleltetés és csomagvesztés modellezése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EA6B29" w14:textId="294944AA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5" w:history="1">
        <w:r w:rsidRPr="00582259">
          <w:rPr>
            <w:rStyle w:val="Hiperhivatkozs"/>
            <w:noProof/>
          </w:rPr>
          <w:t>2.7.2 Hálózati emuláció eszközei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1DF4E4" w14:textId="65C32E43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286" w:history="1">
        <w:r w:rsidRPr="00582259">
          <w:rPr>
            <w:rStyle w:val="Hiperhivatkozs"/>
            <w:noProof/>
          </w:rPr>
          <w:t>3 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487F03" w14:textId="2B49132D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7" w:history="1">
        <w:r w:rsidRPr="00582259">
          <w:rPr>
            <w:rStyle w:val="Hiperhivatkozs"/>
            <w:noProof/>
          </w:rPr>
          <w:t>3.1 Teszt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3D41B2" w14:textId="728B8FC0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8" w:history="1">
        <w:r w:rsidRPr="00582259">
          <w:rPr>
            <w:rStyle w:val="Hiperhivatkozs"/>
            <w:noProof/>
          </w:rPr>
          <w:t>3.1.1 Mininet topológia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0E3EED" w14:textId="53555652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89" w:history="1">
        <w:r w:rsidRPr="00582259">
          <w:rPr>
            <w:rStyle w:val="Hiperhivatkozs"/>
            <w:noProof/>
          </w:rPr>
          <w:t>3.1.2 Futtatási környezet Windows platformon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90EE34" w14:textId="491F1654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0" w:history="1">
        <w:r w:rsidRPr="00582259">
          <w:rPr>
            <w:rStyle w:val="Hiperhivatkozs"/>
            <w:noProof/>
          </w:rPr>
          <w:t>3.1.3 Konténerizált alkalmazások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0F0E24" w14:textId="02B512AE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1" w:history="1">
        <w:r w:rsidRPr="00582259">
          <w:rPr>
            <w:rStyle w:val="Hiperhivatkozs"/>
            <w:noProof/>
          </w:rPr>
          <w:t>3.2 Program által nyújtott felügyeleti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9E5F54" w14:textId="7621C11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2" w:history="1">
        <w:r w:rsidRPr="00582259">
          <w:rPr>
            <w:rStyle w:val="Hiperhivatkozs"/>
            <w:noProof/>
          </w:rPr>
          <w:t>3.2.1 Notification üzenet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BC1B37" w14:textId="0CF0E81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3" w:history="1">
        <w:r w:rsidRPr="00582259">
          <w:rPr>
            <w:rStyle w:val="Hiperhivatkozs"/>
            <w:noProof/>
          </w:rPr>
          <w:t>3.2.2 Redundancia-kezelési objektumok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A6CF6ED" w14:textId="79C9DBE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4" w:history="1">
        <w:r w:rsidRPr="00582259">
          <w:rPr>
            <w:rStyle w:val="Hiperhivatkozs"/>
            <w:noProof/>
          </w:rPr>
          <w:t>3.2.3 Hálózati interface statisztikák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49DC4E" w14:textId="1E67263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5" w:history="1">
        <w:r w:rsidRPr="00582259">
          <w:rPr>
            <w:rStyle w:val="Hiperhivatkozs"/>
            <w:noProof/>
          </w:rPr>
          <w:t>3.2.4 Parser statisztikák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958011" w14:textId="15DD0CC5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6" w:history="1">
        <w:r w:rsidRPr="00582259">
          <w:rPr>
            <w:rStyle w:val="Hiperhivatkozs"/>
            <w:noProof/>
          </w:rPr>
          <w:t>3.2.5 Szekvenciagenerátor objektum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5EDCF4" w14:textId="0FA448E5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7" w:history="1">
        <w:r w:rsidRPr="00582259">
          <w:rPr>
            <w:rStyle w:val="Hiperhivatkozs"/>
            <w:noProof/>
          </w:rPr>
          <w:t>3.2.6 MIP 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4F28C6" w14:textId="3E4AF58E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8" w:history="1">
        <w:r w:rsidRPr="00582259">
          <w:rPr>
            <w:rStyle w:val="Hiperhivatkozs"/>
            <w:noProof/>
          </w:rPr>
          <w:t>3.3 UDP fogadó és metrika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DC0D3F" w14:textId="0EE2E6C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299" w:history="1">
        <w:r w:rsidRPr="00582259">
          <w:rPr>
            <w:rStyle w:val="Hiperhivatkozs"/>
            <w:noProof/>
          </w:rPr>
          <w:t>3.3.1 UDP Receiver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F4F124" w14:textId="181E34E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0" w:history="1">
        <w:r w:rsidRPr="00582259">
          <w:rPr>
            <w:rStyle w:val="Hiperhivatkozs"/>
            <w:noProof/>
          </w:rPr>
          <w:t>3.3.2 Metrika exporter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D3E850" w14:textId="3321150C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1" w:history="1">
        <w:r w:rsidRPr="00582259">
          <w:rPr>
            <w:rStyle w:val="Hiperhivatkozs"/>
            <w:noProof/>
          </w:rPr>
          <w:t>3.4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843708" w14:textId="58A7BFA5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2" w:history="1">
        <w:r w:rsidRPr="00582259">
          <w:rPr>
            <w:rStyle w:val="Hiperhivatkozs"/>
            <w:noProof/>
          </w:rPr>
          <w:t>3.4.1 Prometheus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3FEBF3" w14:textId="04603A0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3" w:history="1">
        <w:r w:rsidRPr="00582259">
          <w:rPr>
            <w:rStyle w:val="Hiperhivatkozs"/>
            <w:noProof/>
          </w:rPr>
          <w:t>3.4.2 InfluxDB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4B8C09" w14:textId="42B9761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4" w:history="1">
        <w:r w:rsidRPr="00582259">
          <w:rPr>
            <w:rStyle w:val="Hiperhivatkozs"/>
            <w:noProof/>
          </w:rPr>
          <w:t>3.4.3 VictoriaMetrics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2482F68" w14:textId="3F359C6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5" w:history="1">
        <w:r w:rsidRPr="00582259">
          <w:rPr>
            <w:rStyle w:val="Hiperhivatkozs"/>
            <w:noProof/>
          </w:rPr>
          <w:t>3.4.4 Összehasonlítás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4F761B" w14:textId="48CB96B0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6" w:history="1">
        <w:r w:rsidRPr="00582259">
          <w:rPr>
            <w:rStyle w:val="Hiperhivatkozs"/>
            <w:noProof/>
          </w:rPr>
          <w:t>3.5 Megjelenítő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72D507" w14:textId="2C150C5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7" w:history="1">
        <w:r w:rsidRPr="00582259">
          <w:rPr>
            <w:rStyle w:val="Hiperhivatkozs"/>
            <w:noProof/>
          </w:rPr>
          <w:t>3.5.1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636B0D" w14:textId="689667AF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8" w:history="1">
        <w:r w:rsidRPr="00582259">
          <w:rPr>
            <w:rStyle w:val="Hiperhivatkozs"/>
            <w:noProof/>
          </w:rPr>
          <w:t>3.5.2 Kibana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0E8EB7" w14:textId="48A3DEC3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09" w:history="1">
        <w:r w:rsidRPr="00582259">
          <w:rPr>
            <w:rStyle w:val="Hiperhivatkozs"/>
            <w:noProof/>
          </w:rPr>
          <w:t>3.5.3 Összehasonlítás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85D6C6" w14:textId="5EECAE66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0" w:history="1">
        <w:r w:rsidRPr="00582259">
          <w:rPr>
            <w:rStyle w:val="Hiperhivatkozs"/>
            <w:noProof/>
          </w:rPr>
          <w:t>3.6 Adatáramlás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88D5108" w14:textId="377EDDB6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1" w:history="1">
        <w:r w:rsidRPr="00582259">
          <w:rPr>
            <w:rStyle w:val="Hiperhivatkozs"/>
            <w:noProof/>
          </w:rPr>
          <w:t>3.6.1 Metrikák gyűjtése és exportálása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6A775A" w14:textId="0868FB9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2" w:history="1">
        <w:r w:rsidRPr="00582259">
          <w:rPr>
            <w:rStyle w:val="Hiperhivatkozs"/>
            <w:noProof/>
          </w:rPr>
          <w:t>3.6.2 Adatok tárolása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F716A33" w14:textId="3C61AD11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3" w:history="1">
        <w:r w:rsidRPr="00582259">
          <w:rPr>
            <w:rStyle w:val="Hiperhivatkozs"/>
            <w:noProof/>
          </w:rPr>
          <w:t>3.6.3 Adatok vizualizációja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03EA57" w14:textId="51D446E2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4" w:history="1">
        <w:r w:rsidRPr="00582259">
          <w:rPr>
            <w:rStyle w:val="Hiperhivatkozs"/>
            <w:noProof/>
          </w:rPr>
          <w:t>3.6.4 Előrejelzési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41CDD8" w14:textId="1B84220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5" w:history="1">
        <w:r w:rsidRPr="00582259">
          <w:rPr>
            <w:rStyle w:val="Hiperhivatkozs"/>
            <w:noProof/>
          </w:rPr>
          <w:t>3.6.5 Topológia megjelenítés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982A0D4" w14:textId="0DB8DE79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6" w:history="1">
        <w:r w:rsidRPr="00582259">
          <w:rPr>
            <w:rStyle w:val="Hiperhivatkozs"/>
            <w:noProof/>
          </w:rPr>
          <w:t>3.7 Előrejelzés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6091D3" w14:textId="6C82686D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7" w:history="1">
        <w:r w:rsidRPr="00582259">
          <w:rPr>
            <w:rStyle w:val="Hiperhivatkozs"/>
            <w:noProof/>
          </w:rPr>
          <w:t>3.8 Dashboard-ok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AC716F4" w14:textId="5DBD3453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8" w:history="1">
        <w:r w:rsidRPr="00582259">
          <w:rPr>
            <w:rStyle w:val="Hiperhivatkozs"/>
            <w:noProof/>
          </w:rPr>
          <w:t>3.8.1 Általános áttekintő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C87D88" w14:textId="4D042E96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19" w:history="1">
        <w:r w:rsidRPr="00582259">
          <w:rPr>
            <w:rStyle w:val="Hiperhivatkozs"/>
            <w:noProof/>
          </w:rPr>
          <w:t>3.8.2 Csomópont specifikus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84C405" w14:textId="1677071D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0" w:history="1">
        <w:r w:rsidRPr="00582259">
          <w:rPr>
            <w:rStyle w:val="Hiperhivatkozs"/>
            <w:noProof/>
          </w:rPr>
          <w:t>3.8.3 Interfész összehasonlító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609FCC" w14:textId="357DB610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1" w:history="1">
        <w:r w:rsidRPr="00582259">
          <w:rPr>
            <w:rStyle w:val="Hiperhivatkozs"/>
            <w:noProof/>
          </w:rPr>
          <w:t>3.8.4 Topológia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5DF46DA" w14:textId="4BB9E5BD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322" w:history="1">
        <w:r w:rsidRPr="00582259">
          <w:rPr>
            <w:rStyle w:val="Hiperhivatkozs"/>
            <w:noProof/>
          </w:rPr>
          <w:t>4 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ADE8B3" w14:textId="2191E0F8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3" w:history="1">
        <w:r w:rsidRPr="00582259">
          <w:rPr>
            <w:rStyle w:val="Hiperhivatkozs"/>
            <w:noProof/>
          </w:rPr>
          <w:t>4.1 Tesztkörnyezet telepítése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C4C3CB" w14:textId="154C69CB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4" w:history="1">
        <w:r w:rsidRPr="00582259">
          <w:rPr>
            <w:rStyle w:val="Hiperhivatkozs"/>
            <w:noProof/>
          </w:rPr>
          <w:t>4.1.1 WSL (Windows Subsystem for 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297EF08" w14:textId="5CDF6DB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5" w:history="1">
        <w:r w:rsidRPr="00582259">
          <w:rPr>
            <w:rStyle w:val="Hiperhivatkozs"/>
            <w:noProof/>
          </w:rPr>
          <w:t>4.1.2 Docker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9B9DDCA" w14:textId="2BE90F0E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6" w:history="1">
        <w:r w:rsidRPr="00582259">
          <w:rPr>
            <w:rStyle w:val="Hiperhivatkozs"/>
            <w:noProof/>
          </w:rPr>
          <w:t>4.1.3 Prometheus és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7E5B73" w14:textId="62C81BB4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7" w:history="1">
        <w:r w:rsidRPr="00582259">
          <w:rPr>
            <w:rStyle w:val="Hiperhivatkozs"/>
            <w:noProof/>
          </w:rPr>
          <w:t>4.2 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870A77" w14:textId="521C60E8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8" w:history="1">
        <w:r w:rsidRPr="00582259">
          <w:rPr>
            <w:rStyle w:val="Hiperhivatkozs"/>
            <w:noProof/>
          </w:rPr>
          <w:t>4.2.1 Exporter 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A96034" w14:textId="18E7D234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29" w:history="1">
        <w:r w:rsidRPr="00582259">
          <w:rPr>
            <w:rStyle w:val="Hiperhivatkozs"/>
            <w:noProof/>
          </w:rPr>
          <w:t>4.2.2 Topológia 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3DC9716" w14:textId="5EB8EB0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0" w:history="1">
        <w:r w:rsidRPr="00582259">
          <w:rPr>
            <w:rStyle w:val="Hiperhivatkozs"/>
            <w:noProof/>
          </w:rPr>
          <w:t>4.2.3 Előrejelző modul 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09D0BED" w14:textId="448F2CF0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1" w:history="1">
        <w:r w:rsidRPr="00582259">
          <w:rPr>
            <w:rStyle w:val="Hiperhivatkozs"/>
            <w:noProof/>
          </w:rPr>
          <w:t>4.2.4 Dashboard-ok implementálása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3DF29EA" w14:textId="18140771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332" w:history="1">
        <w:r w:rsidRPr="00582259">
          <w:rPr>
            <w:rStyle w:val="Hiperhivatkozs"/>
            <w:noProof/>
          </w:rPr>
          <w:t xml:space="preserve">5 Eredmények elemzése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57ACEE" w14:textId="4428ED79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3" w:history="1">
        <w:r w:rsidRPr="00582259">
          <w:rPr>
            <w:rStyle w:val="Hiperhivatkozs"/>
            <w:noProof/>
          </w:rPr>
          <w:t>5.1 Dashboard-ok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5921146" w14:textId="1F47CB13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4" w:history="1">
        <w:r w:rsidRPr="00582259">
          <w:rPr>
            <w:rStyle w:val="Hiperhivatkozs"/>
            <w:noProof/>
          </w:rPr>
          <w:t>5.1.1 Általános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AD6E51" w14:textId="44959099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5" w:history="1">
        <w:r w:rsidRPr="00582259">
          <w:rPr>
            <w:rStyle w:val="Hiperhivatkozs"/>
            <w:noProof/>
          </w:rPr>
          <w:t>5.1.2 Csomópont specifikus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6DE2A1" w14:textId="7CDA0B1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6" w:history="1">
        <w:r w:rsidRPr="00582259">
          <w:rPr>
            <w:rStyle w:val="Hiperhivatkozs"/>
            <w:noProof/>
          </w:rPr>
          <w:t>5.1.3 Interfész összehasonlító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19C2616" w14:textId="177BCB26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7" w:history="1">
        <w:r w:rsidRPr="00582259">
          <w:rPr>
            <w:rStyle w:val="Hiperhivatkozs"/>
            <w:noProof/>
          </w:rPr>
          <w:t>5.1.4 Topológia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6DED89" w14:textId="752657B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8" w:history="1">
        <w:r w:rsidRPr="00582259">
          <w:rPr>
            <w:rStyle w:val="Hiperhivatkozs"/>
            <w:noProof/>
          </w:rPr>
          <w:t>5.1.5 Előrejelzés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A3E8EEA" w14:textId="28902BB8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39" w:history="1">
        <w:r w:rsidRPr="00582259">
          <w:rPr>
            <w:rStyle w:val="Hiperhivatkozs"/>
            <w:noProof/>
          </w:rPr>
          <w:t>5.2 Előrejelzés pontossága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CFD8173" w14:textId="5214E0B1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0" w:history="1">
        <w:r w:rsidRPr="00582259">
          <w:rPr>
            <w:rStyle w:val="Hiperhivatkozs"/>
            <w:noProof/>
          </w:rPr>
          <w:t>5.2.1 Modellkonfiguráció és paraméterek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45BD579" w14:textId="4D9D48A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1" w:history="1">
        <w:r w:rsidRPr="00582259">
          <w:rPr>
            <w:rStyle w:val="Hiperhivatkozs"/>
            <w:noProof/>
          </w:rPr>
          <w:t>5.2.2 Eredmények a forgalom dinamikájának függvényében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2193B61" w14:textId="5F634267" w:rsidR="003563E3" w:rsidRDefault="003563E3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2" w:history="1">
        <w:r w:rsidRPr="00582259">
          <w:rPr>
            <w:rStyle w:val="Hiperhivatkozs"/>
            <w:noProof/>
          </w:rPr>
          <w:t>5.2.3 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D07C976" w14:textId="1576C323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343" w:history="1">
        <w:r w:rsidRPr="00582259">
          <w:rPr>
            <w:rStyle w:val="Hiperhivatkozs"/>
            <w:noProof/>
          </w:rPr>
          <w:t>6 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EC889CF" w14:textId="22A68CDA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4" w:history="1">
        <w:r w:rsidRPr="00582259">
          <w:rPr>
            <w:rStyle w:val="Hiperhivatkozs"/>
            <w:noProof/>
          </w:rPr>
          <w:t>6.1 A feladat célkitűzése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E5BB127" w14:textId="550BE647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5" w:history="1">
        <w:r w:rsidRPr="00582259">
          <w:rPr>
            <w:rStyle w:val="Hiperhivatkozs"/>
            <w:noProof/>
          </w:rPr>
          <w:t>6.2 Tervezés és technológiaválasztás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EA7EED3" w14:textId="1708270C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6" w:history="1">
        <w:r w:rsidRPr="00582259">
          <w:rPr>
            <w:rStyle w:val="Hiperhivatkozs"/>
            <w:noProof/>
          </w:rPr>
          <w:t>6.3 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B81DD55" w14:textId="48CA6D6F" w:rsidR="003563E3" w:rsidRDefault="003563E3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47" w:history="1">
        <w:r w:rsidRPr="00582259">
          <w:rPr>
            <w:rStyle w:val="Hiperhivatkozs"/>
            <w:noProof/>
          </w:rPr>
          <w:t>6.4 Eredmények és elemzés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014E70F" w14:textId="3F945535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348" w:history="1">
        <w:r w:rsidRPr="00582259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CF11AD7" w14:textId="62D510EC" w:rsidR="003563E3" w:rsidRDefault="003563E3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val="en-GB" w:eastAsia="en-GB"/>
          <w14:ligatures w14:val="standardContextual"/>
        </w:rPr>
      </w:pPr>
      <w:hyperlink w:anchor="_Toc216368349" w:history="1">
        <w:r w:rsidRPr="00582259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89F95A0" w14:textId="7AD059BA" w:rsidR="003563E3" w:rsidRDefault="003563E3">
      <w:pPr>
        <w:pStyle w:val="TJ2"/>
        <w:tabs>
          <w:tab w:val="left" w:pos="16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val="en-GB" w:eastAsia="en-GB"/>
          <w14:ligatures w14:val="standardContextual"/>
        </w:rPr>
      </w:pPr>
      <w:hyperlink w:anchor="_Toc216368350" w:history="1">
        <w:r w:rsidRPr="00582259">
          <w:rPr>
            <w:rStyle w:val="Hiperhivatkozs"/>
            <w:noProof/>
          </w:rPr>
          <w:t>I. Függelék</w:t>
        </w:r>
        <w:r>
          <w:rPr>
            <w:rFonts w:asciiTheme="minorHAnsi" w:eastAsiaTheme="minorEastAsia" w:hAnsiTheme="minorHAnsi" w:cstheme="minorBidi"/>
            <w:noProof/>
            <w:kern w:val="2"/>
            <w:lang w:val="en-GB" w:eastAsia="en-GB"/>
            <w14:ligatures w14:val="standardContextual"/>
          </w:rPr>
          <w:tab/>
        </w:r>
        <w:r w:rsidRPr="00582259">
          <w:rPr>
            <w:rStyle w:val="Hiperhivatkozs"/>
            <w:noProof/>
          </w:rPr>
          <w:t>Nyilatkozat generatív mesterséges intelligencia alkalmazásáról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1B0DC16" w14:textId="17CB33A9" w:rsidR="00730B3C" w:rsidRPr="00FA2BE1" w:rsidRDefault="00730B3C">
      <w:r w:rsidRPr="00FA2BE1">
        <w:rPr>
          <w:b/>
          <w:bCs/>
        </w:rPr>
        <w:fldChar w:fldCharType="end"/>
      </w:r>
    </w:p>
    <w:p w14:paraId="586A9F47" w14:textId="77777777" w:rsidR="00681E99" w:rsidRPr="00FA2BE1" w:rsidRDefault="00681E99" w:rsidP="00854BDC">
      <w:pPr>
        <w:pStyle w:val="Nyilatkozatcm"/>
      </w:pPr>
      <w:r w:rsidRPr="00FA2BE1">
        <w:lastRenderedPageBreak/>
        <w:t>Hallgatói nyilatkozat</w:t>
      </w:r>
    </w:p>
    <w:p w14:paraId="0D6D4F2C" w14:textId="2CED49C5" w:rsidR="00681E99" w:rsidRPr="00FA2BE1" w:rsidRDefault="00681E99" w:rsidP="005E01E0">
      <w:pPr>
        <w:pStyle w:val="Nyilatkozatszveg"/>
      </w:pPr>
      <w:r w:rsidRPr="00FA2BE1">
        <w:t xml:space="preserve">Alulírott </w:t>
      </w:r>
      <w:r w:rsidRPr="00FA2BE1">
        <w:rPr>
          <w:b/>
          <w:bCs/>
        </w:rPr>
        <w:fldChar w:fldCharType="begin"/>
      </w:r>
      <w:r w:rsidRPr="00FA2BE1">
        <w:rPr>
          <w:b/>
          <w:bCs/>
        </w:rPr>
        <w:instrText xml:space="preserve"> AUTHOR  \* MERGEFORMAT </w:instrText>
      </w:r>
      <w:r w:rsidRPr="00FA2BE1">
        <w:rPr>
          <w:b/>
          <w:bCs/>
        </w:rPr>
        <w:fldChar w:fldCharType="separate"/>
      </w:r>
      <w:r w:rsidR="003563E3">
        <w:rPr>
          <w:b/>
          <w:bCs/>
          <w:noProof/>
        </w:rPr>
        <w:t>Buga Péter</w:t>
      </w:r>
      <w:r w:rsidRPr="00FA2BE1">
        <w:rPr>
          <w:b/>
          <w:bCs/>
        </w:rPr>
        <w:fldChar w:fldCharType="end"/>
      </w:r>
      <w:r w:rsidRPr="00FA2BE1">
        <w:t>, szigorló hallgató kijelentem, hogy ezt a szakdolgozatot</w:t>
      </w:r>
      <w:r w:rsidR="00100EC0" w:rsidRPr="00FA2BE1">
        <w:t xml:space="preserve"> </w:t>
      </w:r>
      <w:r w:rsidRPr="00FA2BE1">
        <w:t>meg nem engedett segítség nélkül, saját magam készítettem, csak a megadott forrásokat (szakirodalom, eszközök stb.) használtam fel. Minden olyan részt, melyet szó szerint, vagy azonos értelemben, de átfogalmazva más forrásból átvettem, egyértelműen, a forrás megadásával megjelöltem.</w:t>
      </w:r>
      <w:r w:rsidR="00D941A0">
        <w:t xml:space="preserve"> </w:t>
      </w:r>
      <w:r w:rsidR="00D941A0" w:rsidRPr="00D941A0">
        <w:t>A Függelékben egyértelműen megjelöltem, hogy a mesterséges intelligencia eszközeit alkalmaztam-e a dolgozat elkészítéséhez; amennyiben igen, annak módját és mértékét a táblázatban közöltem. Tudomásul veszem, hogy a mesterséges intelligenciával generált tartalomért – annak mértékétől függetlenül – teljes felelősséggel tartozom.</w:t>
      </w:r>
    </w:p>
    <w:p w14:paraId="3582FF6F" w14:textId="77777777" w:rsidR="00681E99" w:rsidRPr="00FA2BE1" w:rsidRDefault="00681E99" w:rsidP="005E01E0">
      <w:pPr>
        <w:pStyle w:val="Nyilatkozatszveg"/>
      </w:pPr>
      <w:r w:rsidRPr="00FA2BE1">
        <w:t>Hozzájárulok, hogy a jelen munkám alapadatait (szerző(k), cím, angol és magyar nyelvű tartalmi kivonat, készítés éve, konzulens(</w:t>
      </w:r>
      <w:proofErr w:type="spellStart"/>
      <w:r w:rsidRPr="00FA2BE1">
        <w:t>ek</w:t>
      </w:r>
      <w:proofErr w:type="spellEnd"/>
      <w:r w:rsidRPr="00FA2BE1">
        <w:t xml:space="preserve">) neve) a BME VIK nyilvánosan hozzáférhető elektronikus formában, a munka teljes szövegét pedig az egyetem belső hálózatán keresztül (vagy </w:t>
      </w:r>
      <w:r w:rsidR="00730B3C" w:rsidRPr="00FA2BE1">
        <w:t>hitelesített</w:t>
      </w:r>
      <w:r w:rsidRPr="00FA2BE1">
        <w:t xml:space="preserve"> felhasználók számára) </w:t>
      </w:r>
      <w:proofErr w:type="spellStart"/>
      <w:r w:rsidRPr="00FA2BE1">
        <w:t>közzétegye</w:t>
      </w:r>
      <w:proofErr w:type="spellEnd"/>
      <w:r w:rsidRPr="00FA2BE1">
        <w:t xml:space="preserve">. Kijelentem, hogy a benyújtott munka és annak elektronikus verziója megegyezik. Dékáni engedéllyel titkosított diplomatervek esetén a dolgozat szövege csak 3 év </w:t>
      </w:r>
      <w:r w:rsidR="002D7DA9" w:rsidRPr="00FA2BE1">
        <w:t>eltelte után</w:t>
      </w:r>
      <w:r w:rsidRPr="00FA2BE1">
        <w:t xml:space="preserve"> válik hozzáférhetővé.</w:t>
      </w:r>
    </w:p>
    <w:p w14:paraId="7D8E24DB" w14:textId="5991F5A4" w:rsidR="00681E99" w:rsidRPr="00FA2BE1" w:rsidRDefault="00681E99" w:rsidP="00681E99">
      <w:pPr>
        <w:pStyle w:val="Nyilatkozatkeltezs"/>
      </w:pPr>
      <w:r w:rsidRPr="00FA2BE1">
        <w:t xml:space="preserve">Kelt: Budapest, </w:t>
      </w:r>
      <w:r w:rsidRPr="00FA2BE1">
        <w:fldChar w:fldCharType="begin"/>
      </w:r>
      <w:r w:rsidRPr="00FA2BE1">
        <w:instrText xml:space="preserve"> DATE \@ "yyyy. MM. dd." \* MERGEFORMAT </w:instrText>
      </w:r>
      <w:r w:rsidRPr="00FA2BE1">
        <w:fldChar w:fldCharType="separate"/>
      </w:r>
      <w:r w:rsidR="003563E3">
        <w:rPr>
          <w:noProof/>
        </w:rPr>
        <w:t>2025. 12. 11.</w:t>
      </w:r>
      <w:r w:rsidRPr="00FA2BE1">
        <w:fldChar w:fldCharType="end"/>
      </w:r>
    </w:p>
    <w:p w14:paraId="5128D61A" w14:textId="77777777" w:rsidR="00681E99" w:rsidRPr="00FA2BE1" w:rsidRDefault="005E01E0" w:rsidP="00854BDC">
      <w:pPr>
        <w:pStyle w:val="Nyilatkozatalrs"/>
        <w:rPr>
          <w:noProof w:val="0"/>
        </w:rPr>
      </w:pPr>
      <w:r w:rsidRPr="00FA2BE1">
        <w:rPr>
          <w:noProof w:val="0"/>
        </w:rPr>
        <w:tab/>
      </w:r>
      <w:r w:rsidR="00854BDC" w:rsidRPr="00FA2BE1">
        <w:rPr>
          <w:noProof w:val="0"/>
        </w:rPr>
        <w:t>...</w:t>
      </w:r>
      <w:r w:rsidRPr="00FA2BE1">
        <w:rPr>
          <w:noProof w:val="0"/>
        </w:rPr>
        <w:t>…………………………………………….</w:t>
      </w:r>
    </w:p>
    <w:p w14:paraId="26AA76B1" w14:textId="6615F3C6" w:rsidR="005E01E0" w:rsidRPr="00FA2BE1" w:rsidRDefault="005E01E0" w:rsidP="00854BDC">
      <w:pPr>
        <w:pStyle w:val="Nyilatkozatalrs"/>
        <w:rPr>
          <w:noProof w:val="0"/>
        </w:rPr>
      </w:pPr>
      <w:r w:rsidRPr="00FA2BE1">
        <w:rPr>
          <w:noProof w:val="0"/>
        </w:rPr>
        <w:tab/>
      </w:r>
      <w:r w:rsidR="00100EC0" w:rsidRPr="00FA2BE1">
        <w:rPr>
          <w:noProof w:val="0"/>
        </w:rPr>
        <w:fldChar w:fldCharType="begin"/>
      </w:r>
      <w:r w:rsidR="00100EC0" w:rsidRPr="00FA2BE1">
        <w:rPr>
          <w:noProof w:val="0"/>
        </w:rPr>
        <w:instrText xml:space="preserve"> AUTHOR   \* MERGEFORMAT </w:instrText>
      </w:r>
      <w:r w:rsidR="00100EC0" w:rsidRPr="00FA2BE1">
        <w:rPr>
          <w:noProof w:val="0"/>
        </w:rPr>
        <w:fldChar w:fldCharType="separate"/>
      </w:r>
      <w:r w:rsidR="003563E3">
        <w:t>Buga Péter</w:t>
      </w:r>
      <w:r w:rsidR="00100EC0" w:rsidRPr="00FA2BE1">
        <w:rPr>
          <w:noProof w:val="0"/>
        </w:rPr>
        <w:fldChar w:fldCharType="end"/>
      </w:r>
    </w:p>
    <w:p w14:paraId="74983692" w14:textId="77777777" w:rsidR="00854BDC" w:rsidRPr="00FA2BE1" w:rsidRDefault="00854BDC" w:rsidP="00854BDC">
      <w:pPr>
        <w:pStyle w:val="Nyilatkozatszveg"/>
      </w:pPr>
    </w:p>
    <w:p w14:paraId="56522442" w14:textId="77777777" w:rsidR="0063585C" w:rsidRDefault="0063585C" w:rsidP="00816BCB">
      <w:pPr>
        <w:pStyle w:val="Fejezetcimszmozsnlkl"/>
      </w:pPr>
      <w:bookmarkStart w:id="1" w:name="_Toc216368254"/>
      <w:r w:rsidRPr="00FA2BE1">
        <w:lastRenderedPageBreak/>
        <w:t>Összefoglaló</w:t>
      </w:r>
      <w:bookmarkEnd w:id="1"/>
    </w:p>
    <w:p w14:paraId="51730732" w14:textId="57A6B60C" w:rsidR="00452775" w:rsidRDefault="00452775" w:rsidP="00452775">
      <w:pPr>
        <w:ind w:firstLine="0"/>
      </w:pPr>
      <w:r>
        <w:t>A kritikus fontosságú hálózati alkalmazások</w:t>
      </w:r>
      <w:r w:rsidR="001C3F07">
        <w:t>,</w:t>
      </w:r>
      <w:r>
        <w:t xml:space="preserve"> mint az ipari automatizálás vagy a járműipari kommunikáció</w:t>
      </w:r>
      <w:r w:rsidR="001C3F07">
        <w:t>,</w:t>
      </w:r>
      <w:r>
        <w:t xml:space="preserve"> megkövetelik a kiemelkedő megbízhatóságot. A Time-</w:t>
      </w:r>
      <w:proofErr w:type="spellStart"/>
      <w:r>
        <w:t>Sensitive</w:t>
      </w:r>
      <w:proofErr w:type="spellEnd"/>
      <w:r>
        <w:t xml:space="preserve"> Networking (TSN) és </w:t>
      </w:r>
      <w:proofErr w:type="spellStart"/>
      <w:r>
        <w:t>Deterministic</w:t>
      </w:r>
      <w:proofErr w:type="spellEnd"/>
      <w:r>
        <w:t xml:space="preserve"> Networking (</w:t>
      </w:r>
      <w:proofErr w:type="spellStart"/>
      <w:r>
        <w:t>DetNet</w:t>
      </w:r>
      <w:proofErr w:type="spellEnd"/>
      <w:r>
        <w:t>) szabványok ezt olyan redundancia-mechanizmusokkal (FRER, PREOF) biztosítják, amelyek többszörözött adatfolyamokat használnak. Bár ez növeli a rendelkezésre állást, a hálózat komplexitása miatt az üzemeltetés és a hibakeresés nehézkessé válik.</w:t>
      </w:r>
    </w:p>
    <w:p w14:paraId="1041406D" w14:textId="07983392" w:rsidR="00452775" w:rsidRDefault="00452775" w:rsidP="00515737">
      <w:pPr>
        <w:ind w:firstLine="0"/>
      </w:pPr>
      <w:r>
        <w:t xml:space="preserve">Szakdolgozatom célja egy olyan vizualizációs és </w:t>
      </w:r>
      <w:proofErr w:type="spellStart"/>
      <w:r>
        <w:t>előrejelző</w:t>
      </w:r>
      <w:proofErr w:type="spellEnd"/>
      <w:r>
        <w:t xml:space="preserve"> keretrendszer megvalósítása, amely valós időben dolgozza fel a BME</w:t>
      </w:r>
      <w:r w:rsidR="00515737">
        <w:t xml:space="preserve"> Távközlési és Mesterséges Intelligencia Tanszék</w:t>
      </w:r>
      <w:r>
        <w:t xml:space="preserve"> </w:t>
      </w:r>
      <w:r w:rsidR="00515737">
        <w:t>(</w:t>
      </w:r>
      <w:r>
        <w:t>TMIT</w:t>
      </w:r>
      <w:r w:rsidR="00515737">
        <w:t>)</w:t>
      </w:r>
      <w:r>
        <w:t xml:space="preserve"> által fejlesztett hálózati szoftver telemetria adatait. A rendszer </w:t>
      </w:r>
      <w:proofErr w:type="spellStart"/>
      <w:r>
        <w:t>mikroszolgáltatás</w:t>
      </w:r>
      <w:proofErr w:type="spellEnd"/>
      <w:r>
        <w:t xml:space="preserve">-alapú architektúrára épül és Docker konténerekben fut. A központi elem egy egyedi Python modul, amely a hálózati eszközök UDP üzeneteit gyűjti és továbbítja a Prometheus idősor-adatbázisba. A vizualizációt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 w:rsidR="00B003DC">
        <w:t>-</w:t>
      </w:r>
      <w:r>
        <w:t>ok</w:t>
      </w:r>
      <w:r w:rsidR="0046672A">
        <w:t xml:space="preserve"> (áttekintő felületek)</w:t>
      </w:r>
      <w:r>
        <w:t xml:space="preserve"> biztosítják, amelyek átfogó képet adnak a hálózati topológiáról, a redundáns útvonalak állapotáról és a kritikus metrikákról.</w:t>
      </w:r>
    </w:p>
    <w:p w14:paraId="4B7CE1C8" w14:textId="23C2D97E" w:rsidR="00452775" w:rsidRPr="00452775" w:rsidRDefault="00452775" w:rsidP="00452775">
      <w:pPr>
        <w:ind w:firstLine="0"/>
      </w:pPr>
      <w:r>
        <w:t xml:space="preserve">A reaktív felügyelet mellett a rendszer támogatja a proaktív hálózatkezelést is egy </w:t>
      </w:r>
      <w:proofErr w:type="gramStart"/>
      <w:r>
        <w:t>ARIMA-alapú</w:t>
      </w:r>
      <w:proofErr w:type="gramEnd"/>
      <w:r>
        <w:t xml:space="preserve"> </w:t>
      </w:r>
      <w:proofErr w:type="spellStart"/>
      <w:r>
        <w:t>előrejelző</w:t>
      </w:r>
      <w:proofErr w:type="spellEnd"/>
      <w:r>
        <w:t xml:space="preserve"> modul segítségével. Ez a komponens a múltbeli forgalmi adatok alapján </w:t>
      </w:r>
      <w:r w:rsidR="00AF35FF">
        <w:t>becsüli</w:t>
      </w:r>
      <w:r>
        <w:t xml:space="preserve"> meg a jövőbeli tendenciákat. A Mininet környezetben végzett tesztek igazolták, hogy a rendszer stabilan működik, és az </w:t>
      </w:r>
      <w:proofErr w:type="spellStart"/>
      <w:r>
        <w:t>előrejelző</w:t>
      </w:r>
      <w:proofErr w:type="spellEnd"/>
      <w:r>
        <w:t xml:space="preserve"> modell dinamikus hálózati viszonyok között is megfelelő pontossággal képes támogatni az üzemeltetési döntéseket.</w:t>
      </w:r>
    </w:p>
    <w:p w14:paraId="18F0F7B7" w14:textId="77777777" w:rsidR="0063585C" w:rsidRPr="00380431" w:rsidRDefault="0063585C" w:rsidP="00816BCB">
      <w:pPr>
        <w:pStyle w:val="Fejezetcimszmozsnlkl"/>
        <w:rPr>
          <w:lang w:val="en-GB"/>
        </w:rPr>
      </w:pPr>
      <w:bookmarkStart w:id="2" w:name="_Toc216368255"/>
      <w:r w:rsidRPr="00380431">
        <w:rPr>
          <w:lang w:val="en-GB"/>
        </w:rPr>
        <w:lastRenderedPageBreak/>
        <w:t>Abstract</w:t>
      </w:r>
      <w:bookmarkEnd w:id="2"/>
    </w:p>
    <w:p w14:paraId="621A7C3A" w14:textId="202DB2ED" w:rsidR="0048094F" w:rsidRPr="00380431" w:rsidRDefault="0048094F" w:rsidP="0048094F">
      <w:pPr>
        <w:ind w:firstLine="0"/>
        <w:rPr>
          <w:lang w:val="en-GB"/>
        </w:rPr>
      </w:pPr>
      <w:r w:rsidRPr="00380431">
        <w:rPr>
          <w:lang w:val="en-GB"/>
        </w:rPr>
        <w:t>Mission-critical network applications, such as industrial automation and automotive communication, demand high reliability. Time-Sensitive Networking (TSN) and Deterministic Networking (</w:t>
      </w:r>
      <w:proofErr w:type="spellStart"/>
      <w:r w:rsidRPr="00380431">
        <w:rPr>
          <w:lang w:val="en-GB"/>
        </w:rPr>
        <w:t>DetNet</w:t>
      </w:r>
      <w:proofErr w:type="spellEnd"/>
      <w:r w:rsidRPr="00380431">
        <w:rPr>
          <w:lang w:val="en-GB"/>
        </w:rPr>
        <w:t>) standards address this through redundancy mechanisms (FRER, PREOF) that utilize replicated data streams. While this increases availability, the resulting network complexity makes operation and troubleshooting challenging.</w:t>
      </w:r>
    </w:p>
    <w:p w14:paraId="2D1CAD17" w14:textId="004529B9" w:rsidR="0048094F" w:rsidRPr="00380431" w:rsidRDefault="0048094F" w:rsidP="0048094F">
      <w:pPr>
        <w:ind w:firstLine="0"/>
        <w:rPr>
          <w:lang w:val="en-GB"/>
        </w:rPr>
      </w:pPr>
      <w:r w:rsidRPr="00380431">
        <w:rPr>
          <w:lang w:val="en-GB"/>
        </w:rPr>
        <w:t>The objective of this thesis is to implement a visualization and forecasting framework that processes telemetry data from network software developed at the</w:t>
      </w:r>
      <w:r w:rsidR="00AC5CE6">
        <w:rPr>
          <w:lang w:val="en-GB"/>
        </w:rPr>
        <w:t xml:space="preserve"> </w:t>
      </w:r>
      <w:r w:rsidR="00AC5CE6" w:rsidRPr="00AC5CE6">
        <w:rPr>
          <w:lang w:val="en-GB"/>
        </w:rPr>
        <w:t>Department of Telecommunications and Artificial Intelligence</w:t>
      </w:r>
      <w:r w:rsidR="00AC5CE6">
        <w:rPr>
          <w:lang w:val="en-GB"/>
        </w:rPr>
        <w:t xml:space="preserve"> at BME</w:t>
      </w:r>
      <w:r w:rsidRPr="00380431">
        <w:rPr>
          <w:lang w:val="en-GB"/>
        </w:rPr>
        <w:t xml:space="preserve"> in real-time. The system is built on a microservices architecture running in Docker containers. A custom Python module collects UDP messages from network devices and forwards them to a Prometheus time-series database. Visualization is provided by Grafana dashboards, offering a comprehensive view of the network topology, the status of redundant paths, and critical metrics.</w:t>
      </w:r>
    </w:p>
    <w:p w14:paraId="5F7A9E2F" w14:textId="77777777" w:rsidR="00DF316B" w:rsidRDefault="0048094F" w:rsidP="0048094F">
      <w:pPr>
        <w:ind w:firstLine="0"/>
        <w:rPr>
          <w:lang w:val="en-GB"/>
        </w:rPr>
        <w:sectPr w:rsidR="00DF316B" w:rsidSect="0056267F">
          <w:headerReference w:type="even" r:id="rId13"/>
          <w:footerReference w:type="first" r:id="rId14"/>
          <w:type w:val="continuous"/>
          <w:pgSz w:w="11907" w:h="16840" w:code="9"/>
          <w:pgMar w:top="1418" w:right="1418" w:bottom="1418" w:left="1418" w:header="709" w:footer="709" w:gutter="567"/>
          <w:cols w:space="708"/>
          <w:titlePg/>
          <w:docGrid w:linePitch="360"/>
        </w:sectPr>
      </w:pPr>
      <w:r w:rsidRPr="00380431">
        <w:rPr>
          <w:lang w:val="en-GB"/>
        </w:rPr>
        <w:t>In addition to reactive monitoring, the system supports proactive network management through an ARIMA-based forecasting module. This component estimates future trends based on historical traffic data. Tests performed in a Mininet environment confirmed the system's stability and the forecasting model's ability to accurately support operational decisions even under dynamic network conditions.</w:t>
      </w:r>
    </w:p>
    <w:p w14:paraId="123F5CE9" w14:textId="25E8E900" w:rsidR="00E87CAF" w:rsidRPr="00FA2BE1" w:rsidRDefault="0033562A" w:rsidP="00E56084">
      <w:pPr>
        <w:pStyle w:val="Cmsor1"/>
      </w:pPr>
      <w:bookmarkStart w:id="3" w:name="_Toc216368256"/>
      <w:r w:rsidRPr="00FA2BE1">
        <w:lastRenderedPageBreak/>
        <w:t>Bevezetés</w:t>
      </w:r>
      <w:bookmarkEnd w:id="3"/>
    </w:p>
    <w:p w14:paraId="49E20B6D" w14:textId="6E629E29" w:rsidR="00E87CAF" w:rsidRPr="00FA2BE1" w:rsidRDefault="00E87CAF" w:rsidP="00E87CAF">
      <w:pPr>
        <w:pStyle w:val="Cmsor2"/>
      </w:pPr>
      <w:bookmarkStart w:id="4" w:name="_Toc216368257"/>
      <w:r w:rsidRPr="00FA2BE1">
        <w:t>A feladat értelmezése</w:t>
      </w:r>
      <w:bookmarkEnd w:id="4"/>
    </w:p>
    <w:p w14:paraId="0A91C7E1" w14:textId="3ED41833" w:rsidR="005D6993" w:rsidRPr="00FA2BE1" w:rsidRDefault="00E87CAF" w:rsidP="00E87CAF">
      <w:pPr>
        <w:ind w:firstLine="0"/>
      </w:pPr>
      <w:r w:rsidRPr="00FA2BE1">
        <w:t xml:space="preserve">Az ipari, távközlési és egyéb kritikus alkalmazások hálózati átvitelének megbízhatósága kiemelt fontossággal bír. Az egyik jól bevált megoldás erre a probléma megoldására az adatfolyamok többszörözésén alapuló redundancia alkalmazása. Ennek elve: az adatfolyamot több redundáns útvonalon keresztül továbbítjuk, és ahol ezek az útvonalak egyesülnek, ott kiszűrjük a duplikátumokat és helyreállítjuk az eredeti sorrendet. Ez az elv alapja a </w:t>
      </w:r>
      <w:proofErr w:type="spellStart"/>
      <w:r w:rsidRPr="00FA2BE1">
        <w:t>Frame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 and </w:t>
      </w:r>
      <w:proofErr w:type="spellStart"/>
      <w:r w:rsidRPr="00FA2BE1">
        <w:t>Elimination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</w:t>
      </w:r>
      <w:proofErr w:type="spellStart"/>
      <w:r w:rsidRPr="00FA2BE1">
        <w:t>Reliability</w:t>
      </w:r>
      <w:proofErr w:type="spellEnd"/>
      <w:r w:rsidRPr="00FA2BE1">
        <w:t xml:space="preserve"> (FRER) </w:t>
      </w:r>
      <w:r w:rsidR="001C492C">
        <w:fldChar w:fldCharType="begin"/>
      </w:r>
      <w:r w:rsidR="001C492C">
        <w:instrText xml:space="preserve"> REF _Ref215386415 \r \h </w:instrText>
      </w:r>
      <w:r w:rsidR="001C492C">
        <w:fldChar w:fldCharType="separate"/>
      </w:r>
      <w:r w:rsidR="003563E3">
        <w:t>[1]</w:t>
      </w:r>
      <w:r w:rsidR="001C492C">
        <w:fldChar w:fldCharType="end"/>
      </w:r>
      <w:r w:rsidRPr="00614C71">
        <w:t xml:space="preserve"> </w:t>
      </w:r>
      <w:r w:rsidRPr="00FA2BE1">
        <w:t>mechanizmusnak, amely az IEEE 802.1CB szabvány része és a Time-</w:t>
      </w:r>
      <w:proofErr w:type="spellStart"/>
      <w:r w:rsidRPr="00FA2BE1">
        <w:t>Sensitive</w:t>
      </w:r>
      <w:proofErr w:type="spellEnd"/>
      <w:r w:rsidRPr="00FA2BE1">
        <w:t xml:space="preserve"> Networking (TSN) keretrendszer szerves részeként működik. Hasonló elvek alapján működik a </w:t>
      </w:r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, </w:t>
      </w:r>
      <w:proofErr w:type="spellStart"/>
      <w:r w:rsidRPr="00FA2BE1">
        <w:t>Elimination</w:t>
      </w:r>
      <w:proofErr w:type="spellEnd"/>
      <w:r w:rsidRPr="00FA2BE1">
        <w:t xml:space="preserve"> and </w:t>
      </w:r>
      <w:proofErr w:type="spellStart"/>
      <w:r w:rsidRPr="00FA2BE1">
        <w:t>Ordering</w:t>
      </w:r>
      <w:proofErr w:type="spellEnd"/>
      <w:r w:rsidRPr="00FA2BE1">
        <w:t xml:space="preserve"> (PREOF) </w:t>
      </w:r>
      <w:r w:rsidR="001C492C">
        <w:fldChar w:fldCharType="begin"/>
      </w:r>
      <w:r w:rsidR="001C492C">
        <w:instrText xml:space="preserve"> REF _Ref215386546 \r \h </w:instrText>
      </w:r>
      <w:r w:rsidR="001C492C">
        <w:fldChar w:fldCharType="separate"/>
      </w:r>
      <w:r w:rsidR="003563E3">
        <w:t>[2]</w:t>
      </w:r>
      <w:r w:rsidR="001C492C">
        <w:fldChar w:fldCharType="end"/>
      </w:r>
      <w:r w:rsidRPr="00614C71">
        <w:t xml:space="preserve"> </w:t>
      </w:r>
      <w:r w:rsidRPr="00FA2BE1">
        <w:t xml:space="preserve">is, amely a </w:t>
      </w:r>
      <w:proofErr w:type="spellStart"/>
      <w:r w:rsidRPr="00FA2BE1">
        <w:t>Deterministic</w:t>
      </w:r>
      <w:proofErr w:type="spellEnd"/>
      <w:r w:rsidRPr="00FA2BE1">
        <w:t xml:space="preserve"> Networking (</w:t>
      </w:r>
      <w:proofErr w:type="spellStart"/>
      <w:r w:rsidRPr="00FA2BE1">
        <w:t>DetNet</w:t>
      </w:r>
      <w:proofErr w:type="spellEnd"/>
      <w:r w:rsidRPr="00FA2BE1">
        <w:t>) technológia komponenseként működik.</w:t>
      </w:r>
    </w:p>
    <w:p w14:paraId="3B1E687D" w14:textId="4045D1C8" w:rsidR="00B64D7E" w:rsidRPr="00FA2BE1" w:rsidRDefault="00E87CAF" w:rsidP="00E87CAF">
      <w:pPr>
        <w:ind w:firstLine="0"/>
      </w:pPr>
      <w:r w:rsidRPr="00FA2BE1">
        <w:t>A Budapesti Műszaki és Gazdaságtudományi Egyetem</w:t>
      </w:r>
      <w:r w:rsidR="00D76469" w:rsidRPr="00FA2BE1">
        <w:t xml:space="preserve"> TMIT</w:t>
      </w:r>
      <w:r w:rsidR="004E1C8C" w:rsidRPr="00FA2BE1">
        <w:t xml:space="preserve"> tanszék</w:t>
      </w:r>
      <w:r w:rsidRPr="00FA2BE1">
        <w:t xml:space="preserve"> hálózati csoportja kifejlesztett egy </w:t>
      </w:r>
      <w:r w:rsidR="00DE1A5C" w:rsidRPr="00614C71">
        <w:t>s</w:t>
      </w:r>
      <w:r w:rsidR="00F83897">
        <w:t>zoftver</w:t>
      </w:r>
      <w:r w:rsidRPr="00614C71">
        <w:t>t</w:t>
      </w:r>
      <w:r w:rsidR="00D44980" w:rsidRPr="00FA2BE1">
        <w:t>,</w:t>
      </w:r>
      <w:r w:rsidRPr="00FA2BE1">
        <w:t xml:space="preserve"> amely képes a fent említett szabványosított technológiáknak megfelelően kezelni a többszörözött adatfolyamokat megadott hálózati csomópontokban. Ez a </w:t>
      </w:r>
      <w:r w:rsidRPr="00614C71">
        <w:t>s</w:t>
      </w:r>
      <w:r w:rsidR="00F83897">
        <w:t>zoftver</w:t>
      </w:r>
      <w:r w:rsidRPr="00FA2BE1">
        <w:t xml:space="preserve"> </w:t>
      </w:r>
      <w:r w:rsidR="00FD72EB">
        <w:t xml:space="preserve">működése során </w:t>
      </w:r>
      <w:r w:rsidRPr="00FA2BE1">
        <w:t>az adatok továbbításán felül felügyeleti információkat is szolgáltat. Ezek az adatok betekintést adnak az adatátvitel belső folyamataiba, beleértve az átvitt adatfolyamok számlálóit, a többszörözés és eliminálás állapotát, valamint a csomóponton belüli felügyeleti pontok (</w:t>
      </w:r>
      <w:proofErr w:type="spellStart"/>
      <w:r w:rsidRPr="00FA2BE1">
        <w:t>Maintenance</w:t>
      </w:r>
      <w:proofErr w:type="spellEnd"/>
      <w:r w:rsidRPr="00FA2BE1">
        <w:t xml:space="preserve"> </w:t>
      </w:r>
      <w:proofErr w:type="spellStart"/>
      <w:r w:rsidRPr="00FA2BE1">
        <w:t>Intermediate</w:t>
      </w:r>
      <w:proofErr w:type="spellEnd"/>
      <w:r w:rsidRPr="00FA2BE1">
        <w:t xml:space="preserve"> </w:t>
      </w:r>
      <w:proofErr w:type="spellStart"/>
      <w:r w:rsidRPr="00FA2BE1">
        <w:t>Points</w:t>
      </w:r>
      <w:proofErr w:type="spellEnd"/>
      <w:r w:rsidRPr="00FA2BE1">
        <w:t xml:space="preserve"> – MIP) adatait.</w:t>
      </w:r>
    </w:p>
    <w:p w14:paraId="18534914" w14:textId="77777777" w:rsidR="00E87CAF" w:rsidRPr="00FA2BE1" w:rsidRDefault="00E87CAF" w:rsidP="00E87CAF">
      <w:pPr>
        <w:ind w:firstLine="0"/>
      </w:pPr>
      <w:r w:rsidRPr="00FA2BE1">
        <w:t>Ahhoz, hogy a többutas hálózati átvitel különböző ágait és azok működésének részleteit könnyen lehessen vizsgálni és elemezni, szükséges egy olyan komplex vizualizációs és elemzési rendszer, amely képes:</w:t>
      </w:r>
    </w:p>
    <w:p w14:paraId="4E274B39" w14:textId="75D98B3D" w:rsidR="00E87CAF" w:rsidRPr="00FA2BE1" w:rsidRDefault="00E87CAF" w:rsidP="0007661B">
      <w:pPr>
        <w:pStyle w:val="Listaszerbekezds"/>
        <w:numPr>
          <w:ilvl w:val="0"/>
          <w:numId w:val="22"/>
        </w:numPr>
      </w:pPr>
      <w:r w:rsidRPr="00FA2BE1">
        <w:t>a hálózat topológiáját grafikusan ábrázolni,</w:t>
      </w:r>
    </w:p>
    <w:p w14:paraId="547DA412" w14:textId="2FEB517F" w:rsidR="00E87CAF" w:rsidRPr="00FA2BE1" w:rsidRDefault="00E87CAF" w:rsidP="0007661B">
      <w:pPr>
        <w:pStyle w:val="Listaszerbekezds"/>
        <w:numPr>
          <w:ilvl w:val="0"/>
          <w:numId w:val="22"/>
        </w:numPr>
      </w:pPr>
      <w:r w:rsidRPr="00FA2BE1">
        <w:t>a felügyeleti adatokat strukturáltan tárolni és feldolgozni,</w:t>
      </w:r>
    </w:p>
    <w:p w14:paraId="730C22A0" w14:textId="2D274C80" w:rsidR="00E87CAF" w:rsidRPr="00FA2BE1" w:rsidRDefault="00E87CAF" w:rsidP="0007661B">
      <w:pPr>
        <w:pStyle w:val="Listaszerbekezds"/>
        <w:numPr>
          <w:ilvl w:val="0"/>
          <w:numId w:val="22"/>
        </w:numPr>
      </w:pPr>
      <w:r w:rsidRPr="00FA2BE1">
        <w:t>a felügyeleti adatokat valós idejű és történeti grafikonok segítségével megjeleníteni,</w:t>
      </w:r>
    </w:p>
    <w:p w14:paraId="33993708" w14:textId="422D4F62" w:rsidR="00E87CAF" w:rsidRPr="00FA2BE1" w:rsidRDefault="00E87CAF" w:rsidP="0007661B">
      <w:pPr>
        <w:pStyle w:val="Listaszerbekezds"/>
        <w:numPr>
          <w:ilvl w:val="0"/>
          <w:numId w:val="22"/>
        </w:numPr>
      </w:pPr>
      <w:r w:rsidRPr="00FA2BE1">
        <w:t xml:space="preserve">a kritikus hálózati eseményeket </w:t>
      </w:r>
      <w:r w:rsidR="00FD72EB" w:rsidRPr="00FA2BE1">
        <w:t>előre jelezni</w:t>
      </w:r>
      <w:r w:rsidRPr="00FA2BE1">
        <w:t xml:space="preserve"> </w:t>
      </w:r>
      <w:r w:rsidR="00FD72EB">
        <w:t xml:space="preserve">a korábbi </w:t>
      </w:r>
      <w:r w:rsidRPr="00FA2BE1">
        <w:t>adatok alapján.</w:t>
      </w:r>
    </w:p>
    <w:p w14:paraId="09BB01F6" w14:textId="53A001DC" w:rsidR="00E87CAF" w:rsidRPr="00FA2BE1" w:rsidRDefault="00E87CAF" w:rsidP="00E87CAF">
      <w:pPr>
        <w:pStyle w:val="Cmsor2"/>
      </w:pPr>
      <w:bookmarkStart w:id="5" w:name="_Toc216368258"/>
      <w:r w:rsidRPr="00FA2BE1">
        <w:lastRenderedPageBreak/>
        <w:t>A tervezés célja</w:t>
      </w:r>
      <w:bookmarkEnd w:id="5"/>
    </w:p>
    <w:p w14:paraId="4D24865A" w14:textId="3340D09F" w:rsidR="00E87CAF" w:rsidRPr="00FA2BE1" w:rsidRDefault="006358C9" w:rsidP="00E87CAF">
      <w:pPr>
        <w:ind w:firstLine="0"/>
      </w:pPr>
      <w:r>
        <w:t xml:space="preserve">A </w:t>
      </w:r>
      <w:r w:rsidR="00E87CAF" w:rsidRPr="00FA2BE1">
        <w:t xml:space="preserve">diplomaterv célja egy olyan vizualizációs és </w:t>
      </w:r>
      <w:proofErr w:type="spellStart"/>
      <w:r w:rsidR="00E87CAF" w:rsidRPr="00FA2BE1">
        <w:t>előrejelzési</w:t>
      </w:r>
      <w:proofErr w:type="spellEnd"/>
      <w:r w:rsidR="00E87CAF" w:rsidRPr="00FA2BE1">
        <w:t xml:space="preserve"> rendszer megtervezése és implementálása, amely a FRER/PREOF protokollokat megvalósító hálózati csomópontok felügyeleti adatait képes feldolgozni, tárolni és vizualizálni. A keretrendszer fő komponensei:</w:t>
      </w:r>
    </w:p>
    <w:p w14:paraId="5F98E75D" w14:textId="378A45F6" w:rsidR="00E87CAF" w:rsidRPr="00FA2BE1" w:rsidRDefault="00E87CAF" w:rsidP="00125178">
      <w:pPr>
        <w:pStyle w:val="Listaszerbekezds"/>
        <w:numPr>
          <w:ilvl w:val="3"/>
          <w:numId w:val="8"/>
        </w:numPr>
      </w:pPr>
      <w:r w:rsidRPr="00FA2BE1">
        <w:rPr>
          <w:b/>
          <w:bCs/>
        </w:rPr>
        <w:t>Topológia-vizualizáció</w:t>
      </w:r>
      <w:r w:rsidRPr="00FA2BE1">
        <w:t>: A Mininet</w:t>
      </w:r>
      <w:r w:rsidR="006358C9">
        <w:t xml:space="preserve"> </w:t>
      </w:r>
      <w:r w:rsidR="006358C9">
        <w:fldChar w:fldCharType="begin"/>
      </w:r>
      <w:r w:rsidR="006358C9">
        <w:instrText xml:space="preserve"> REF _Ref214117881 \n \h </w:instrText>
      </w:r>
      <w:r w:rsidR="006358C9">
        <w:fldChar w:fldCharType="separate"/>
      </w:r>
      <w:r w:rsidR="003563E3">
        <w:t>[3]</w:t>
      </w:r>
      <w:r w:rsidR="006358C9">
        <w:fldChar w:fldCharType="end"/>
      </w:r>
      <w:r w:rsidRPr="00FA2BE1">
        <w:t xml:space="preserve"> alapú hálózati szimulációs topológiák grafikus megjelenítése, amely segít a hálózat szerkezetének megértésében és az adatfolyamok útvonalainak nyomon követésében.</w:t>
      </w:r>
    </w:p>
    <w:p w14:paraId="37F513CF" w14:textId="4882B070" w:rsidR="00E87CAF" w:rsidRPr="00FA2BE1" w:rsidRDefault="00E87CAF" w:rsidP="00125178">
      <w:pPr>
        <w:pStyle w:val="Listaszerbekezds"/>
        <w:numPr>
          <w:ilvl w:val="3"/>
          <w:numId w:val="8"/>
        </w:numPr>
      </w:pPr>
      <w:r w:rsidRPr="00FA2BE1">
        <w:rPr>
          <w:b/>
          <w:bCs/>
        </w:rPr>
        <w:t>Felügyeleti adatok tárolása és feldolgozása</w:t>
      </w:r>
      <w:r w:rsidRPr="00FA2BE1">
        <w:t xml:space="preserve">: A </w:t>
      </w:r>
      <w:r w:rsidRPr="00614C71">
        <w:t>s</w:t>
      </w:r>
      <w:r w:rsidR="00F83897">
        <w:t>zoftver</w:t>
      </w:r>
      <w:r w:rsidRPr="00FA2BE1">
        <w:t xml:space="preserve"> által generált JSON-formátumú UDP-üzenetek fogadása, feldolgozása és egy adatbázisban történő tárolása, ahol az adatok hosszú távon megőrzésre kerülnek.</w:t>
      </w:r>
    </w:p>
    <w:p w14:paraId="04A00C71" w14:textId="0468E7A3" w:rsidR="00E87CAF" w:rsidRPr="00FA2BE1" w:rsidRDefault="00E87CAF" w:rsidP="00125178">
      <w:pPr>
        <w:pStyle w:val="Listaszerbekezds"/>
        <w:numPr>
          <w:ilvl w:val="3"/>
          <w:numId w:val="8"/>
        </w:numPr>
      </w:pPr>
      <w:r w:rsidRPr="00FA2BE1">
        <w:rPr>
          <w:b/>
          <w:bCs/>
        </w:rPr>
        <w:t>Vizualizáció</w:t>
      </w:r>
      <w:r w:rsidRPr="00FA2BE1">
        <w:t>: A felügyeleti adatok megjelenítése</w:t>
      </w:r>
      <w:r w:rsidR="000215E3" w:rsidRPr="00FA2BE1">
        <w:t xml:space="preserve"> </w:t>
      </w:r>
      <w:r w:rsidRPr="00FA2BE1">
        <w:t>interaktív</w:t>
      </w:r>
      <w:r w:rsidR="00B513A3">
        <w:t xml:space="preserve"> felületeken</w:t>
      </w:r>
      <w:r w:rsidRPr="00FA2BE1">
        <w:t>, amelyek valós idejű és történeti metrikai információkat mutatnak be.</w:t>
      </w:r>
    </w:p>
    <w:p w14:paraId="1C369308" w14:textId="17F2B106" w:rsidR="00E87CAF" w:rsidRPr="00FA2BE1" w:rsidRDefault="00E87CAF" w:rsidP="00125178">
      <w:pPr>
        <w:pStyle w:val="Listaszerbekezds"/>
        <w:numPr>
          <w:ilvl w:val="3"/>
          <w:numId w:val="8"/>
        </w:numPr>
      </w:pPr>
      <w:r w:rsidRPr="00FA2BE1">
        <w:rPr>
          <w:b/>
          <w:bCs/>
        </w:rPr>
        <w:t>Előrejelzés</w:t>
      </w:r>
      <w:r w:rsidRPr="00FA2BE1">
        <w:t>: A</w:t>
      </w:r>
      <w:r w:rsidR="00AB6553" w:rsidRPr="00FA2BE1">
        <w:t xml:space="preserve"> kritikus </w:t>
      </w:r>
      <w:r w:rsidRPr="00FA2BE1">
        <w:t>hálózati események (például</w:t>
      </w:r>
      <w:r w:rsidR="00D26B2B">
        <w:t xml:space="preserve"> </w:t>
      </w:r>
      <w:r w:rsidRPr="00FA2BE1">
        <w:t>forgalmi anomáliák) előrejelzése, amely lehetővé teszi a proaktív hálózatkezelést.</w:t>
      </w:r>
    </w:p>
    <w:p w14:paraId="21866DEB" w14:textId="1C0910EF" w:rsidR="00E87CAF" w:rsidRPr="00FA2BE1" w:rsidRDefault="00E87CAF" w:rsidP="00E87CAF">
      <w:pPr>
        <w:pStyle w:val="Cmsor2"/>
      </w:pPr>
      <w:bookmarkStart w:id="6" w:name="_Toc216368259"/>
      <w:r w:rsidRPr="00FA2BE1">
        <w:t>A feladat indokoltsága</w:t>
      </w:r>
      <w:bookmarkEnd w:id="6"/>
    </w:p>
    <w:p w14:paraId="7D2AA3EE" w14:textId="3A35CC03" w:rsidR="00E87CAF" w:rsidRPr="00FA2BE1" w:rsidRDefault="00E87CAF" w:rsidP="00E87CAF">
      <w:pPr>
        <w:ind w:firstLine="0"/>
      </w:pPr>
      <w:r w:rsidRPr="00FA2BE1">
        <w:t>A FRER/PREOF mechanizmusok alkalmazásával a hálózati megbízhatóság jelentősen javítható, azonban a</w:t>
      </w:r>
      <w:r w:rsidR="009B2B3F" w:rsidRPr="00FA2BE1">
        <w:t xml:space="preserve"> hálózati továbbítás</w:t>
      </w:r>
      <w:r w:rsidRPr="00FA2BE1">
        <w:t xml:space="preserve"> komplexitása megnő. Az ilyen redundanciákon alapuló rendszerek hatékony üzemeltetéséhez szükséges a belső működési folyamatok részletes nyomon követése</w:t>
      </w:r>
      <w:r w:rsidR="00FD72EB">
        <w:t>, melyre</w:t>
      </w:r>
      <w:r w:rsidRPr="00FA2BE1">
        <w:t xml:space="preserve"> a felügyeleti adatok </w:t>
      </w:r>
      <w:r w:rsidR="00F25E15" w:rsidRPr="00FA2BE1">
        <w:t xml:space="preserve">lehetőséget </w:t>
      </w:r>
      <w:r w:rsidRPr="00FA2BE1">
        <w:t>nyújtanak.</w:t>
      </w:r>
    </w:p>
    <w:p w14:paraId="67DFE329" w14:textId="73745996" w:rsidR="00E87CAF" w:rsidRPr="00FA2BE1" w:rsidRDefault="00E87CAF" w:rsidP="00E87CAF">
      <w:pPr>
        <w:ind w:firstLine="0"/>
      </w:pPr>
      <w:r w:rsidRPr="00FA2BE1">
        <w:rPr>
          <w:b/>
          <w:bCs/>
        </w:rPr>
        <w:t>Gyakorlati relevancia</w:t>
      </w:r>
      <w:r w:rsidRPr="00FA2BE1">
        <w:t xml:space="preserve">: A kritikus alkalmazásokban (autonóm járművek, orvosi eszközök, ipari </w:t>
      </w:r>
      <w:proofErr w:type="spellStart"/>
      <w:r w:rsidRPr="00FA2BE1">
        <w:t>automatizáció</w:t>
      </w:r>
      <w:proofErr w:type="spellEnd"/>
      <w:r w:rsidRPr="00FA2BE1">
        <w:t xml:space="preserve">) egy hálózati hiba vagy késedelem </w:t>
      </w:r>
      <w:r w:rsidR="0042538F">
        <w:t xml:space="preserve">súlyos </w:t>
      </w:r>
      <w:r w:rsidRPr="00FA2BE1">
        <w:t xml:space="preserve">következményekkel járhat. </w:t>
      </w:r>
      <w:r w:rsidRPr="00614C71">
        <w:t xml:space="preserve">A </w:t>
      </w:r>
      <w:r w:rsidR="00F33941" w:rsidRPr="00614C71">
        <w:t>s</w:t>
      </w:r>
      <w:r w:rsidR="00F83897">
        <w:t>zoftver</w:t>
      </w:r>
      <w:r w:rsidR="00F33941" w:rsidRPr="00FA2BE1">
        <w:t xml:space="preserve"> </w:t>
      </w:r>
      <w:r w:rsidRPr="00FA2BE1">
        <w:t>által biztosított felügyeleti adatok és azok vizualizálása lehetővé teszik:</w:t>
      </w:r>
    </w:p>
    <w:p w14:paraId="131A85EC" w14:textId="4ED2DDA9" w:rsidR="00E87CAF" w:rsidRPr="00FA2BE1" w:rsidRDefault="00E87CAF" w:rsidP="00B4655B">
      <w:pPr>
        <w:pStyle w:val="Listaszerbekezds"/>
        <w:numPr>
          <w:ilvl w:val="0"/>
          <w:numId w:val="47"/>
        </w:numPr>
      </w:pPr>
      <w:r w:rsidRPr="00FA2BE1">
        <w:t xml:space="preserve">a hálózat valós idejű egészségének </w:t>
      </w:r>
      <w:r w:rsidR="009939C7">
        <w:t>felügyeletét</w:t>
      </w:r>
      <w:r w:rsidR="00F25E15">
        <w:t>,</w:t>
      </w:r>
    </w:p>
    <w:p w14:paraId="7B906308" w14:textId="61879A56" w:rsidR="00E87CAF" w:rsidRPr="00FA2BE1" w:rsidRDefault="00E87CAF" w:rsidP="00B4655B">
      <w:pPr>
        <w:pStyle w:val="Listaszerbekezds"/>
        <w:numPr>
          <w:ilvl w:val="0"/>
          <w:numId w:val="47"/>
        </w:numPr>
      </w:pPr>
      <w:r w:rsidRPr="00FA2BE1">
        <w:t>a megbízhatósági mechanizmusok működésének ellenőrzését</w:t>
      </w:r>
      <w:r w:rsidR="00F25E15">
        <w:t>,</w:t>
      </w:r>
    </w:p>
    <w:p w14:paraId="6D3421DD" w14:textId="15412CF9" w:rsidR="00E87CAF" w:rsidRPr="00FA2BE1" w:rsidRDefault="00E87CAF" w:rsidP="00B4655B">
      <w:pPr>
        <w:pStyle w:val="Listaszerbekezds"/>
        <w:numPr>
          <w:ilvl w:val="0"/>
          <w:numId w:val="47"/>
        </w:numPr>
      </w:pPr>
      <w:r w:rsidRPr="00FA2BE1">
        <w:t>a rendszer teljesítményének optimalizálását</w:t>
      </w:r>
      <w:r w:rsidR="00F25E15">
        <w:t>,</w:t>
      </w:r>
    </w:p>
    <w:p w14:paraId="2B85A8D5" w14:textId="77E22B99" w:rsidR="00E87CAF" w:rsidRPr="00FA2BE1" w:rsidRDefault="00E87CAF" w:rsidP="00B4655B">
      <w:pPr>
        <w:pStyle w:val="Listaszerbekezds"/>
        <w:numPr>
          <w:ilvl w:val="0"/>
          <w:numId w:val="47"/>
        </w:numPr>
      </w:pPr>
      <w:r w:rsidRPr="00FA2BE1">
        <w:t>a potenciális hálózati problémák korai felismerését</w:t>
      </w:r>
      <w:r w:rsidR="00F25E15">
        <w:t>.</w:t>
      </w:r>
    </w:p>
    <w:p w14:paraId="4ED2230F" w14:textId="547DF3EB" w:rsidR="00E87CAF" w:rsidRPr="00FA2BE1" w:rsidRDefault="00E87CAF" w:rsidP="00E87CAF">
      <w:pPr>
        <w:ind w:firstLine="0"/>
      </w:pPr>
      <w:r w:rsidRPr="00FA2BE1">
        <w:rPr>
          <w:b/>
          <w:bCs/>
        </w:rPr>
        <w:lastRenderedPageBreak/>
        <w:t>Tudományos relevancia</w:t>
      </w:r>
      <w:r w:rsidRPr="00FA2BE1">
        <w:t xml:space="preserve">: A </w:t>
      </w:r>
      <w:r w:rsidR="00F25E15" w:rsidRPr="00FA2BE1">
        <w:t>hálózati adatokra</w:t>
      </w:r>
      <w:r w:rsidR="00F25E15">
        <w:t xml:space="preserve"> vonatkozó</w:t>
      </w:r>
      <w:r w:rsidR="00F25E15" w:rsidRPr="00FA2BE1">
        <w:t xml:space="preserve"> </w:t>
      </w:r>
      <w:proofErr w:type="spellStart"/>
      <w:r w:rsidR="00D26B2B">
        <w:t>előrejelzési</w:t>
      </w:r>
      <w:proofErr w:type="spellEnd"/>
      <w:r w:rsidRPr="00FA2BE1">
        <w:t xml:space="preserve"> módszerek alkalmazása lehetővé teszi az anomáliamintázatok automatikus felismerését és a kritikus eseményekre való felkészülést még azelőtt, hogy azok végzetes hatást gyakorolnának</w:t>
      </w:r>
      <w:r w:rsidR="00F25E15">
        <w:t xml:space="preserve"> a rendszerre</w:t>
      </w:r>
      <w:r w:rsidRPr="00FA2BE1">
        <w:t>.</w:t>
      </w:r>
    </w:p>
    <w:p w14:paraId="54CA6E44" w14:textId="721601C7" w:rsidR="00E87CAF" w:rsidRPr="00FA2BE1" w:rsidRDefault="00E87CAF" w:rsidP="00E87CAF">
      <w:pPr>
        <w:pStyle w:val="Cmsor2"/>
      </w:pPr>
      <w:bookmarkStart w:id="7" w:name="_Ref216263677"/>
      <w:bookmarkStart w:id="8" w:name="_Ref216263680"/>
      <w:bookmarkStart w:id="9" w:name="_Toc216368260"/>
      <w:r w:rsidRPr="00FA2BE1">
        <w:t>A diplomaterv felépítése</w:t>
      </w:r>
      <w:bookmarkEnd w:id="7"/>
      <w:bookmarkEnd w:id="8"/>
      <w:bookmarkEnd w:id="9"/>
    </w:p>
    <w:p w14:paraId="75596F38" w14:textId="472D5C3C" w:rsidR="00E87CAF" w:rsidRPr="00FA2BE1" w:rsidRDefault="00E87CAF" w:rsidP="00E87CAF">
      <w:pPr>
        <w:ind w:firstLine="0"/>
      </w:pPr>
      <w:r w:rsidRPr="00FA2BE1">
        <w:t>A dolgozat a következő szerkezetben épül fel:</w:t>
      </w:r>
    </w:p>
    <w:p w14:paraId="1715E833" w14:textId="0F86B6E5" w:rsidR="00E87CAF" w:rsidRDefault="00E87CAF" w:rsidP="00E87CAF">
      <w:pPr>
        <w:ind w:firstLine="0"/>
      </w:pPr>
      <w:r w:rsidRPr="00FA2BE1">
        <w:t xml:space="preserve">A </w:t>
      </w:r>
      <w:r w:rsidRPr="00FA2BE1">
        <w:rPr>
          <w:b/>
          <w:bCs/>
        </w:rPr>
        <w:t>2. fejezet</w:t>
      </w:r>
      <w:r w:rsidRPr="00FA2BE1">
        <w:t xml:space="preserve"> az irodalomkutatás, amely részletesen bemutatja</w:t>
      </w:r>
      <w:r w:rsidR="00726205">
        <w:t xml:space="preserve"> </w:t>
      </w:r>
      <w:r w:rsidRPr="00FA2BE1">
        <w:t>a FRER és PREOF mechanizmusok működési elvét</w:t>
      </w:r>
      <w:r w:rsidR="00F25E15">
        <w:t>,</w:t>
      </w:r>
      <w:r w:rsidR="00726205">
        <w:t xml:space="preserve"> </w:t>
      </w:r>
      <w:r w:rsidR="00F25E15">
        <w:t>i</w:t>
      </w:r>
      <w:r w:rsidR="00726205">
        <w:t>lletve</w:t>
      </w:r>
      <w:r w:rsidRPr="00FA2BE1">
        <w:t xml:space="preserve"> áttekinti a meglévő hálózati </w:t>
      </w:r>
      <w:r w:rsidR="000D6494" w:rsidRPr="00FA2BE1">
        <w:t>megfigyelési</w:t>
      </w:r>
      <w:r w:rsidRPr="00FA2BE1">
        <w:t xml:space="preserve"> és vizualizációs megoldásoka</w:t>
      </w:r>
      <w:r w:rsidR="00991858" w:rsidRPr="00FA2BE1">
        <w:t>t</w:t>
      </w:r>
      <w:r w:rsidR="00726205">
        <w:t xml:space="preserve"> és az </w:t>
      </w:r>
      <w:proofErr w:type="spellStart"/>
      <w:r w:rsidR="00566925">
        <w:t>előrejelzési</w:t>
      </w:r>
      <w:proofErr w:type="spellEnd"/>
      <w:r w:rsidR="00566925">
        <w:t xml:space="preserve"> technikákat.</w:t>
      </w:r>
    </w:p>
    <w:p w14:paraId="7FF9F8D8" w14:textId="3DFFE56E" w:rsidR="00F71A73" w:rsidRDefault="00F71A73" w:rsidP="00F71A73">
      <w:pPr>
        <w:ind w:firstLine="0"/>
      </w:pPr>
      <w:r>
        <w:t xml:space="preserve">A </w:t>
      </w:r>
      <w:r w:rsidRPr="00F71A73">
        <w:rPr>
          <w:b/>
          <w:bCs/>
        </w:rPr>
        <w:t>3. fejezet</w:t>
      </w:r>
      <w:r>
        <w:t xml:space="preserve"> a rendszer tervezését tárgyalja. Részletezi a Mininet alapú tesztkörnyezet felépítését és a hálózati szoftver által szolgáltatott felügyeleti adatokat. Bemutatja a technológiaválasztás folyamatát és indoklását az adatbázis, a megjelenítő és az </w:t>
      </w:r>
      <w:proofErr w:type="spellStart"/>
      <w:r>
        <w:t>előrejelző</w:t>
      </w:r>
      <w:proofErr w:type="spellEnd"/>
      <w:r>
        <w:t xml:space="preserve"> modell </w:t>
      </w:r>
      <w:r w:rsidR="000D3770">
        <w:t>t</w:t>
      </w:r>
      <w:r>
        <w:t>ekintetében, valamint definiálja a rendszer adatáramlási architektúráját és a</w:t>
      </w:r>
      <w:r w:rsidR="00D26B2B">
        <w:t xml:space="preserve"> szükséges </w:t>
      </w:r>
      <w:r w:rsidR="003563E3">
        <w:t>megjelenítő felületeket</w:t>
      </w:r>
      <w:r>
        <w:t xml:space="preserve"> </w:t>
      </w:r>
      <w:r w:rsidR="00D26B2B">
        <w:t>(</w:t>
      </w:r>
      <w:proofErr w:type="spellStart"/>
      <w:r>
        <w:t>dashboard</w:t>
      </w:r>
      <w:r w:rsidR="00451528">
        <w:t>-</w:t>
      </w:r>
      <w:r>
        <w:t>ok</w:t>
      </w:r>
      <w:r w:rsidR="00D26B2B">
        <w:t>at</w:t>
      </w:r>
      <w:proofErr w:type="spellEnd"/>
      <w:r w:rsidR="00D26B2B">
        <w:t>)</w:t>
      </w:r>
      <w:r>
        <w:t>.</w:t>
      </w:r>
    </w:p>
    <w:p w14:paraId="471C68C8" w14:textId="327D6804" w:rsidR="00F71A73" w:rsidRDefault="00F71A73" w:rsidP="00F71A73">
      <w:pPr>
        <w:ind w:firstLine="0"/>
      </w:pPr>
      <w:r>
        <w:t xml:space="preserve">A </w:t>
      </w:r>
      <w:r w:rsidRPr="00F71A73">
        <w:rPr>
          <w:b/>
          <w:bCs/>
        </w:rPr>
        <w:t>4. fejezet</w:t>
      </w:r>
      <w:r>
        <w:t xml:space="preserve"> a megvalósítás lépéseit </w:t>
      </w:r>
      <w:r w:rsidR="00F25E15">
        <w:t>mutatja be</w:t>
      </w:r>
      <w:r>
        <w:t>. Ismerteti a fejlesztési környezet kialakítását</w:t>
      </w:r>
      <w:r w:rsidR="00F25E15">
        <w:t xml:space="preserve"> és</w:t>
      </w:r>
      <w:r>
        <w:t xml:space="preserve"> a rendszer egyedi fejlesztésű komponenseinek implementációs részleteit. </w:t>
      </w:r>
    </w:p>
    <w:p w14:paraId="3AECEBF0" w14:textId="5C2A3B42" w:rsidR="00F71A73" w:rsidRDefault="00F71A73" w:rsidP="00F71A73">
      <w:pPr>
        <w:ind w:firstLine="0"/>
      </w:pPr>
      <w:r>
        <w:t xml:space="preserve">Az </w:t>
      </w:r>
      <w:r w:rsidRPr="00F71A73">
        <w:rPr>
          <w:b/>
          <w:bCs/>
        </w:rPr>
        <w:t>5. fejezet</w:t>
      </w:r>
      <w:r>
        <w:t xml:space="preserve"> az elkészült rendszer elemzését </w:t>
      </w:r>
      <w:r w:rsidR="00F25E15">
        <w:t>tartalmazza</w:t>
      </w:r>
      <w:r>
        <w:t>. Képernyőképekkel illusztrálva bemutatja a megvalósított</w:t>
      </w:r>
      <w:r w:rsidR="003528BB">
        <w:t xml:space="preserve"> </w:t>
      </w:r>
      <w:r w:rsidR="00B01998">
        <w:t>megjelenítést</w:t>
      </w:r>
      <w:r>
        <w:t xml:space="preserve"> és azok funkcióit, majd részletesen értékeli az </w:t>
      </w:r>
      <w:proofErr w:type="spellStart"/>
      <w:r>
        <w:t>előrejelző</w:t>
      </w:r>
      <w:proofErr w:type="spellEnd"/>
      <w:r>
        <w:t xml:space="preserve"> modul pontosságát </w:t>
      </w:r>
      <w:r w:rsidR="00B01998">
        <w:t>a</w:t>
      </w:r>
      <w:r>
        <w:t xml:space="preserve"> különböző hálózati forgalmi szituációkban, stabil és dinamikus környezetben egyaránt.</w:t>
      </w:r>
    </w:p>
    <w:p w14:paraId="5F76AF42" w14:textId="7A0449B1" w:rsidR="00F71A73" w:rsidRPr="00FA2BE1" w:rsidRDefault="00F71A73" w:rsidP="00F71A73">
      <w:pPr>
        <w:ind w:firstLine="0"/>
      </w:pPr>
      <w:r>
        <w:t xml:space="preserve">A </w:t>
      </w:r>
      <w:r w:rsidRPr="00F71A73">
        <w:rPr>
          <w:b/>
          <w:bCs/>
        </w:rPr>
        <w:t>6. fejezet</w:t>
      </w:r>
      <w:r>
        <w:t xml:space="preserve"> összegzi a diplomamunka eredményeit, értékeli a kitűzött célok teljesülését, valamint javaslatokat tesz a rendszer jövőbeli továbbfejlesztési lehetőségeire.</w:t>
      </w:r>
    </w:p>
    <w:p w14:paraId="600E2D00" w14:textId="19CF28C5" w:rsidR="009D17AB" w:rsidRPr="00FA2BE1" w:rsidRDefault="009D17AB" w:rsidP="009D17AB">
      <w:pPr>
        <w:pStyle w:val="Cmsor1"/>
      </w:pPr>
      <w:bookmarkStart w:id="10" w:name="_Toc216368261"/>
      <w:r w:rsidRPr="00FA2BE1">
        <w:lastRenderedPageBreak/>
        <w:t>Irodalomkutatás</w:t>
      </w:r>
      <w:bookmarkEnd w:id="10"/>
      <w:r w:rsidRPr="00FA2BE1">
        <w:t xml:space="preserve"> </w:t>
      </w:r>
    </w:p>
    <w:p w14:paraId="145888BE" w14:textId="15668A9A" w:rsidR="00EE381F" w:rsidRDefault="00913407" w:rsidP="00162DA3">
      <w:pPr>
        <w:ind w:firstLine="0"/>
      </w:pPr>
      <w:r w:rsidRPr="00FA2BE1">
        <w:t>A diplomatervben tervezett rendszer megvalósítása előtt szükséges áttekinteni a témakörhöz kapcsolódó elméleti hátteret</w:t>
      </w:r>
      <w:r w:rsidR="00195595">
        <w:t xml:space="preserve"> és</w:t>
      </w:r>
      <w:r w:rsidRPr="00FA2BE1">
        <w:t xml:space="preserve"> technológiai megoldásokat. </w:t>
      </w:r>
    </w:p>
    <w:p w14:paraId="47C07CDD" w14:textId="1D1170EC" w:rsidR="00F81240" w:rsidRDefault="00F81240" w:rsidP="00F81240">
      <w:pPr>
        <w:ind w:firstLine="0"/>
      </w:pPr>
      <w:r>
        <w:t>Elsőként a FRER (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and </w:t>
      </w:r>
      <w:proofErr w:type="spellStart"/>
      <w:r>
        <w:t>Elimination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) mechanizmus kerül bemutatásra, amely a TSN keretrendszer részeként Ethernet hálózatokon biztosít redundanciát keretmásolás és eliminálás révén. Ezt követően a PREOF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, </w:t>
      </w:r>
      <w:proofErr w:type="spellStart"/>
      <w:r>
        <w:t>Elimination</w:t>
      </w:r>
      <w:proofErr w:type="spellEnd"/>
      <w:r>
        <w:t xml:space="preserve"> and </w:t>
      </w:r>
      <w:proofErr w:type="spellStart"/>
      <w:r>
        <w:t>Ordering</w:t>
      </w:r>
      <w:proofErr w:type="spellEnd"/>
      <w:r>
        <w:t xml:space="preserve">) technológia kerül tárgyalásra, amely a </w:t>
      </w:r>
      <w:proofErr w:type="spellStart"/>
      <w:r>
        <w:t>DetNet</w:t>
      </w:r>
      <w:proofErr w:type="spellEnd"/>
      <w:r>
        <w:t xml:space="preserve"> architektúra részeként hasonló megbízhatóságot nyújt, de IP-alapú környezetre optimalizálva. A fejezet összehasonlítja a két megoldás működését és alkalmazási területeit.</w:t>
      </w:r>
    </w:p>
    <w:p w14:paraId="4181A579" w14:textId="0CC08A66" w:rsidR="00F81240" w:rsidRDefault="00F81240" w:rsidP="00F81240">
      <w:pPr>
        <w:ind w:firstLine="0"/>
      </w:pPr>
      <w:r>
        <w:t>Az adatbázisok szakasz a hálózati telemetria tárolására alkalmas idősor-alapú (</w:t>
      </w:r>
      <w:proofErr w:type="spellStart"/>
      <w:r>
        <w:t>time-series</w:t>
      </w:r>
      <w:proofErr w:type="spellEnd"/>
      <w:r>
        <w:t xml:space="preserve">) megoldásokat, valamint a </w:t>
      </w:r>
      <w:r w:rsidR="00ED56F3">
        <w:t>hatékony</w:t>
      </w:r>
      <w:r>
        <w:t xml:space="preserve"> lekérdezési stratégiákat vizsgálja. A megjelenítő felületek rész a </w:t>
      </w:r>
      <w:proofErr w:type="spellStart"/>
      <w:r>
        <w:t>dashboard</w:t>
      </w:r>
      <w:proofErr w:type="spellEnd"/>
      <w:r>
        <w:t>-alapú vizualizációt és a topológia-ábrázolás módszereit elemzi.</w:t>
      </w:r>
    </w:p>
    <w:p w14:paraId="7FE1165E" w14:textId="3C3CC48D" w:rsidR="00F81240" w:rsidRDefault="00F81240" w:rsidP="00F81240">
      <w:pPr>
        <w:ind w:firstLine="0"/>
      </w:pPr>
      <w:r>
        <w:t xml:space="preserve">Az </w:t>
      </w:r>
      <w:proofErr w:type="spellStart"/>
      <w:r>
        <w:t>előrejelzési</w:t>
      </w:r>
      <w:proofErr w:type="spellEnd"/>
      <w:r>
        <w:t xml:space="preserve"> technikák fejezet a statisztikai és gépi tanulási alapú idősor-</w:t>
      </w:r>
      <w:proofErr w:type="spellStart"/>
      <w:r>
        <w:t>előrejelzési</w:t>
      </w:r>
      <w:proofErr w:type="spellEnd"/>
      <w:r>
        <w:t xml:space="preserve"> módszereket hasonlítja össze a hálózati metrikák kontextusában. Az adatfeldolgozási lehetőségek szakasz a telemetria-adatok gyűjtésének architektúráit mutatja be. Végül a hálózati veszteségek modellezése témakör az adatvesztés és késleltetés szimulációs módszereibe nyújt betekintést, ami elengedhetetlen a rendszer teszteléséhez.</w:t>
      </w:r>
    </w:p>
    <w:p w14:paraId="5D7007F5" w14:textId="518A2F50" w:rsidR="001E1D1A" w:rsidRPr="00FA2BE1" w:rsidRDefault="000360BF">
      <w:pPr>
        <w:pStyle w:val="Cmsor2"/>
      </w:pPr>
      <w:bookmarkStart w:id="11" w:name="_Toc216368262"/>
      <w:proofErr w:type="spellStart"/>
      <w:r w:rsidRPr="00FA2BE1">
        <w:t>Frame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 and </w:t>
      </w:r>
      <w:proofErr w:type="spellStart"/>
      <w:r w:rsidRPr="00FA2BE1">
        <w:t>Elimination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</w:t>
      </w:r>
      <w:proofErr w:type="spellStart"/>
      <w:r w:rsidRPr="00FA2BE1">
        <w:t>Reliability</w:t>
      </w:r>
      <w:bookmarkEnd w:id="11"/>
      <w:proofErr w:type="spellEnd"/>
      <w:r w:rsidR="00863963" w:rsidRPr="00FA2BE1">
        <w:t xml:space="preserve"> </w:t>
      </w:r>
    </w:p>
    <w:p w14:paraId="26431D70" w14:textId="0976236E" w:rsidR="00A627F8" w:rsidRPr="00FA2BE1" w:rsidRDefault="00A627F8" w:rsidP="003A3EE0">
      <w:pPr>
        <w:ind w:firstLine="0"/>
      </w:pPr>
      <w:r w:rsidRPr="00FA2BE1">
        <w:t xml:space="preserve">A </w:t>
      </w:r>
      <w:proofErr w:type="spellStart"/>
      <w:r w:rsidRPr="00FA2BE1">
        <w:t>Frame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 and </w:t>
      </w:r>
      <w:proofErr w:type="spellStart"/>
      <w:r w:rsidRPr="00FA2BE1">
        <w:t>Elimination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</w:t>
      </w:r>
      <w:proofErr w:type="spellStart"/>
      <w:r w:rsidRPr="00FA2BE1">
        <w:t>Reliability</w:t>
      </w:r>
      <w:proofErr w:type="spellEnd"/>
      <w:r w:rsidRPr="00FA2BE1">
        <w:t xml:space="preserve"> (FRER)</w:t>
      </w:r>
      <w:r w:rsidR="001E1D1A" w:rsidRPr="00FA2BE1">
        <w:t xml:space="preserve"> </w:t>
      </w:r>
      <w:r w:rsidR="0047237C">
        <w:fldChar w:fldCharType="begin"/>
      </w:r>
      <w:r w:rsidR="0047237C">
        <w:instrText xml:space="preserve"> REF _Ref215386415 \r \h </w:instrText>
      </w:r>
      <w:r w:rsidR="0047237C">
        <w:fldChar w:fldCharType="separate"/>
      </w:r>
      <w:r w:rsidR="003563E3">
        <w:t>[1]</w:t>
      </w:r>
      <w:r w:rsidR="0047237C">
        <w:fldChar w:fldCharType="end"/>
      </w:r>
      <w:r w:rsidRPr="00FA2BE1">
        <w:t xml:space="preserve"> egy hibadetektálási és helyreállítási mechanizmus, amelyet az IEEE 802.1CB szabvány definiál a Time-</w:t>
      </w:r>
      <w:proofErr w:type="spellStart"/>
      <w:r w:rsidRPr="00FA2BE1">
        <w:t>Sensitive</w:t>
      </w:r>
      <w:proofErr w:type="spellEnd"/>
      <w:r w:rsidRPr="00FA2BE1">
        <w:t xml:space="preserve"> Networking (TSN) keretrendszer részeként. A mechanizmus célja a kritikus hálózati alkalmazásokban az adatátvitel megbízhatóságának növelése redundáns átviteli utak alkalmazásával.</w:t>
      </w:r>
    </w:p>
    <w:p w14:paraId="77CD1E69" w14:textId="17B2D10B" w:rsidR="00A627F8" w:rsidRPr="00FA2BE1" w:rsidRDefault="00A627F8" w:rsidP="008539F6">
      <w:pPr>
        <w:pStyle w:val="Cmsor3"/>
      </w:pPr>
      <w:r w:rsidRPr="00FA2BE1">
        <w:t xml:space="preserve"> </w:t>
      </w:r>
      <w:bookmarkStart w:id="12" w:name="_Toc216368263"/>
      <w:r w:rsidRPr="00FA2BE1">
        <w:t>A FRER működési elve</w:t>
      </w:r>
      <w:bookmarkEnd w:id="12"/>
    </w:p>
    <w:p w14:paraId="1314A25A" w14:textId="41B78D18" w:rsidR="00A627F8" w:rsidRPr="00FA2BE1" w:rsidRDefault="00A627F8" w:rsidP="003A3EE0">
      <w:pPr>
        <w:ind w:firstLine="0"/>
      </w:pPr>
      <w:r w:rsidRPr="00FA2BE1">
        <w:t>A FRER alapelve az adatkeretek többszörözésén és többutas átvitelén alapul. A</w:t>
      </w:r>
      <w:r w:rsidR="00CC2020" w:rsidRPr="00FA2BE1">
        <w:t xml:space="preserve"> </w:t>
      </w:r>
      <w:r w:rsidR="008C6C5A" w:rsidRPr="00FA2BE1">
        <w:t>hálózati csomópontok</w:t>
      </w:r>
      <w:r w:rsidR="00CC2020" w:rsidRPr="00FA2BE1">
        <w:t xml:space="preserve"> konfiguráció</w:t>
      </w:r>
      <w:r w:rsidR="000B7939" w:rsidRPr="00FA2BE1">
        <w:t>ja</w:t>
      </w:r>
      <w:r w:rsidR="00CC2020" w:rsidRPr="00FA2BE1">
        <w:t xml:space="preserve"> alapján</w:t>
      </w:r>
      <w:r w:rsidRPr="00FA2BE1">
        <w:t xml:space="preserve"> az eredeti adatfolyamot több példányban sokszorosítja, és ezeket a másolatokat különböző, egymástól független útvonalakon </w:t>
      </w:r>
      <w:r w:rsidRPr="00FA2BE1">
        <w:lastRenderedPageBreak/>
        <w:t xml:space="preserve">keresztül továbbítja a célcsomópont felé. Az útvonalak találkozási pontjain a hálózati </w:t>
      </w:r>
      <w:r w:rsidR="00927194">
        <w:t xml:space="preserve">csomópontok </w:t>
      </w:r>
      <w:r w:rsidRPr="00FA2BE1">
        <w:t>felismerik és</w:t>
      </w:r>
      <w:r w:rsidR="00030C86" w:rsidRPr="00FA2BE1">
        <w:t xml:space="preserve"> </w:t>
      </w:r>
      <w:r w:rsidR="000B7939" w:rsidRPr="00FA2BE1">
        <w:t>konfiguráció függően</w:t>
      </w:r>
      <w:r w:rsidRPr="00FA2BE1">
        <w:t xml:space="preserve"> kiszűrik a duplikált kereteket</w:t>
      </w:r>
      <w:r w:rsidR="00A535AC" w:rsidRPr="00FA2BE1">
        <w:t>,</w:t>
      </w:r>
      <w:r w:rsidRPr="00FA2BE1">
        <w:t xml:space="preserve"> így a végponthoz már csak egyetlen, helyreállított adatfolyam érkezik. A mechanizmus működése során minden kerethez egy egyedi sorszámot rendelnek, amely lehetővé teszi a duplikátumok azonosítását. A hálózati </w:t>
      </w:r>
      <w:r w:rsidR="00200A3F">
        <w:t>csomópontok</w:t>
      </w:r>
      <w:r w:rsidRPr="00FA2BE1">
        <w:t xml:space="preserve"> a sorszámok alapján eldöntik, hogy egy beérkező keret új információt hordoz-e, vagy egy korábban már feldolgozott keret másolata. A FRER </w:t>
      </w:r>
      <w:r w:rsidR="00D228A1">
        <w:t>két</w:t>
      </w:r>
      <w:r w:rsidR="00D228A1" w:rsidRPr="00FA2BE1">
        <w:t xml:space="preserve"> </w:t>
      </w:r>
      <w:r w:rsidRPr="00FA2BE1">
        <w:t>alapvető műveletet definiál:</w:t>
      </w:r>
    </w:p>
    <w:p w14:paraId="19A50215" w14:textId="653C28EA" w:rsidR="00A627F8" w:rsidRPr="00FA2BE1" w:rsidRDefault="00A627F8" w:rsidP="0007661B">
      <w:pPr>
        <w:pStyle w:val="Listaszerbekezds"/>
        <w:numPr>
          <w:ilvl w:val="0"/>
          <w:numId w:val="16"/>
        </w:numPr>
      </w:pPr>
      <w:r w:rsidRPr="00200A3F">
        <w:rPr>
          <w:b/>
          <w:bCs/>
        </w:rPr>
        <w:t>Keretmásolás (</w:t>
      </w:r>
      <w:proofErr w:type="spellStart"/>
      <w:r w:rsidRPr="00200A3F">
        <w:rPr>
          <w:b/>
          <w:bCs/>
        </w:rPr>
        <w:t>replication</w:t>
      </w:r>
      <w:proofErr w:type="spellEnd"/>
      <w:r w:rsidRPr="00200A3F">
        <w:rPr>
          <w:b/>
          <w:bCs/>
        </w:rPr>
        <w:t>):</w:t>
      </w:r>
      <w:r w:rsidRPr="00FA2BE1">
        <w:t xml:space="preserve"> Az eredeti adatfolyam szétválasztása több tagfolyamra</w:t>
      </w:r>
      <w:r w:rsidR="00200A3F">
        <w:t xml:space="preserve">, </w:t>
      </w:r>
      <w:r w:rsidRPr="00FA2BE1">
        <w:t>amelyek különböző útvonalakon haladnak tovább.</w:t>
      </w:r>
    </w:p>
    <w:p w14:paraId="6A4D999F" w14:textId="3B117C28" w:rsidR="00A627F8" w:rsidRPr="00FA2BE1" w:rsidRDefault="00A627F8" w:rsidP="0007661B">
      <w:pPr>
        <w:pStyle w:val="Listaszerbekezds"/>
        <w:numPr>
          <w:ilvl w:val="0"/>
          <w:numId w:val="16"/>
        </w:numPr>
      </w:pPr>
      <w:r w:rsidRPr="00200A3F">
        <w:rPr>
          <w:b/>
        </w:rPr>
        <w:t>Kereteli</w:t>
      </w:r>
      <w:r w:rsidR="00D65216">
        <w:rPr>
          <w:b/>
        </w:rPr>
        <w:t>min</w:t>
      </w:r>
      <w:r w:rsidRPr="00200A3F">
        <w:rPr>
          <w:b/>
        </w:rPr>
        <w:t>álás</w:t>
      </w:r>
      <w:r w:rsidRPr="00200A3F">
        <w:rPr>
          <w:b/>
          <w:bCs/>
        </w:rPr>
        <w:t xml:space="preserve"> (</w:t>
      </w:r>
      <w:proofErr w:type="spellStart"/>
      <w:r w:rsidRPr="00200A3F">
        <w:rPr>
          <w:b/>
          <w:bCs/>
        </w:rPr>
        <w:t>elimination</w:t>
      </w:r>
      <w:proofErr w:type="spellEnd"/>
      <w:r w:rsidRPr="00200A3F">
        <w:rPr>
          <w:b/>
          <w:bCs/>
        </w:rPr>
        <w:t>):</w:t>
      </w:r>
      <w:r w:rsidRPr="00FA2BE1">
        <w:t xml:space="preserve"> A duplikált keretek felismerése és eldobása a sorszámok alapján az útvonalak egyesülési pontjain.</w:t>
      </w:r>
    </w:p>
    <w:p w14:paraId="7E72AE37" w14:textId="34F0268C" w:rsidR="00A627F8" w:rsidRPr="00FA2BE1" w:rsidRDefault="00A627F8" w:rsidP="008539F6">
      <w:pPr>
        <w:pStyle w:val="Cmsor3"/>
      </w:pPr>
      <w:bookmarkStart w:id="13" w:name="_Toc216368264"/>
      <w:r w:rsidRPr="00FA2BE1">
        <w:t>A megbízhatóság biztosítása</w:t>
      </w:r>
      <w:bookmarkEnd w:id="13"/>
    </w:p>
    <w:p w14:paraId="3FA1F92F" w14:textId="5EDAE793" w:rsidR="00A627F8" w:rsidRPr="00FA2BE1" w:rsidRDefault="00A627F8" w:rsidP="00231694">
      <w:pPr>
        <w:ind w:firstLine="0"/>
      </w:pPr>
      <w:r w:rsidRPr="00FA2BE1">
        <w:t xml:space="preserve">A FRER mechanizmus hatékonysága abban rejlik, hogy az adatátvitel megbízhatóságát a redundancia révén növeli anélkül, hogy a végponti alkalmazásoknak tudniuk kellene a hálózat belső működéséről. </w:t>
      </w:r>
      <w:r w:rsidR="00C75C27" w:rsidRPr="00FA2BE1">
        <w:t>A</w:t>
      </w:r>
      <w:r w:rsidR="00231694" w:rsidRPr="00FA2BE1">
        <w:t xml:space="preserve"> redundancia védelmet nyújt </w:t>
      </w:r>
      <w:r w:rsidR="00E13EAB">
        <w:t>az esetleges hálózati</w:t>
      </w:r>
      <w:r w:rsidR="00231694" w:rsidRPr="00FA2BE1">
        <w:t xml:space="preserve"> hibák</w:t>
      </w:r>
      <w:r w:rsidR="00E13EAB">
        <w:t xml:space="preserve"> </w:t>
      </w:r>
      <w:r w:rsidR="00231694" w:rsidRPr="00FA2BE1">
        <w:t xml:space="preserve">ellen, </w:t>
      </w:r>
      <w:r w:rsidR="00F8659A" w:rsidRPr="00FA2BE1">
        <w:t>mivel,</w:t>
      </w:r>
      <w:r w:rsidR="00231694" w:rsidRPr="00FA2BE1">
        <w:t xml:space="preserve"> ha egy útvonalon elveszik a keret, az a redundáns útvonalon továbbra is eljuthat a célhoz.</w:t>
      </w:r>
    </w:p>
    <w:p w14:paraId="43E16680" w14:textId="77777777" w:rsidR="00A627F8" w:rsidRPr="00FA2BE1" w:rsidRDefault="00A627F8" w:rsidP="009253B4">
      <w:pPr>
        <w:ind w:firstLine="0"/>
      </w:pPr>
      <w:r w:rsidRPr="00FA2BE1">
        <w:t>A szabvány nem határoz meg konkrét algoritmusokat arra vonatkozóan, hogy mely forgalmat kell sokszorosítani, hány másolatot kell készíteni, vagy hogyan kell reagálni az állandó hibákra. Ezek a döntések a hálózat konfigurációjától és az alkalmazás követelményeitől függenek.</w:t>
      </w:r>
    </w:p>
    <w:p w14:paraId="392621F4" w14:textId="14C526FB" w:rsidR="00A627F8" w:rsidRPr="00FA2BE1" w:rsidRDefault="00A627F8" w:rsidP="008539F6">
      <w:pPr>
        <w:pStyle w:val="Cmsor3"/>
      </w:pPr>
      <w:bookmarkStart w:id="14" w:name="_Toc216368265"/>
      <w:r w:rsidRPr="00FA2BE1">
        <w:t>Alkalmazási területek</w:t>
      </w:r>
      <w:bookmarkEnd w:id="14"/>
    </w:p>
    <w:p w14:paraId="06F1653C" w14:textId="77777777" w:rsidR="00A627F8" w:rsidRPr="00FA2BE1" w:rsidRDefault="00A627F8" w:rsidP="009253B4">
      <w:pPr>
        <w:ind w:firstLine="0"/>
      </w:pPr>
      <w:r w:rsidRPr="00FA2BE1">
        <w:t>A FRER mechanizmus különösen alkalmas olyan kritikus alkalmazások számára, ahol az adatvesztés vagy késleltetés súlyos következményekkel járhat:</w:t>
      </w:r>
    </w:p>
    <w:p w14:paraId="75C56F3B" w14:textId="77777777" w:rsidR="00A627F8" w:rsidRPr="00FA2BE1" w:rsidRDefault="00A627F8" w:rsidP="0007661B">
      <w:pPr>
        <w:pStyle w:val="Listaszerbekezds"/>
        <w:numPr>
          <w:ilvl w:val="0"/>
          <w:numId w:val="18"/>
        </w:numPr>
      </w:pPr>
      <w:r w:rsidRPr="008848B8">
        <w:rPr>
          <w:b/>
          <w:bCs/>
        </w:rPr>
        <w:t>Ipari automatizálás</w:t>
      </w:r>
      <w:r w:rsidRPr="00FA2BE1">
        <w:t>: Gyártósorok, robotvezérlés és folyamatirányítás, ahol a valós idejű kommunikáció elengedhetetlen.</w:t>
      </w:r>
    </w:p>
    <w:p w14:paraId="324932BB" w14:textId="77777777" w:rsidR="00A627F8" w:rsidRPr="00FA2BE1" w:rsidRDefault="00A627F8" w:rsidP="0007661B">
      <w:pPr>
        <w:pStyle w:val="Listaszerbekezds"/>
        <w:numPr>
          <w:ilvl w:val="0"/>
          <w:numId w:val="18"/>
        </w:numPr>
      </w:pPr>
      <w:r w:rsidRPr="008848B8">
        <w:rPr>
          <w:b/>
          <w:bCs/>
        </w:rPr>
        <w:t>Járműipari alkalmazások:</w:t>
      </w:r>
      <w:r w:rsidRPr="00FA2BE1">
        <w:t xml:space="preserve"> Autonóm járművek belső kommunikációja, ahol a biztonsági rendszerek között megbízható és időben determinisztikus adatátvitelre van szükség.</w:t>
      </w:r>
    </w:p>
    <w:p w14:paraId="3D2BF2FF" w14:textId="403EC684" w:rsidR="00A627F8" w:rsidRPr="00FA2BE1" w:rsidRDefault="00A627F8" w:rsidP="0007661B">
      <w:pPr>
        <w:pStyle w:val="Listaszerbekezds"/>
        <w:numPr>
          <w:ilvl w:val="0"/>
          <w:numId w:val="18"/>
        </w:numPr>
      </w:pPr>
      <w:r w:rsidRPr="008848B8">
        <w:rPr>
          <w:b/>
          <w:bCs/>
        </w:rPr>
        <w:lastRenderedPageBreak/>
        <w:t>Energiaipar:</w:t>
      </w:r>
      <w:r w:rsidRPr="00FA2BE1">
        <w:t xml:space="preserve"> Intelligens hálózatok vezérlőrendszerei, ahol a kritikus vezérlőüzenetek elvesztése áramkimaradáshoz vagy eszközkárosodáshoz vezethet.</w:t>
      </w:r>
    </w:p>
    <w:p w14:paraId="5A15E9EA" w14:textId="77777777" w:rsidR="00A627F8" w:rsidRPr="00FA2BE1" w:rsidRDefault="00A627F8" w:rsidP="0007661B">
      <w:pPr>
        <w:pStyle w:val="Listaszerbekezds"/>
        <w:numPr>
          <w:ilvl w:val="0"/>
          <w:numId w:val="18"/>
        </w:numPr>
      </w:pPr>
      <w:r w:rsidRPr="008848B8">
        <w:rPr>
          <w:b/>
          <w:bCs/>
        </w:rPr>
        <w:t>Orvosi eszközök:</w:t>
      </w:r>
      <w:r w:rsidRPr="00FA2BE1">
        <w:t xml:space="preserve"> Életfenntartó vagy műtéti robotikai rendszerek, amelyek esetében a kommunikációs hiba emberi életet veszélyeztethet.</w:t>
      </w:r>
    </w:p>
    <w:p w14:paraId="53553D71" w14:textId="131EACD6" w:rsidR="00A63395" w:rsidRPr="00FA2BE1" w:rsidRDefault="00E31841">
      <w:pPr>
        <w:pStyle w:val="Cmsor2"/>
      </w:pPr>
      <w:bookmarkStart w:id="15" w:name="_Toc216368266"/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, </w:t>
      </w:r>
      <w:proofErr w:type="spellStart"/>
      <w:r w:rsidRPr="00FA2BE1">
        <w:t>Elimination</w:t>
      </w:r>
      <w:proofErr w:type="spellEnd"/>
      <w:r w:rsidRPr="00FA2BE1">
        <w:t xml:space="preserve"> and </w:t>
      </w:r>
      <w:proofErr w:type="spellStart"/>
      <w:r w:rsidRPr="00FA2BE1">
        <w:t>Ordering</w:t>
      </w:r>
      <w:bookmarkEnd w:id="15"/>
      <w:proofErr w:type="spellEnd"/>
      <w:r w:rsidR="00656E13" w:rsidRPr="00FA2BE1">
        <w:t xml:space="preserve"> </w:t>
      </w:r>
    </w:p>
    <w:p w14:paraId="48622AAE" w14:textId="0AE5B866" w:rsidR="00E71F0C" w:rsidRPr="00FA2BE1" w:rsidRDefault="00E71F0C" w:rsidP="00E71F0C">
      <w:pPr>
        <w:ind w:firstLine="0"/>
      </w:pPr>
      <w:r w:rsidRPr="00FA2BE1">
        <w:t xml:space="preserve">A </w:t>
      </w:r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, </w:t>
      </w:r>
      <w:proofErr w:type="spellStart"/>
      <w:r w:rsidRPr="00FA2BE1">
        <w:t>Elimination</w:t>
      </w:r>
      <w:proofErr w:type="spellEnd"/>
      <w:r w:rsidRPr="00FA2BE1">
        <w:t xml:space="preserve"> and </w:t>
      </w:r>
      <w:proofErr w:type="spellStart"/>
      <w:r w:rsidRPr="00FA2BE1">
        <w:t>Ordering</w:t>
      </w:r>
      <w:proofErr w:type="spellEnd"/>
      <w:r w:rsidRPr="00FA2BE1">
        <w:t xml:space="preserve"> </w:t>
      </w:r>
      <w:proofErr w:type="spellStart"/>
      <w:r w:rsidRPr="00FA2BE1">
        <w:t>Functions</w:t>
      </w:r>
      <w:proofErr w:type="spellEnd"/>
      <w:r w:rsidRPr="00FA2BE1">
        <w:t xml:space="preserve"> (PREOF)</w:t>
      </w:r>
      <w:r w:rsidR="00A63395" w:rsidRPr="00FA2BE1">
        <w:t xml:space="preserve"> </w:t>
      </w:r>
      <w:r w:rsidR="0047237C">
        <w:fldChar w:fldCharType="begin"/>
      </w:r>
      <w:r w:rsidR="0047237C">
        <w:instrText xml:space="preserve"> REF _Ref215386546 \r \h </w:instrText>
      </w:r>
      <w:r w:rsidR="0047237C">
        <w:fldChar w:fldCharType="separate"/>
      </w:r>
      <w:r w:rsidR="003563E3">
        <w:t>[2]</w:t>
      </w:r>
      <w:r w:rsidR="0047237C">
        <w:fldChar w:fldCharType="end"/>
      </w:r>
      <w:r w:rsidRPr="00FA2BE1">
        <w:t xml:space="preserve"> a </w:t>
      </w:r>
      <w:proofErr w:type="spellStart"/>
      <w:r w:rsidRPr="00FA2BE1">
        <w:t>Deterministic</w:t>
      </w:r>
      <w:proofErr w:type="spellEnd"/>
      <w:r w:rsidRPr="00FA2BE1">
        <w:t xml:space="preserve"> Networking (</w:t>
      </w:r>
      <w:proofErr w:type="spellStart"/>
      <w:r w:rsidRPr="00FA2BE1">
        <w:t>DetNet</w:t>
      </w:r>
      <w:proofErr w:type="spellEnd"/>
      <w:r w:rsidRPr="00FA2BE1">
        <w:t xml:space="preserve">) architektúra szolgáltatásvédelmi mechanizmusa, amely hasonló redundancia-alapú megbízhatósági megközelítést alkalmaz, mint a FRER, azonban IP-alapú hálózatokra optimalizálva. A PREOF funkciókat az Internet </w:t>
      </w:r>
      <w:proofErr w:type="spellStart"/>
      <w:r w:rsidRPr="00FA2BE1">
        <w:t>Engineering</w:t>
      </w:r>
      <w:proofErr w:type="spellEnd"/>
      <w:r w:rsidRPr="00FA2BE1">
        <w:t xml:space="preserve"> </w:t>
      </w:r>
      <w:proofErr w:type="spellStart"/>
      <w:r w:rsidRPr="00FA2BE1">
        <w:t>Task</w:t>
      </w:r>
      <w:proofErr w:type="spellEnd"/>
      <w:r w:rsidRPr="00FA2BE1">
        <w:t xml:space="preserve"> </w:t>
      </w:r>
      <w:proofErr w:type="spellStart"/>
      <w:r w:rsidRPr="00FA2BE1">
        <w:t>Force</w:t>
      </w:r>
      <w:proofErr w:type="spellEnd"/>
      <w:r w:rsidRPr="00FA2BE1">
        <w:t xml:space="preserve"> (IETF) </w:t>
      </w:r>
      <w:proofErr w:type="spellStart"/>
      <w:r w:rsidRPr="00FA2BE1">
        <w:t>DetNet</w:t>
      </w:r>
      <w:proofErr w:type="spellEnd"/>
      <w:r w:rsidRPr="00FA2BE1">
        <w:t xml:space="preserve"> munkacsoport szabványosította a determinisztikus hálózatok számára.</w:t>
      </w:r>
    </w:p>
    <w:p w14:paraId="790C35CA" w14:textId="75432E71" w:rsidR="00E71F0C" w:rsidRPr="00FA2BE1" w:rsidRDefault="00E71F0C" w:rsidP="008539F6">
      <w:pPr>
        <w:pStyle w:val="Cmsor3"/>
      </w:pPr>
      <w:bookmarkStart w:id="16" w:name="_Toc216368267"/>
      <w:r w:rsidRPr="00FA2BE1">
        <w:t>A PREOF működési elve</w:t>
      </w:r>
      <w:bookmarkEnd w:id="16"/>
    </w:p>
    <w:p w14:paraId="64788BC1" w14:textId="77777777" w:rsidR="00E71F0C" w:rsidRPr="00FA2BE1" w:rsidRDefault="00E71F0C" w:rsidP="00E71F0C">
      <w:pPr>
        <w:ind w:firstLine="0"/>
      </w:pPr>
      <w:r w:rsidRPr="00FA2BE1">
        <w:t>A PREOF három alapvető funkciót integrál egyetlen mechanizmusba:</w:t>
      </w:r>
    </w:p>
    <w:p w14:paraId="7F96513D" w14:textId="23EAFC76" w:rsidR="00E71F0C" w:rsidRPr="00FA2BE1" w:rsidRDefault="00E71F0C" w:rsidP="0007661B">
      <w:pPr>
        <w:pStyle w:val="Listaszerbekezds"/>
        <w:numPr>
          <w:ilvl w:val="0"/>
          <w:numId w:val="19"/>
        </w:numPr>
      </w:pPr>
      <w:proofErr w:type="spellStart"/>
      <w:r w:rsidRPr="005478DA">
        <w:rPr>
          <w:b/>
          <w:bCs/>
        </w:rPr>
        <w:t>Packet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Replication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Function</w:t>
      </w:r>
      <w:proofErr w:type="spellEnd"/>
      <w:r w:rsidRPr="005478DA">
        <w:rPr>
          <w:b/>
          <w:bCs/>
        </w:rPr>
        <w:t xml:space="preserve"> (PRF):</w:t>
      </w:r>
      <w:r w:rsidRPr="00FA2BE1">
        <w:t xml:space="preserve"> A csomag</w:t>
      </w:r>
      <w:r w:rsidR="00A63395" w:rsidRPr="00FA2BE1">
        <w:t xml:space="preserve"> többszörözési </w:t>
      </w:r>
      <w:r w:rsidRPr="00FA2BE1">
        <w:t>funkció felelős az eredeti adatfolyam több példányban történő sokszorosításáért. A</w:t>
      </w:r>
      <w:r w:rsidR="005478DA">
        <w:t xml:space="preserve"> </w:t>
      </w:r>
      <w:r w:rsidRPr="00FA2BE1">
        <w:t>másolatok különböző, egymástól független útvonalakon kerülnek továbbításra a célcsomópont felé.</w:t>
      </w:r>
    </w:p>
    <w:p w14:paraId="44B7811A" w14:textId="77777777" w:rsidR="00E71F0C" w:rsidRPr="00FA2BE1" w:rsidRDefault="00E71F0C" w:rsidP="0007661B">
      <w:pPr>
        <w:pStyle w:val="Listaszerbekezds"/>
        <w:numPr>
          <w:ilvl w:val="0"/>
          <w:numId w:val="19"/>
        </w:numPr>
      </w:pPr>
      <w:proofErr w:type="spellStart"/>
      <w:r w:rsidRPr="005478DA">
        <w:rPr>
          <w:b/>
          <w:bCs/>
        </w:rPr>
        <w:t>Packet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Elimination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Function</w:t>
      </w:r>
      <w:proofErr w:type="spellEnd"/>
      <w:r w:rsidRPr="005478DA">
        <w:rPr>
          <w:b/>
          <w:bCs/>
        </w:rPr>
        <w:t xml:space="preserve"> (PEF):</w:t>
      </w:r>
      <w:r w:rsidRPr="00FA2BE1">
        <w:t xml:space="preserve"> A csomageliminálási funkció a duplikált csomagok felismerését és eldobását végzi a sorszám-információk alapján. Ez biztosítja, hogy a célcsomóponthoz csak egy példány jusson el minden egyes csomagból.</w:t>
      </w:r>
    </w:p>
    <w:p w14:paraId="4EE0AAAC" w14:textId="50D6E944" w:rsidR="00E71F0C" w:rsidRPr="00FA2BE1" w:rsidRDefault="00E71F0C" w:rsidP="0007661B">
      <w:pPr>
        <w:pStyle w:val="Listaszerbekezds"/>
        <w:numPr>
          <w:ilvl w:val="0"/>
          <w:numId w:val="19"/>
        </w:numPr>
      </w:pPr>
      <w:proofErr w:type="spellStart"/>
      <w:r w:rsidRPr="005478DA">
        <w:rPr>
          <w:b/>
          <w:bCs/>
        </w:rPr>
        <w:t>Packet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Ordering</w:t>
      </w:r>
      <w:proofErr w:type="spellEnd"/>
      <w:r w:rsidRPr="005478DA">
        <w:rPr>
          <w:b/>
          <w:bCs/>
        </w:rPr>
        <w:t xml:space="preserve"> </w:t>
      </w:r>
      <w:proofErr w:type="spellStart"/>
      <w:r w:rsidRPr="005478DA">
        <w:rPr>
          <w:b/>
          <w:bCs/>
        </w:rPr>
        <w:t>Function</w:t>
      </w:r>
      <w:proofErr w:type="spellEnd"/>
      <w:r w:rsidRPr="005478DA">
        <w:rPr>
          <w:b/>
          <w:bCs/>
        </w:rPr>
        <w:t xml:space="preserve"> (POF):</w:t>
      </w:r>
      <w:r w:rsidRPr="00FA2BE1">
        <w:t xml:space="preserve"> A csomag-sorrendező funkció </w:t>
      </w:r>
      <w:r w:rsidR="00BC5982" w:rsidRPr="00FA2BE1">
        <w:t xml:space="preserve">a sorszámok alapján </w:t>
      </w:r>
      <w:r w:rsidRPr="00FA2BE1">
        <w:t>helyreállítja az eredeti adatfolyam sorrendjét, még akkor is, ha a különböző útvonalakon haladó csomagok eltérő késleltetéssel érkeznek meg.</w:t>
      </w:r>
    </w:p>
    <w:p w14:paraId="1C00555D" w14:textId="5FBFABA5" w:rsidR="00E71F0C" w:rsidRPr="00FA2BE1" w:rsidRDefault="00E71F0C" w:rsidP="00E71F0C">
      <w:pPr>
        <w:ind w:firstLine="0"/>
      </w:pPr>
      <w:r w:rsidRPr="00FA2BE1">
        <w:t xml:space="preserve">A PREOF működésének alapja a sorszám-információk hozzáadása az adatcsomagokhoz. Ezek a sorszámok lehetővé teszik, hogy a hálózat végpontjai és köztes csomópontjai azonosítsák a duplikált csomagokat és helyreállítsák az eredeti sorrendet. A mechanizmus egy összetett adatfolyamot hoz létre, amelynek több </w:t>
      </w:r>
      <w:proofErr w:type="spellStart"/>
      <w:r w:rsidRPr="00614C71">
        <w:t>tagfolyama</w:t>
      </w:r>
      <w:proofErr w:type="spellEnd"/>
      <w:r w:rsidR="00AC5363">
        <w:t xml:space="preserve"> </w:t>
      </w:r>
      <w:r w:rsidRPr="00FA2BE1">
        <w:t>van, és ezek a tagfolyamok független útvonalakon haladnak.</w:t>
      </w:r>
    </w:p>
    <w:p w14:paraId="6D3BD08F" w14:textId="61C19C92" w:rsidR="00E71F0C" w:rsidRPr="00FA2BE1" w:rsidRDefault="00E71F0C" w:rsidP="008539F6">
      <w:pPr>
        <w:pStyle w:val="Cmsor3"/>
      </w:pPr>
      <w:bookmarkStart w:id="17" w:name="_Toc216368268"/>
      <w:r w:rsidRPr="00FA2BE1">
        <w:lastRenderedPageBreak/>
        <w:t>A PREOF alkalmazási környezete</w:t>
      </w:r>
      <w:bookmarkEnd w:id="17"/>
    </w:p>
    <w:p w14:paraId="2ABCFDA1" w14:textId="77777777" w:rsidR="00E71F0C" w:rsidRPr="00FA2BE1" w:rsidRDefault="00E71F0C" w:rsidP="00E71F0C">
      <w:pPr>
        <w:ind w:firstLine="0"/>
      </w:pPr>
      <w:r w:rsidRPr="00FA2BE1">
        <w:t>A PREOF elsősorban olyan kritikus alkalmazások számára készült, ahol az IP-alapú hálózati infrastruktúra determinisztikus viselkedése elengedhetetlen:</w:t>
      </w:r>
    </w:p>
    <w:p w14:paraId="2F5AD0BF" w14:textId="3BD39105" w:rsidR="00E71F0C" w:rsidRPr="00FA2BE1" w:rsidRDefault="00E71F0C" w:rsidP="0007661B">
      <w:pPr>
        <w:pStyle w:val="Listaszerbekezds"/>
        <w:numPr>
          <w:ilvl w:val="0"/>
          <w:numId w:val="20"/>
        </w:numPr>
      </w:pPr>
      <w:r w:rsidRPr="00457EDD">
        <w:rPr>
          <w:b/>
          <w:bCs/>
        </w:rPr>
        <w:t xml:space="preserve">Ipari </w:t>
      </w:r>
      <w:proofErr w:type="spellStart"/>
      <w:r w:rsidRPr="00457EDD">
        <w:rPr>
          <w:b/>
          <w:bCs/>
        </w:rPr>
        <w:t>IoT</w:t>
      </w:r>
      <w:proofErr w:type="spellEnd"/>
      <w:r w:rsidRPr="00457EDD">
        <w:rPr>
          <w:b/>
          <w:bCs/>
        </w:rPr>
        <w:t xml:space="preserve"> (</w:t>
      </w:r>
      <w:r w:rsidR="00AC5363" w:rsidRPr="00457EDD">
        <w:rPr>
          <w:b/>
          <w:bCs/>
        </w:rPr>
        <w:t>I</w:t>
      </w:r>
      <w:r w:rsidRPr="00457EDD">
        <w:rPr>
          <w:b/>
          <w:bCs/>
        </w:rPr>
        <w:t xml:space="preserve">nternet of </w:t>
      </w:r>
      <w:proofErr w:type="spellStart"/>
      <w:r w:rsidRPr="00457EDD">
        <w:rPr>
          <w:b/>
          <w:bCs/>
        </w:rPr>
        <w:t>Things</w:t>
      </w:r>
      <w:proofErr w:type="spellEnd"/>
      <w:r w:rsidRPr="00457EDD">
        <w:rPr>
          <w:b/>
          <w:bCs/>
        </w:rPr>
        <w:t>):</w:t>
      </w:r>
      <w:r w:rsidRPr="00FA2BE1">
        <w:t xml:space="preserve"> Elosztott szenzor</w:t>
      </w:r>
      <w:r w:rsidR="00AC5363">
        <w:t xml:space="preserve"> </w:t>
      </w:r>
      <w:r w:rsidRPr="00FA2BE1">
        <w:t>rendszerek, ahol a csomópontok között IP-alapú kommunikáció történik.</w:t>
      </w:r>
    </w:p>
    <w:p w14:paraId="4A06FF43" w14:textId="77A34D89" w:rsidR="00E71F0C" w:rsidRPr="00FA2BE1" w:rsidRDefault="00E71F0C" w:rsidP="0007661B">
      <w:pPr>
        <w:pStyle w:val="Listaszerbekezds"/>
        <w:numPr>
          <w:ilvl w:val="0"/>
          <w:numId w:val="20"/>
        </w:numPr>
      </w:pPr>
      <w:r w:rsidRPr="00457EDD">
        <w:rPr>
          <w:b/>
          <w:bCs/>
        </w:rPr>
        <w:t>Telekommunikációs infrastruktúra:</w:t>
      </w:r>
      <w:r w:rsidRPr="00FA2BE1">
        <w:t xml:space="preserve"> Mobil hálózatok szegmensei és </w:t>
      </w:r>
      <w:r w:rsidR="00112476">
        <w:t xml:space="preserve">törzs </w:t>
      </w:r>
      <w:r w:rsidRPr="00FA2BE1">
        <w:t>hálózatok, ahol a szolgáltatásminőség kritikus.</w:t>
      </w:r>
    </w:p>
    <w:p w14:paraId="097B78F2" w14:textId="77777777" w:rsidR="00E71F0C" w:rsidRPr="00FA2BE1" w:rsidRDefault="00E71F0C" w:rsidP="0007661B">
      <w:pPr>
        <w:pStyle w:val="Listaszerbekezds"/>
        <w:numPr>
          <w:ilvl w:val="0"/>
          <w:numId w:val="20"/>
        </w:numPr>
      </w:pPr>
      <w:r w:rsidRPr="00457EDD">
        <w:rPr>
          <w:b/>
          <w:bCs/>
        </w:rPr>
        <w:t>Kritikus infrastruktúrák:</w:t>
      </w:r>
      <w:r w:rsidRPr="00FA2BE1">
        <w:t xml:space="preserve"> Távoli vezérlőrendszerek, amelyek WAN hálózatokon keresztül kommunikálnak, például energetikai vagy vízkezelési rendszerek.</w:t>
      </w:r>
    </w:p>
    <w:p w14:paraId="60DB99F4" w14:textId="77777777" w:rsidR="00E71F0C" w:rsidRPr="00FA2BE1" w:rsidRDefault="00E71F0C" w:rsidP="0007661B">
      <w:pPr>
        <w:pStyle w:val="Listaszerbekezds"/>
        <w:numPr>
          <w:ilvl w:val="0"/>
          <w:numId w:val="20"/>
        </w:numPr>
      </w:pPr>
      <w:r w:rsidRPr="00457EDD">
        <w:rPr>
          <w:b/>
          <w:bCs/>
        </w:rPr>
        <w:t>Autonóm járművek közötti kommunikáció:</w:t>
      </w:r>
      <w:r w:rsidRPr="00FA2BE1">
        <w:t xml:space="preserve"> </w:t>
      </w:r>
      <w:proofErr w:type="spellStart"/>
      <w:r w:rsidRPr="00FA2BE1">
        <w:t>Vehicle-to-Vehicle</w:t>
      </w:r>
      <w:proofErr w:type="spellEnd"/>
      <w:r w:rsidRPr="00FA2BE1">
        <w:t xml:space="preserve"> (V2V) és </w:t>
      </w:r>
      <w:proofErr w:type="spellStart"/>
      <w:r w:rsidRPr="00FA2BE1">
        <w:t>Vehicle-to-Infrastructure</w:t>
      </w:r>
      <w:proofErr w:type="spellEnd"/>
      <w:r w:rsidRPr="00FA2BE1">
        <w:t xml:space="preserve"> (V2I) alkalmazások, ahol az IP-alapú kommunikáció dominál.</w:t>
      </w:r>
    </w:p>
    <w:p w14:paraId="0BA907CD" w14:textId="5728BFE4" w:rsidR="00E71F0C" w:rsidRPr="00FA2BE1" w:rsidRDefault="00E71F0C" w:rsidP="00E71F0C">
      <w:pPr>
        <w:ind w:firstLine="0"/>
      </w:pPr>
      <w:r w:rsidRPr="00FA2BE1">
        <w:t>A PREOF lehetővé teszi, hogy a szolgáltatásvédelem end-</w:t>
      </w:r>
      <w:proofErr w:type="spellStart"/>
      <w:r w:rsidRPr="00FA2BE1">
        <w:t>to</w:t>
      </w:r>
      <w:proofErr w:type="spellEnd"/>
      <w:r w:rsidRPr="00FA2BE1">
        <w:t xml:space="preserve">-end módon valósuljon meg, nem csak alhálózatokon belül, hanem a teljes </w:t>
      </w:r>
      <w:proofErr w:type="spellStart"/>
      <w:r w:rsidRPr="00FA2BE1">
        <w:t>domain</w:t>
      </w:r>
      <w:proofErr w:type="spellEnd"/>
      <w:r w:rsidRPr="00FA2BE1">
        <w:t>-en keresztül. Ez különösen fontos olyan forgatókönyvekben, ahol a hálózat heterogén technológiákból áll és az IP réteg biztosítja az egységes</w:t>
      </w:r>
      <w:r w:rsidR="00BB0382">
        <w:t xml:space="preserve"> kommunikációt</w:t>
      </w:r>
      <w:r w:rsidRPr="00FA2BE1">
        <w:t>.</w:t>
      </w:r>
    </w:p>
    <w:p w14:paraId="3C7CAEC7" w14:textId="51567DB2" w:rsidR="00F24214" w:rsidRPr="00FA2BE1" w:rsidRDefault="00F24214" w:rsidP="008539F6">
      <w:pPr>
        <w:pStyle w:val="Cmsor3"/>
      </w:pPr>
      <w:bookmarkStart w:id="18" w:name="_Toc216368269"/>
      <w:r w:rsidRPr="00FA2BE1">
        <w:t xml:space="preserve">A </w:t>
      </w:r>
      <w:r w:rsidR="009A5431">
        <w:t xml:space="preserve">FRER és a </w:t>
      </w:r>
      <w:r w:rsidRPr="00FA2BE1">
        <w:t>PREOF összehasonlítása</w:t>
      </w:r>
      <w:bookmarkEnd w:id="18"/>
    </w:p>
    <w:p w14:paraId="68507C71" w14:textId="77777777" w:rsidR="00E0715F" w:rsidRDefault="00F24214" w:rsidP="00E71F0C">
      <w:pPr>
        <w:ind w:firstLine="0"/>
      </w:pPr>
      <w:r w:rsidRPr="00FA2BE1">
        <w:t xml:space="preserve">Bár mindkét mechanizmus hasonló redundancia-alapú megbízhatósági elveken alapul, fontos különbségek vannak közöttük: </w:t>
      </w:r>
    </w:p>
    <w:p w14:paraId="3B30F52D" w14:textId="77777777" w:rsidR="00E0715F" w:rsidRDefault="00F24214" w:rsidP="00E0715F">
      <w:pPr>
        <w:pStyle w:val="Listaszerbekezds"/>
        <w:numPr>
          <w:ilvl w:val="0"/>
          <w:numId w:val="44"/>
        </w:numPr>
      </w:pPr>
      <w:r w:rsidRPr="00E0715F">
        <w:rPr>
          <w:b/>
          <w:bCs/>
        </w:rPr>
        <w:t>Hálózati réteg és protokoll:</w:t>
      </w:r>
      <w:r w:rsidRPr="00FA2BE1">
        <w:t xml:space="preserve"> A FRER az IEEE 802.1CB szabvány részeként </w:t>
      </w:r>
      <w:proofErr w:type="spellStart"/>
      <w:r w:rsidRPr="00FA2BE1">
        <w:t>Layer</w:t>
      </w:r>
      <w:proofErr w:type="spellEnd"/>
      <w:r w:rsidRPr="00FA2BE1">
        <w:t xml:space="preserve"> 2 (adatkapcsolati réteg) szinten működik Ethernet keretekkel, míg a PREOF az IETF </w:t>
      </w:r>
      <w:proofErr w:type="spellStart"/>
      <w:r w:rsidRPr="00FA2BE1">
        <w:t>DetNet</w:t>
      </w:r>
      <w:proofErr w:type="spellEnd"/>
      <w:r w:rsidRPr="00FA2BE1">
        <w:t xml:space="preserve"> keretében </w:t>
      </w:r>
      <w:proofErr w:type="spellStart"/>
      <w:r w:rsidRPr="00FA2BE1">
        <w:t>Layer</w:t>
      </w:r>
      <w:proofErr w:type="spellEnd"/>
      <w:r w:rsidRPr="00FA2BE1">
        <w:t xml:space="preserve"> 3 (hálózati réteg) szinten működik IP csomagokkal. </w:t>
      </w:r>
    </w:p>
    <w:p w14:paraId="653552C9" w14:textId="72C2EDFD" w:rsidR="00F24214" w:rsidRPr="00FA2BE1" w:rsidRDefault="00F24214" w:rsidP="00E0715F">
      <w:pPr>
        <w:pStyle w:val="Listaszerbekezds"/>
        <w:numPr>
          <w:ilvl w:val="0"/>
          <w:numId w:val="44"/>
        </w:numPr>
      </w:pPr>
      <w:r w:rsidRPr="00E0715F">
        <w:rPr>
          <w:b/>
          <w:bCs/>
        </w:rPr>
        <w:t>Alkalmazási környezet:</w:t>
      </w:r>
      <w:r w:rsidRPr="00FA2BE1">
        <w:t xml:space="preserve"> A FRER a Time-</w:t>
      </w:r>
      <w:proofErr w:type="spellStart"/>
      <w:r w:rsidRPr="00FA2BE1">
        <w:t>Sensitive</w:t>
      </w:r>
      <w:proofErr w:type="spellEnd"/>
      <w:r w:rsidRPr="00FA2BE1">
        <w:t xml:space="preserve"> Networking (TSN) keretrendszer része, amely elsősorban helyi és nagyvárosi hálózatokra (LAN/MAN) fókuszál. A PREOF a </w:t>
      </w:r>
      <w:proofErr w:type="spellStart"/>
      <w:r w:rsidRPr="00FA2BE1">
        <w:t>Deterministic</w:t>
      </w:r>
      <w:proofErr w:type="spellEnd"/>
      <w:r w:rsidRPr="00FA2BE1">
        <w:t xml:space="preserve"> Networking (</w:t>
      </w:r>
      <w:proofErr w:type="spellStart"/>
      <w:r w:rsidRPr="00FA2BE1">
        <w:t>DetNet</w:t>
      </w:r>
      <w:proofErr w:type="spellEnd"/>
      <w:r w:rsidRPr="00FA2BE1">
        <w:t xml:space="preserve">) architektúra komponense, amely szélesebb körű hálózati környezetekre, beleértve WAN </w:t>
      </w:r>
      <w:proofErr w:type="spellStart"/>
      <w:r w:rsidRPr="00FA2BE1">
        <w:t>hálózatokat</w:t>
      </w:r>
      <w:proofErr w:type="spellEnd"/>
      <w:r w:rsidRPr="00FA2BE1">
        <w:t xml:space="preserve"> is, alkalmazható. </w:t>
      </w:r>
    </w:p>
    <w:p w14:paraId="771CCB37" w14:textId="10DDAF62" w:rsidR="0037642E" w:rsidRPr="00FA2BE1" w:rsidRDefault="0037642E" w:rsidP="0037642E">
      <w:pPr>
        <w:pStyle w:val="Cmsor2"/>
      </w:pPr>
      <w:bookmarkStart w:id="19" w:name="_Toc216368270"/>
      <w:proofErr w:type="spellStart"/>
      <w:r w:rsidRPr="00FA2BE1">
        <w:t>Előrejelzési</w:t>
      </w:r>
      <w:proofErr w:type="spellEnd"/>
      <w:r w:rsidRPr="00FA2BE1">
        <w:t xml:space="preserve"> technikák</w:t>
      </w:r>
      <w:bookmarkEnd w:id="19"/>
    </w:p>
    <w:p w14:paraId="0B5F17B2" w14:textId="2C08DBA3" w:rsidR="00BB5FC5" w:rsidRPr="00FA2BE1" w:rsidRDefault="00BB5FC5" w:rsidP="00655CB3">
      <w:pPr>
        <w:ind w:firstLine="0"/>
      </w:pPr>
      <w:r w:rsidRPr="00FA2BE1">
        <w:t xml:space="preserve">Az </w:t>
      </w:r>
      <w:proofErr w:type="spellStart"/>
      <w:r w:rsidRPr="00FA2BE1">
        <w:t>előrejelzési</w:t>
      </w:r>
      <w:proofErr w:type="spellEnd"/>
      <w:r w:rsidRPr="00FA2BE1">
        <w:t xml:space="preserve"> technikák célja a múltbeli adatok alapján a jövőbeli értékek becslése. Hálózati metrikák esetében az előrejelzés különösen fontos szerepet tölt be a proaktív hálózatkezelésben</w:t>
      </w:r>
      <w:r w:rsidR="008514B6">
        <w:t xml:space="preserve"> </w:t>
      </w:r>
      <w:r w:rsidRPr="00FA2BE1">
        <w:t xml:space="preserve">és a potenciális hibák korai észlelésében. A FRER és PREOF </w:t>
      </w:r>
      <w:r w:rsidRPr="00FA2BE1">
        <w:lastRenderedPageBreak/>
        <w:t>mechanizmusok esetében az előrejelzés lehetővé teszi a hálózati veszteségek, késleltetések és egyéb teljesítménymutatók jövőbeli alakulásának előrevetítését, ami hozzájárul a redundancia-igény optimális meghatározásához és a szolgáltatásminőség fenntartásához</w:t>
      </w:r>
      <w:r w:rsidR="00BF22F5">
        <w:t>, illetve javításához</w:t>
      </w:r>
      <w:r w:rsidRPr="00FA2BE1">
        <w:t>. Az irodalomkutatás során két fő csoportba tartozó módszereket vizsgáltam</w:t>
      </w:r>
      <w:r w:rsidR="005C494B">
        <w:t>,</w:t>
      </w:r>
      <w:r w:rsidRPr="00FA2BE1">
        <w:t xml:space="preserve"> a klasszikus idősor-alapú </w:t>
      </w:r>
      <w:proofErr w:type="spellStart"/>
      <w:r w:rsidRPr="00FA2BE1">
        <w:t>előrejelzési</w:t>
      </w:r>
      <w:proofErr w:type="spellEnd"/>
      <w:r w:rsidRPr="00FA2BE1">
        <w:t xml:space="preserve"> technikákat és a gépi tanulást alkalmazó megközelítéseket. Mindkét kategória sajátos előnyökkel és hátrányokkal rendelkezik a hálózati adatok kontextusában.</w:t>
      </w:r>
    </w:p>
    <w:p w14:paraId="5A1CC5C8" w14:textId="42C61B81" w:rsidR="00BB5FC5" w:rsidRPr="00FA2BE1" w:rsidRDefault="00BB5FC5" w:rsidP="008539F6">
      <w:pPr>
        <w:pStyle w:val="Cmsor3"/>
      </w:pPr>
      <w:bookmarkStart w:id="20" w:name="_Toc216368271"/>
      <w:r w:rsidRPr="00FA2BE1">
        <w:t>Klasszikus idősor-alapú előrejelzés</w:t>
      </w:r>
      <w:bookmarkEnd w:id="20"/>
    </w:p>
    <w:p w14:paraId="08247EE2" w14:textId="0CAF62A6" w:rsidR="001440C8" w:rsidRPr="00FA2BE1" w:rsidRDefault="001440C8" w:rsidP="001440C8">
      <w:pPr>
        <w:ind w:firstLine="0"/>
      </w:pPr>
      <w:r w:rsidRPr="00FA2BE1">
        <w:t xml:space="preserve">A klasszikus idősor-alapú modellek az idősor egymást követő megfigyelési pontjai közötti statisztikai összefüggéseken alapulnak. Ezek a modellek lineáris összefüggéseket feltételeznek, és stacionárius idősorokon működnek optimálisan, ahol az átlag és a variancia időben állandó marad. Az </w:t>
      </w:r>
      <w:proofErr w:type="spellStart"/>
      <w:r w:rsidRPr="00FA2BE1">
        <w:t>Autoregressive</w:t>
      </w:r>
      <w:proofErr w:type="spellEnd"/>
      <w:r w:rsidRPr="00FA2BE1">
        <w:t xml:space="preserve"> (AR) modell a jövőbeli értékeket az idősor korábbi értékeinek lineáris kombinációjaként fejezi ki. A </w:t>
      </w:r>
      <w:proofErr w:type="spellStart"/>
      <w:r w:rsidRPr="00FA2BE1">
        <w:t>Moving</w:t>
      </w:r>
      <w:proofErr w:type="spellEnd"/>
      <w:r w:rsidRPr="00FA2BE1">
        <w:t xml:space="preserve"> </w:t>
      </w:r>
      <w:proofErr w:type="spellStart"/>
      <w:r w:rsidRPr="00FA2BE1">
        <w:t>Average</w:t>
      </w:r>
      <w:proofErr w:type="spellEnd"/>
      <w:r w:rsidRPr="00FA2BE1">
        <w:t xml:space="preserve"> (MA) modell a múltbeli </w:t>
      </w:r>
      <w:proofErr w:type="spellStart"/>
      <w:r w:rsidRPr="00FA2BE1">
        <w:t>előrejelzési</w:t>
      </w:r>
      <w:proofErr w:type="spellEnd"/>
      <w:r w:rsidRPr="00FA2BE1">
        <w:t xml:space="preserve"> hibák alapján modellezi a jövőbeli értékeket</w:t>
      </w:r>
      <w:r w:rsidR="003E489B">
        <w:t xml:space="preserve">. </w:t>
      </w:r>
      <w:r w:rsidRPr="00FA2BE1">
        <w:t xml:space="preserve">Az </w:t>
      </w:r>
      <w:proofErr w:type="spellStart"/>
      <w:r w:rsidRPr="00FA2BE1">
        <w:t>Autoregressive</w:t>
      </w:r>
      <w:proofErr w:type="spellEnd"/>
      <w:r w:rsidRPr="00FA2BE1">
        <w:t xml:space="preserve"> </w:t>
      </w:r>
      <w:proofErr w:type="spellStart"/>
      <w:r w:rsidRPr="00FA2BE1">
        <w:t>Integrated</w:t>
      </w:r>
      <w:proofErr w:type="spellEnd"/>
      <w:r w:rsidRPr="00FA2BE1">
        <w:t xml:space="preserve"> </w:t>
      </w:r>
      <w:proofErr w:type="spellStart"/>
      <w:r w:rsidRPr="00FA2BE1">
        <w:t>Moving</w:t>
      </w:r>
      <w:proofErr w:type="spellEnd"/>
      <w:r w:rsidRPr="00FA2BE1">
        <w:t xml:space="preserve"> </w:t>
      </w:r>
      <w:proofErr w:type="spellStart"/>
      <w:r w:rsidRPr="00FA2BE1">
        <w:t>Average</w:t>
      </w:r>
      <w:proofErr w:type="spellEnd"/>
      <w:r w:rsidRPr="00FA2BE1">
        <w:t xml:space="preserve"> (ARIMA)</w:t>
      </w:r>
      <w:r w:rsidR="000A047B" w:rsidRPr="00FA2BE1">
        <w:t xml:space="preserve"> </w:t>
      </w:r>
      <w:r w:rsidRPr="00FA2BE1">
        <w:fldChar w:fldCharType="begin"/>
      </w:r>
      <w:r w:rsidRPr="00FA2BE1">
        <w:instrText xml:space="preserve"> REF _Ref213594990 \n \h </w:instrText>
      </w:r>
      <w:r w:rsidRPr="00FA2BE1">
        <w:fldChar w:fldCharType="separate"/>
      </w:r>
      <w:r w:rsidR="003563E3">
        <w:t>[4]</w:t>
      </w:r>
      <w:r w:rsidRPr="00FA2BE1">
        <w:fldChar w:fldCharType="end"/>
      </w:r>
      <w:r w:rsidRPr="00FA2BE1">
        <w:t xml:space="preserve"> modell az AR és MA kombinációja, amely nemstacionárius idősorok kezelésére is képes</w:t>
      </w:r>
      <w:r w:rsidR="006552DB" w:rsidRPr="00FA2BE1">
        <w:t xml:space="preserve">, ám érdemes stacionáriussá </w:t>
      </w:r>
      <w:r w:rsidR="00453188" w:rsidRPr="00FA2BE1">
        <w:t>konvertálni az adathalmazt</w:t>
      </w:r>
      <w:r w:rsidR="00BF22F5">
        <w:t>,</w:t>
      </w:r>
      <w:r w:rsidR="00453188" w:rsidRPr="00FA2BE1">
        <w:t xml:space="preserve"> mivel így </w:t>
      </w:r>
      <w:r w:rsidR="001212E4">
        <w:t>pontosabb</w:t>
      </w:r>
      <w:r w:rsidR="00453188" w:rsidRPr="00FA2BE1">
        <w:t xml:space="preserve"> eredményt mutat</w:t>
      </w:r>
      <w:r w:rsidRPr="00FA2BE1">
        <w:t>. Az ARIMA három paramétert használ:</w:t>
      </w:r>
    </w:p>
    <w:p w14:paraId="7B244ECF" w14:textId="66AF72DB" w:rsidR="001440C8" w:rsidRPr="00FA2BE1" w:rsidRDefault="001440C8" w:rsidP="0007661B">
      <w:pPr>
        <w:pStyle w:val="Listaszerbekezds"/>
        <w:numPr>
          <w:ilvl w:val="0"/>
          <w:numId w:val="21"/>
        </w:numPr>
      </w:pPr>
      <w:r w:rsidRPr="004C55F4">
        <w:rPr>
          <w:b/>
          <w:bCs/>
        </w:rPr>
        <w:t>p (AR rend):</w:t>
      </w:r>
      <w:r w:rsidRPr="00FA2BE1">
        <w:t xml:space="preserve"> A figyelembe vett késleltetett megfigyelések</w:t>
      </w:r>
      <w:r w:rsidR="00190364">
        <w:t xml:space="preserve"> súlya</w:t>
      </w:r>
      <w:r w:rsidRPr="00FA2BE1">
        <w:t>.</w:t>
      </w:r>
    </w:p>
    <w:p w14:paraId="3AF04992" w14:textId="77777777" w:rsidR="001440C8" w:rsidRPr="00FA2BE1" w:rsidRDefault="001440C8" w:rsidP="0007661B">
      <w:pPr>
        <w:pStyle w:val="Listaszerbekezds"/>
        <w:numPr>
          <w:ilvl w:val="0"/>
          <w:numId w:val="21"/>
        </w:numPr>
      </w:pPr>
      <w:r w:rsidRPr="004C55F4">
        <w:rPr>
          <w:b/>
          <w:bCs/>
        </w:rPr>
        <w:t>d (differenciálási fok):</w:t>
      </w:r>
      <w:r w:rsidRPr="00FA2BE1">
        <w:t xml:space="preserve"> A </w:t>
      </w:r>
      <w:proofErr w:type="spellStart"/>
      <w:r w:rsidRPr="00FA2BE1">
        <w:t>stacionaritás</w:t>
      </w:r>
      <w:proofErr w:type="spellEnd"/>
      <w:r w:rsidRPr="00FA2BE1">
        <w:t xml:space="preserve"> eléréséhez szükséges differenciálási lépések száma, amely eliminálja a trendeket.</w:t>
      </w:r>
    </w:p>
    <w:p w14:paraId="2F432EF2" w14:textId="25700EDA" w:rsidR="001440C8" w:rsidRPr="00FA2BE1" w:rsidRDefault="001440C8" w:rsidP="0007661B">
      <w:pPr>
        <w:pStyle w:val="Listaszerbekezds"/>
        <w:numPr>
          <w:ilvl w:val="0"/>
          <w:numId w:val="21"/>
        </w:numPr>
      </w:pPr>
      <w:r w:rsidRPr="004C55F4">
        <w:rPr>
          <w:b/>
          <w:bCs/>
        </w:rPr>
        <w:t>q (MA rend):</w:t>
      </w:r>
      <w:r w:rsidRPr="00FA2BE1">
        <w:t xml:space="preserve"> A modellbe bevont múltbeli </w:t>
      </w:r>
      <w:proofErr w:type="spellStart"/>
      <w:r w:rsidRPr="00FA2BE1">
        <w:t>reziduális</w:t>
      </w:r>
      <w:proofErr w:type="spellEnd"/>
      <w:r w:rsidRPr="00FA2BE1">
        <w:t xml:space="preserve"> hibák </w:t>
      </w:r>
      <w:r w:rsidR="00190364">
        <w:t>súlya</w:t>
      </w:r>
      <w:r w:rsidRPr="00FA2BE1">
        <w:t>.</w:t>
      </w:r>
    </w:p>
    <w:p w14:paraId="1CDC6A62" w14:textId="39E97903" w:rsidR="00BB5FC5" w:rsidRPr="00FA2BE1" w:rsidRDefault="006A0E40" w:rsidP="004720DA">
      <w:pPr>
        <w:ind w:firstLine="0"/>
      </w:pPr>
      <w:r w:rsidRPr="00FA2BE1">
        <w:t xml:space="preserve">A paraméterek meghatározása </w:t>
      </w:r>
      <w:proofErr w:type="spellStart"/>
      <w:r w:rsidRPr="00FA2BE1">
        <w:t>hiperparaméter</w:t>
      </w:r>
      <w:proofErr w:type="spellEnd"/>
      <w:r w:rsidRPr="00FA2BE1">
        <w:t>-optimalizálással történik, amely során különböző p, d és q értékkombinációkat tesztelünk, és a modell teljesítmény</w:t>
      </w:r>
      <w:r w:rsidR="00BF22F5">
        <w:t>e</w:t>
      </w:r>
      <w:r w:rsidRPr="00FA2BE1">
        <w:t xml:space="preserve"> validációs metrikák alapján értékel</w:t>
      </w:r>
      <w:r w:rsidR="00E765EC">
        <w:t>hető</w:t>
      </w:r>
      <w:r w:rsidRPr="00FA2BE1">
        <w:t xml:space="preserve">. </w:t>
      </w:r>
      <w:r w:rsidR="001440C8" w:rsidRPr="00FA2BE1">
        <w:t xml:space="preserve">Az ARIMA modellek széles körben alkalmazottak pénzügyi, közgazdasági és környezettudományi előrejelzésekben. Hálózati telemetria esetében </w:t>
      </w:r>
      <w:r w:rsidR="00BF22F5">
        <w:t>eredményesen alkalmazhatóak</w:t>
      </w:r>
      <w:r w:rsidR="001440C8" w:rsidRPr="00FA2BE1">
        <w:t xml:space="preserve"> forgalmi minták, késleltetések és csomagvesztési arányok előrejelzésére. A klasszikus idősor-modellek előnyei az alacsony számítási igény, az interpretálhatóság és az elméleti megalapozottság. Hátrányuk, hogy egyváltozós megközelítésük nem használja ki a metrikák közötti kölcsönhatásokat, és nehezen kezelik a nemlineáris összefüggéseket</w:t>
      </w:r>
      <w:r w:rsidR="004D11EE" w:rsidRPr="00FA2BE1">
        <w:t>.</w:t>
      </w:r>
    </w:p>
    <w:p w14:paraId="4EE9E8E6" w14:textId="367EA425" w:rsidR="00BB5FC5" w:rsidRPr="00FA2BE1" w:rsidRDefault="00BB5FC5" w:rsidP="008539F6">
      <w:pPr>
        <w:pStyle w:val="Cmsor3"/>
      </w:pPr>
      <w:bookmarkStart w:id="21" w:name="_Toc216368272"/>
      <w:r w:rsidRPr="00FA2BE1">
        <w:lastRenderedPageBreak/>
        <w:t>Gépi tanulást alkalmazó előrejelzés</w:t>
      </w:r>
      <w:bookmarkEnd w:id="21"/>
    </w:p>
    <w:p w14:paraId="540AAE11" w14:textId="0EF2C9FF" w:rsidR="00E31841" w:rsidRPr="00FA2BE1" w:rsidRDefault="00BB5FC5" w:rsidP="00D25E9E">
      <w:pPr>
        <w:ind w:firstLine="0"/>
      </w:pPr>
      <w:r w:rsidRPr="00FA2BE1">
        <w:t xml:space="preserve">A gépi tanulás-alapú </w:t>
      </w:r>
      <w:proofErr w:type="spellStart"/>
      <w:r w:rsidRPr="00FA2BE1">
        <w:t>előrejelzési</w:t>
      </w:r>
      <w:proofErr w:type="spellEnd"/>
      <w:r w:rsidRPr="00FA2BE1">
        <w:t xml:space="preserve"> módszerek napjainkban egyre népszerűbbek az idősor-elemzés területén. Ezek a technikák képesek olyan összetett, nemlineáris összefüggéseket is felismerni az adatokban, amelyeket a statisztikai modellek nem tudnak megragadni</w:t>
      </w:r>
      <w:r w:rsidR="00E72C0C">
        <w:t>.</w:t>
      </w:r>
      <w:r w:rsidRPr="00FA2BE1">
        <w:t xml:space="preserve"> A gépi tanulási megközelítések különösen alkalmasak többváltozós idősorok elemzésére, ahol több metrika együttes alakulását kell figyelembe venni. A Long </w:t>
      </w:r>
      <w:proofErr w:type="spellStart"/>
      <w:r w:rsidRPr="00FA2BE1">
        <w:t>Short</w:t>
      </w:r>
      <w:proofErr w:type="spellEnd"/>
      <w:r w:rsidRPr="00FA2BE1">
        <w:t xml:space="preserve">-Term </w:t>
      </w:r>
      <w:proofErr w:type="spellStart"/>
      <w:r w:rsidRPr="00FA2BE1">
        <w:t>Memory</w:t>
      </w:r>
      <w:proofErr w:type="spellEnd"/>
      <w:r w:rsidRPr="00FA2BE1">
        <w:t xml:space="preserve"> (LSTM)</w:t>
      </w:r>
      <w:r w:rsidR="0075611F" w:rsidRPr="00FA2BE1">
        <w:t xml:space="preserve"> </w:t>
      </w:r>
      <w:r w:rsidR="0075611F" w:rsidRPr="00FA2BE1">
        <w:fldChar w:fldCharType="begin"/>
      </w:r>
      <w:r w:rsidR="0075611F" w:rsidRPr="00FA2BE1">
        <w:instrText xml:space="preserve"> REF _Ref214116098 \r \h </w:instrText>
      </w:r>
      <w:r w:rsidR="0075611F" w:rsidRPr="00FA2BE1">
        <w:fldChar w:fldCharType="separate"/>
      </w:r>
      <w:r w:rsidR="003563E3">
        <w:t>[5]</w:t>
      </w:r>
      <w:r w:rsidR="0075611F" w:rsidRPr="00FA2BE1">
        <w:fldChar w:fldCharType="end"/>
      </w:r>
      <w:r w:rsidRPr="00FA2BE1">
        <w:t xml:space="preserve"> neuronhálózatok az idősor-előrejelzés egyik legígéretesebb gépi tanulási technikáját képviselik. Az LSTM egy speciális </w:t>
      </w:r>
      <w:r w:rsidR="005733E3">
        <w:t>visszacsatolt</w:t>
      </w:r>
      <w:r w:rsidRPr="00FA2BE1">
        <w:t xml:space="preserve"> neuronhálózat (RNN) architektúra, amelyet kifejezetten hosszú távú függőségek tanulására terveztek. A hagyományos RNN-</w:t>
      </w:r>
      <w:proofErr w:type="spellStart"/>
      <w:r w:rsidRPr="00FA2BE1">
        <w:t>ekkel</w:t>
      </w:r>
      <w:proofErr w:type="spellEnd"/>
      <w:r w:rsidRPr="00FA2BE1">
        <w:t xml:space="preserve"> ellentétben az LSTM rendelkezik egy belső memóriastruktúrával, amely lehetővé teszi a távoli időpontok közötti összefüggések megőrzését. Az LSTM hálózatok három fő komponense</w:t>
      </w:r>
      <w:r w:rsidR="00F8659A">
        <w:t>,</w:t>
      </w:r>
      <w:r w:rsidRPr="00FA2BE1">
        <w:t xml:space="preserve"> a bemenet (input </w:t>
      </w:r>
      <w:proofErr w:type="spellStart"/>
      <w:r w:rsidRPr="00FA2BE1">
        <w:t>gate</w:t>
      </w:r>
      <w:proofErr w:type="spellEnd"/>
      <w:r w:rsidRPr="00FA2BE1">
        <w:t>), az elfelejtési (</w:t>
      </w:r>
      <w:proofErr w:type="spellStart"/>
      <w:r w:rsidRPr="00FA2BE1">
        <w:t>forget</w:t>
      </w:r>
      <w:proofErr w:type="spellEnd"/>
      <w:r w:rsidRPr="00FA2BE1">
        <w:t xml:space="preserve"> </w:t>
      </w:r>
      <w:proofErr w:type="spellStart"/>
      <w:r w:rsidRPr="00FA2BE1">
        <w:t>gate</w:t>
      </w:r>
      <w:proofErr w:type="spellEnd"/>
      <w:r w:rsidRPr="00FA2BE1">
        <w:t xml:space="preserve">) és a kimenet (output </w:t>
      </w:r>
      <w:proofErr w:type="spellStart"/>
      <w:r w:rsidRPr="00FA2BE1">
        <w:t>gate</w:t>
      </w:r>
      <w:proofErr w:type="spellEnd"/>
      <w:r w:rsidRPr="00FA2BE1">
        <w:t xml:space="preserve">) kapu – együttműködve határozzák meg, hogy mely információkat őrizzük meg, melyeket felejtsünk el, és melyeket használjunk fel a kimeneti előrejelzéshez. Ez a mechanizmus különösen </w:t>
      </w:r>
      <w:r w:rsidR="001E5E54" w:rsidRPr="00FA2BE1">
        <w:t xml:space="preserve">ígéretes </w:t>
      </w:r>
      <w:r w:rsidRPr="00FA2BE1">
        <w:t>hálózati metrikák esetében, ahol a múltbeli forgalmi minták vagy rendellenességek hosszú távú hatással lehetnek a jövőbeli viselkedésre. A gépi tanulás-alapú előrejelzés előnyei közé tartozik a nemlineáris összefüggések kezelésének képessége, a többváltozós elemzés természetes támogatása és a komplex minták felismerése. Ugyanakkor ezek a módszerek sokkal több számítási erőforrást igényelnek mind a tanítási, mind az</w:t>
      </w:r>
      <w:r w:rsidR="00A47840" w:rsidRPr="00FA2BE1">
        <w:t xml:space="preserve"> </w:t>
      </w:r>
      <w:proofErr w:type="spellStart"/>
      <w:r w:rsidR="00A47840" w:rsidRPr="00FA2BE1">
        <w:t>előrejelzési</w:t>
      </w:r>
      <w:proofErr w:type="spellEnd"/>
      <w:r w:rsidRPr="00FA2BE1">
        <w:t xml:space="preserve"> fázisban. További kihívást jelent a megfelelő </w:t>
      </w:r>
      <w:proofErr w:type="spellStart"/>
      <w:r w:rsidRPr="00FA2BE1">
        <w:t>hiperparaméterek</w:t>
      </w:r>
      <w:proofErr w:type="spellEnd"/>
      <w:r w:rsidRPr="00FA2BE1">
        <w:t xml:space="preserve"> meghatározása, a túltanulás elkerülése, valamint az, hogy a neurális hálózatok </w:t>
      </w:r>
      <w:r w:rsidR="009D5D66" w:rsidRPr="00FA2BE1">
        <w:t>„</w:t>
      </w:r>
      <w:r w:rsidRPr="00FA2BE1">
        <w:t>fekete doboz</w:t>
      </w:r>
      <w:r w:rsidR="009D5D66" w:rsidRPr="00FA2BE1">
        <w:t>”</w:t>
      </w:r>
      <w:r w:rsidRPr="00FA2BE1">
        <w:t xml:space="preserve"> jellege megnehezíti az eredmények interpretálását. Hálózati telemetria-adatok esetében a gépi tanulás-alapú megközelítések különösen akkor válhatnak szükségessé, ha az adatokban ciklikus minták, szezonalitás vagy komplex anomáliák jelennek meg, amelyeket a klasszikus modellek nem tudnak kellő pontos</w:t>
      </w:r>
      <w:r w:rsidR="00B51641">
        <w:t>sággal</w:t>
      </w:r>
      <w:r w:rsidRPr="00FA2BE1">
        <w:t xml:space="preserve"> leírni. A klasszikus és a gépi tanulási módszerek között</w:t>
      </w:r>
      <w:r w:rsidR="00B51641">
        <w:t>i választás</w:t>
      </w:r>
      <w:r w:rsidRPr="00FA2BE1">
        <w:t xml:space="preserve"> függ az alkalmazási kontextustól, a rendelkezésre álló adatok mennyiségétől és minőségétől, valamint a számítási kapacitás </w:t>
      </w:r>
      <w:proofErr w:type="spellStart"/>
      <w:r w:rsidRPr="00FA2BE1">
        <w:t>korlátaitól</w:t>
      </w:r>
      <w:proofErr w:type="spellEnd"/>
      <w:r w:rsidRPr="00FA2BE1">
        <w:t>.</w:t>
      </w:r>
    </w:p>
    <w:p w14:paraId="6CA19498" w14:textId="05085AFD" w:rsidR="00E31841" w:rsidRPr="00FA2BE1" w:rsidRDefault="00E31841" w:rsidP="00E31841">
      <w:pPr>
        <w:pStyle w:val="Cmsor2"/>
      </w:pPr>
      <w:bookmarkStart w:id="22" w:name="_Toc216368273"/>
      <w:r w:rsidRPr="00FA2BE1">
        <w:t>Adatbázisok</w:t>
      </w:r>
      <w:bookmarkEnd w:id="22"/>
    </w:p>
    <w:p w14:paraId="03A2EDE7" w14:textId="7F4246D5" w:rsidR="008E1E40" w:rsidRPr="00FA2BE1" w:rsidRDefault="008E1E40" w:rsidP="003165F7">
      <w:pPr>
        <w:ind w:firstLine="0"/>
      </w:pPr>
      <w:r w:rsidRPr="00FA2BE1">
        <w:t>Az adatbázisok kiválasztásának kutatását a tárolandó adatok természetének elemzésével</w:t>
      </w:r>
      <w:r w:rsidR="006C70BC">
        <w:t xml:space="preserve"> érdemes kezdeni</w:t>
      </w:r>
      <w:r w:rsidRPr="00FA2BE1">
        <w:t xml:space="preserve">. A FRER és PREOF mechanizmusok </w:t>
      </w:r>
      <w:r w:rsidR="000239CF">
        <w:t>felügyeleti</w:t>
      </w:r>
      <w:r w:rsidRPr="00FA2BE1">
        <w:t xml:space="preserve"> adatai alapvetően időfüggő metrikák, amelyek folyamatosan generálódnak a hálózati infrastruktúrában. </w:t>
      </w:r>
      <w:r w:rsidRPr="00FA2BE1">
        <w:lastRenderedPageBreak/>
        <w:t>Ezeknek az adatoknak két alapvető jellemzője van</w:t>
      </w:r>
      <w:r w:rsidR="006C70BC">
        <w:t>.</w:t>
      </w:r>
      <w:r w:rsidRPr="00FA2BE1">
        <w:t xml:space="preserve"> </w:t>
      </w:r>
      <w:r w:rsidR="006C70BC">
        <w:t>M</w:t>
      </w:r>
      <w:r w:rsidRPr="00FA2BE1">
        <w:t>inden mérés rendelkezik egy időbélyeggel, amely meghatározza a mérés időpontját, valamint szükség van a különböző hálózati csomópontok (</w:t>
      </w:r>
      <w:proofErr w:type="spellStart"/>
      <w:r w:rsidRPr="00FA2BE1">
        <w:t>host</w:t>
      </w:r>
      <w:proofErr w:type="spellEnd"/>
      <w:r w:rsidRPr="00FA2BE1">
        <w:t>-ok) adatainak egyértelmű megkülönböztetésére. Ez a két követelmény</w:t>
      </w:r>
      <w:r w:rsidR="00F8659A">
        <w:t>,</w:t>
      </w:r>
      <w:r w:rsidRPr="00FA2BE1">
        <w:t xml:space="preserve"> az időbélyeg-központúság és a forrásazonosítás</w:t>
      </w:r>
      <w:r w:rsidR="00F8659A">
        <w:t>,</w:t>
      </w:r>
      <w:r w:rsidRPr="00FA2BE1">
        <w:t xml:space="preserve"> egyértelműen a</w:t>
      </w:r>
      <w:r w:rsidR="00AD7AE5" w:rsidRPr="00FA2BE1">
        <w:t>z idősor alapú</w:t>
      </w:r>
      <w:r w:rsidRPr="00FA2BE1">
        <w:t xml:space="preserve"> </w:t>
      </w:r>
      <w:r w:rsidR="00AD7AE5" w:rsidRPr="00FA2BE1">
        <w:t>(</w:t>
      </w:r>
      <w:proofErr w:type="spellStart"/>
      <w:r w:rsidRPr="00FA2BE1">
        <w:t>time-series</w:t>
      </w:r>
      <w:proofErr w:type="spellEnd"/>
      <w:r w:rsidR="00AD7AE5" w:rsidRPr="00FA2BE1">
        <w:t>)</w:t>
      </w:r>
      <w:r w:rsidRPr="00FA2BE1">
        <w:t xml:space="preserve"> adatbázisok</w:t>
      </w:r>
      <w:r w:rsidR="00B51641" w:rsidRPr="00FA2BE1">
        <w:t>, mint legkézenfekvőbb megoldás</w:t>
      </w:r>
      <w:r w:rsidRPr="00FA2BE1">
        <w:t xml:space="preserve"> irányába mutat.</w:t>
      </w:r>
    </w:p>
    <w:p w14:paraId="1C8D6AC5" w14:textId="4BA3B23A" w:rsidR="008E1E40" w:rsidRPr="00FA2BE1" w:rsidRDefault="00AD7AE5" w:rsidP="008539F6">
      <w:pPr>
        <w:pStyle w:val="Cmsor3"/>
      </w:pPr>
      <w:bookmarkStart w:id="23" w:name="_Toc216368274"/>
      <w:r w:rsidRPr="00FA2BE1">
        <w:t>Idősor alapú</w:t>
      </w:r>
      <w:r w:rsidR="008E1E40" w:rsidRPr="00FA2BE1">
        <w:t xml:space="preserve"> adatbázisok</w:t>
      </w:r>
      <w:bookmarkEnd w:id="23"/>
    </w:p>
    <w:p w14:paraId="047FA5A7" w14:textId="34A0C265" w:rsidR="00A6195F" w:rsidRDefault="008E1E40" w:rsidP="00FC3715">
      <w:pPr>
        <w:ind w:firstLine="0"/>
      </w:pPr>
      <w:r w:rsidRPr="00FA2BE1">
        <w:t>A</w:t>
      </w:r>
      <w:r w:rsidR="00AD7AE5" w:rsidRPr="00FA2BE1">
        <w:t xml:space="preserve">z idősor alapú </w:t>
      </w:r>
      <w:r w:rsidRPr="00FA2BE1">
        <w:t>adatbázis (TSDB) olyan</w:t>
      </w:r>
      <w:r w:rsidR="00DE1A5C" w:rsidRPr="00FA2BE1">
        <w:t xml:space="preserve"> </w:t>
      </w:r>
      <w:r w:rsidRPr="00FA2BE1">
        <w:t>rendszer, amelyet kifejezetten idősorok tárolására és lekérdezésére optimalizáltak. Az idősorok időpont-érték párok sorozatából állnak, ahol minden adat egy konkrét időponthoz (</w:t>
      </w:r>
      <w:proofErr w:type="spellStart"/>
      <w:r w:rsidRPr="00FA2BE1">
        <w:t>timestamp</w:t>
      </w:r>
      <w:proofErr w:type="spellEnd"/>
      <w:r w:rsidRPr="00FA2BE1">
        <w:t xml:space="preserve">) és egy vagy több mérési értékhez kapcsolódik. A TSDB-k alapvető célja, hogy hatékonyan kezeljék az időben folyamatosan beérkező adatokat, és gyors lekérdezési lehetőséget biztosítsanak időalapú szűrések és </w:t>
      </w:r>
      <w:proofErr w:type="spellStart"/>
      <w:r w:rsidRPr="00FA2BE1">
        <w:t>aggregációk</w:t>
      </w:r>
      <w:proofErr w:type="spellEnd"/>
      <w:r w:rsidRPr="00FA2BE1">
        <w:t xml:space="preserve"> számára. A</w:t>
      </w:r>
      <w:r w:rsidR="0030609D">
        <w:t>z</w:t>
      </w:r>
      <w:r w:rsidR="0030609D" w:rsidRPr="00FA2BE1">
        <w:t xml:space="preserve"> idősor alapú</w:t>
      </w:r>
      <w:r w:rsidR="0030609D" w:rsidRPr="00FA2BE1" w:rsidDel="0030609D">
        <w:t xml:space="preserve"> </w:t>
      </w:r>
      <w:r w:rsidRPr="00FA2BE1">
        <w:t>adatbázisok több szempontból is különböznek a hagyományos relációs adatbázisoktól:</w:t>
      </w:r>
    </w:p>
    <w:p w14:paraId="6FBD4F82" w14:textId="0A56C86E" w:rsidR="00A6195F" w:rsidRDefault="008E1E40" w:rsidP="00365AA6">
      <w:pPr>
        <w:pStyle w:val="Listaszerbekezds"/>
        <w:numPr>
          <w:ilvl w:val="0"/>
          <w:numId w:val="46"/>
        </w:numPr>
      </w:pPr>
      <w:r w:rsidRPr="00365AA6">
        <w:rPr>
          <w:b/>
          <w:bCs/>
        </w:rPr>
        <w:t>Írás-optimalizálás:</w:t>
      </w:r>
      <w:r w:rsidRPr="00FA2BE1">
        <w:t xml:space="preserve"> A TSDB-k jellemzően írás-intenzív környezetekre vannak tervezve, ahol </w:t>
      </w:r>
      <w:r w:rsidR="00B51641" w:rsidRPr="00FA2BE1">
        <w:t xml:space="preserve">folyamatosan </w:t>
      </w:r>
      <w:r w:rsidRPr="00FA2BE1">
        <w:t>nagy mennyiségű adat érkezik. Az adatok általában csak hozzáadásra kerülnek (</w:t>
      </w:r>
      <w:proofErr w:type="spellStart"/>
      <w:r w:rsidRPr="00FA2BE1">
        <w:t>append-only</w:t>
      </w:r>
      <w:proofErr w:type="spellEnd"/>
      <w:r w:rsidRPr="00FA2BE1">
        <w:t xml:space="preserve">), a múltbeli adatok módosítása ritkán vagy egyáltalán nem történik meg. </w:t>
      </w:r>
    </w:p>
    <w:p w14:paraId="38B77CFC" w14:textId="77777777" w:rsidR="00A6195F" w:rsidRDefault="001B1112" w:rsidP="00365AA6">
      <w:pPr>
        <w:pStyle w:val="Listaszerbekezds"/>
        <w:numPr>
          <w:ilvl w:val="0"/>
          <w:numId w:val="46"/>
        </w:numPr>
      </w:pPr>
      <w:r w:rsidRPr="00365AA6">
        <w:rPr>
          <w:b/>
          <w:bCs/>
        </w:rPr>
        <w:t>A</w:t>
      </w:r>
      <w:r w:rsidR="008E1E40" w:rsidRPr="00365AA6">
        <w:rPr>
          <w:b/>
          <w:bCs/>
        </w:rPr>
        <w:t>datmegőrzési szabályok</w:t>
      </w:r>
      <w:r w:rsidR="000A261C" w:rsidRPr="00365AA6">
        <w:rPr>
          <w:b/>
          <w:bCs/>
        </w:rPr>
        <w:t xml:space="preserve"> (</w:t>
      </w:r>
      <w:proofErr w:type="spellStart"/>
      <w:r w:rsidR="000A261C" w:rsidRPr="00365AA6">
        <w:rPr>
          <w:b/>
          <w:bCs/>
        </w:rPr>
        <w:t>retention</w:t>
      </w:r>
      <w:proofErr w:type="spellEnd"/>
      <w:r w:rsidR="000A261C" w:rsidRPr="00365AA6">
        <w:rPr>
          <w:b/>
          <w:bCs/>
        </w:rPr>
        <w:t xml:space="preserve"> </w:t>
      </w:r>
      <w:proofErr w:type="spellStart"/>
      <w:r w:rsidR="000A261C" w:rsidRPr="00365AA6">
        <w:rPr>
          <w:b/>
          <w:bCs/>
        </w:rPr>
        <w:t>policies</w:t>
      </w:r>
      <w:proofErr w:type="spellEnd"/>
      <w:r w:rsidR="000A261C" w:rsidRPr="00365AA6">
        <w:rPr>
          <w:b/>
          <w:bCs/>
        </w:rPr>
        <w:t>)</w:t>
      </w:r>
      <w:r w:rsidR="008E1E40" w:rsidRPr="00365AA6">
        <w:rPr>
          <w:b/>
          <w:bCs/>
        </w:rPr>
        <w:t>:</w:t>
      </w:r>
      <w:r w:rsidR="008E1E40" w:rsidRPr="00FA2BE1">
        <w:t xml:space="preserve"> A TSDB-k beépített mechanizmusokat kínálnak az adatok életciklusának kezelésére. Meghatározható, hogy mennyi ideig őrizzük meg a nyers adatokat, és hogyan aggregáljuk azokat hosszabb távú tárolásra (</w:t>
      </w:r>
      <w:proofErr w:type="spellStart"/>
      <w:r w:rsidR="008E1E40" w:rsidRPr="00FA2BE1">
        <w:t>downsampling</w:t>
      </w:r>
      <w:proofErr w:type="spellEnd"/>
      <w:r w:rsidR="008E1E40" w:rsidRPr="00FA2BE1">
        <w:t xml:space="preserve">). Például a </w:t>
      </w:r>
      <w:proofErr w:type="spellStart"/>
      <w:r w:rsidR="008E1E40" w:rsidRPr="00FA2BE1">
        <w:t>percenkénti</w:t>
      </w:r>
      <w:proofErr w:type="spellEnd"/>
      <w:r w:rsidR="008E1E40" w:rsidRPr="00FA2BE1">
        <w:t xml:space="preserve"> mérések hetente </w:t>
      </w:r>
      <w:proofErr w:type="spellStart"/>
      <w:r w:rsidR="008E1E40" w:rsidRPr="00FA2BE1">
        <w:t>aggregálhatók</w:t>
      </w:r>
      <w:proofErr w:type="spellEnd"/>
      <w:r w:rsidR="008E1E40" w:rsidRPr="00FA2BE1">
        <w:t xml:space="preserve"> </w:t>
      </w:r>
      <w:proofErr w:type="spellStart"/>
      <w:r w:rsidR="008E1E40" w:rsidRPr="00FA2BE1">
        <w:t>óránkénti</w:t>
      </w:r>
      <w:proofErr w:type="spellEnd"/>
      <w:r w:rsidR="008E1E40" w:rsidRPr="00FA2BE1">
        <w:t xml:space="preserve"> átlagokká. </w:t>
      </w:r>
    </w:p>
    <w:p w14:paraId="0004C830" w14:textId="58038017" w:rsidR="00A6195F" w:rsidRDefault="008E1E40" w:rsidP="00365AA6">
      <w:pPr>
        <w:pStyle w:val="Listaszerbekezds"/>
        <w:numPr>
          <w:ilvl w:val="0"/>
          <w:numId w:val="46"/>
        </w:numPr>
      </w:pPr>
      <w:r w:rsidRPr="00365AA6">
        <w:rPr>
          <w:b/>
          <w:bCs/>
        </w:rPr>
        <w:t>Címkézési rendszer</w:t>
      </w:r>
      <w:r w:rsidRPr="00365AA6">
        <w:rPr>
          <w:b/>
        </w:rPr>
        <w:t>:</w:t>
      </w:r>
      <w:r w:rsidRPr="00FA2BE1">
        <w:t xml:space="preserve"> A TSDB-k címkék (</w:t>
      </w:r>
      <w:proofErr w:type="spellStart"/>
      <w:r w:rsidRPr="00FA2BE1">
        <w:t>label</w:t>
      </w:r>
      <w:proofErr w:type="spellEnd"/>
      <w:r w:rsidRPr="00FA2BE1">
        <w:t xml:space="preserve">) segítségével kategorizálják az adatokat, ami lehetővé teszi a rugalmas szűrést és </w:t>
      </w:r>
      <w:proofErr w:type="spellStart"/>
      <w:r w:rsidRPr="00FA2BE1">
        <w:t>aggregációt</w:t>
      </w:r>
      <w:proofErr w:type="spellEnd"/>
      <w:r w:rsidRPr="00FA2BE1">
        <w:t xml:space="preserve">. Például egy hálózati metrika címkézése tartalmazhatja a </w:t>
      </w:r>
      <w:proofErr w:type="spellStart"/>
      <w:r w:rsidRPr="00FA2BE1">
        <w:t>host</w:t>
      </w:r>
      <w:proofErr w:type="spellEnd"/>
      <w:r w:rsidRPr="00FA2BE1">
        <w:t xml:space="preserve"> nevét, a szolgáltatás típusát vagy a hálózati </w:t>
      </w:r>
      <w:proofErr w:type="spellStart"/>
      <w:r w:rsidRPr="00FA2BE1">
        <w:t>int</w:t>
      </w:r>
      <w:r w:rsidR="003A34C9" w:rsidRPr="00FA2BE1">
        <w:t>erface</w:t>
      </w:r>
      <w:proofErr w:type="spellEnd"/>
      <w:r w:rsidR="003A34C9" w:rsidRPr="00FA2BE1">
        <w:t>-</w:t>
      </w:r>
      <w:r w:rsidRPr="00FA2BE1">
        <w:t>t</w:t>
      </w:r>
      <w:r w:rsidR="009A6DAB">
        <w:t xml:space="preserve"> (csatoló)</w:t>
      </w:r>
      <w:r w:rsidRPr="00614C71">
        <w:t>.</w:t>
      </w:r>
      <w:r w:rsidRPr="00FA2BE1">
        <w:t xml:space="preserve"> </w:t>
      </w:r>
    </w:p>
    <w:p w14:paraId="1A281977" w14:textId="77777777" w:rsidR="00365AA6" w:rsidRDefault="008E1E40" w:rsidP="00365AA6">
      <w:pPr>
        <w:pStyle w:val="Listaszerbekezds"/>
        <w:numPr>
          <w:ilvl w:val="0"/>
          <w:numId w:val="46"/>
        </w:numPr>
      </w:pPr>
      <w:r w:rsidRPr="00365AA6">
        <w:rPr>
          <w:b/>
          <w:bCs/>
        </w:rPr>
        <w:t>Időalapú lekérdezések optimalizálása:</w:t>
      </w:r>
      <w:r w:rsidRPr="00FA2BE1">
        <w:t xml:space="preserve"> A TSDB-k indexelési struktúrái az időbélyegekre vannak optimalizálva, így az időintervallum-alapú lekérdezések (például </w:t>
      </w:r>
      <w:r w:rsidR="009D5D66" w:rsidRPr="00FA2BE1">
        <w:t>„</w:t>
      </w:r>
      <w:r w:rsidRPr="00FA2BE1">
        <w:t>az elmúlt 24 óra adatai</w:t>
      </w:r>
      <w:r w:rsidR="009D5D66" w:rsidRPr="00FA2BE1">
        <w:t>”</w:t>
      </w:r>
      <w:r w:rsidRPr="00FA2BE1">
        <w:t xml:space="preserve">) rendkívül gyorsak. </w:t>
      </w:r>
    </w:p>
    <w:p w14:paraId="7845D5B7" w14:textId="5BCFA972" w:rsidR="008E1E40" w:rsidRPr="00FA2BE1" w:rsidRDefault="008E1E40" w:rsidP="00FC3715">
      <w:pPr>
        <w:ind w:firstLine="0"/>
      </w:pPr>
      <w:r w:rsidRPr="00FA2BE1">
        <w:t>Hálózati telemetria esetében a</w:t>
      </w:r>
      <w:r w:rsidR="0030609D">
        <w:t xml:space="preserve">z idősor alapú </w:t>
      </w:r>
      <w:r w:rsidRPr="00FA2BE1">
        <w:t>adatbázisok ideális megoldást nyújtanak, mivel a hálózati metrikák</w:t>
      </w:r>
      <w:r w:rsidR="00306009">
        <w:t>,</w:t>
      </w:r>
      <w:r w:rsidRPr="00FA2BE1">
        <w:t xml:space="preserve"> mint a csomagvesztési arány, késleltetés, vagy a FRER/PREOF </w:t>
      </w:r>
      <w:proofErr w:type="spellStart"/>
      <w:r w:rsidRPr="00FA2BE1">
        <w:lastRenderedPageBreak/>
        <w:t>duplikáció</w:t>
      </w:r>
      <w:proofErr w:type="spellEnd"/>
      <w:r w:rsidRPr="00FA2BE1">
        <w:t>-statisztikák folyamatosan generálódnak, és az elemzések során elsősorban időbeli összefüggésekre vagyunk kíváncsiak.</w:t>
      </w:r>
    </w:p>
    <w:p w14:paraId="2A24B8A1" w14:textId="15976708" w:rsidR="008E1E40" w:rsidRPr="00FA2BE1" w:rsidRDefault="008E1E40" w:rsidP="008539F6">
      <w:pPr>
        <w:pStyle w:val="Cmsor3"/>
      </w:pPr>
      <w:bookmarkStart w:id="24" w:name="_Toc216368275"/>
      <w:r w:rsidRPr="00FA2BE1">
        <w:t>Adatmodellezési paradigmák</w:t>
      </w:r>
      <w:bookmarkEnd w:id="24"/>
    </w:p>
    <w:p w14:paraId="09985A31" w14:textId="48A46D34" w:rsidR="00585E73" w:rsidRPr="00FA2BE1" w:rsidRDefault="008E1E40" w:rsidP="00821E34">
      <w:pPr>
        <w:ind w:firstLine="0"/>
      </w:pPr>
      <w:r w:rsidRPr="00FA2BE1">
        <w:t>A</w:t>
      </w:r>
      <w:r w:rsidR="0030609D">
        <w:t>z idősor-alapú</w:t>
      </w:r>
      <w:r w:rsidRPr="00FA2BE1">
        <w:t xml:space="preserve"> adatbázisok működésének egyik kulcsfontosságú </w:t>
      </w:r>
      <w:r w:rsidR="009F6E97">
        <w:t>eleme</w:t>
      </w:r>
      <w:r w:rsidRPr="00FA2BE1">
        <w:t xml:space="preserve"> az adatgyűjtés módja és időzítése, amely közvetlenül befolyásolja az adatok gazdagságát és a rendszer teljesítményét.</w:t>
      </w:r>
      <w:r w:rsidR="00D9009B" w:rsidRPr="00FA2BE1">
        <w:t xml:space="preserve"> </w:t>
      </w:r>
      <w:r w:rsidR="009F6E97">
        <w:t xml:space="preserve">Ezek az </w:t>
      </w:r>
      <w:r w:rsidRPr="00FA2BE1">
        <w:t>adatbázisok két alapvető adatgyűjtési modellt támogatnak</w:t>
      </w:r>
      <w:r w:rsidR="00E02D94">
        <w:t>.</w:t>
      </w:r>
      <w:r w:rsidRPr="00FA2BE1">
        <w:t xml:space="preserve"> A </w:t>
      </w:r>
      <w:r w:rsidR="008B4E59" w:rsidRPr="008F1A2E">
        <w:rPr>
          <w:b/>
          <w:bCs/>
        </w:rPr>
        <w:t>„</w:t>
      </w:r>
      <w:proofErr w:type="spellStart"/>
      <w:r w:rsidRPr="008F1A2E">
        <w:rPr>
          <w:b/>
          <w:bCs/>
        </w:rPr>
        <w:t>push</w:t>
      </w:r>
      <w:proofErr w:type="spellEnd"/>
      <w:r w:rsidR="008B4E59" w:rsidRPr="008F1A2E">
        <w:rPr>
          <w:b/>
          <w:bCs/>
        </w:rPr>
        <w:t>”</w:t>
      </w:r>
      <w:r w:rsidRPr="00FA2BE1">
        <w:t xml:space="preserve"> modell esetében az adatforrások (például hálózati csomópontok) aktívan küldik az adatokat az adatbázisnak. Ez a megközelítés akkor előnyös, ha az adatforrások rövid életciklusúak, dinamikusan jönnek létre és szűnnek meg, vagy ha azonnali adatküldésre van szükség </w:t>
      </w:r>
      <w:proofErr w:type="spellStart"/>
      <w:r w:rsidRPr="00FA2BE1">
        <w:t>eseményvezérelt</w:t>
      </w:r>
      <w:proofErr w:type="spellEnd"/>
      <w:r w:rsidRPr="00FA2BE1">
        <w:t xml:space="preserve"> </w:t>
      </w:r>
      <w:r w:rsidR="00471963" w:rsidRPr="00FA2BE1">
        <w:t>fo</w:t>
      </w:r>
      <w:r w:rsidR="00471963">
        <w:t>lyamatokban</w:t>
      </w:r>
      <w:r w:rsidRPr="00FA2BE1">
        <w:t xml:space="preserve">. A </w:t>
      </w:r>
      <w:proofErr w:type="spellStart"/>
      <w:r w:rsidRPr="00FA2BE1">
        <w:t>push</w:t>
      </w:r>
      <w:proofErr w:type="spellEnd"/>
      <w:r w:rsidRPr="00FA2BE1">
        <w:t xml:space="preserve"> modell hátránya, hogy az adatbázisnak nincs közvetlen kontrollja az adatgyűjtés ütemezése felett, és az adatforrásoknak maguknak kell kezelniük az adatbázis elérhetőségét és </w:t>
      </w:r>
      <w:r w:rsidR="00EA6C42">
        <w:t xml:space="preserve">pl. </w:t>
      </w:r>
      <w:r w:rsidRPr="00FA2BE1">
        <w:t xml:space="preserve">a hálózati hibák esetén az </w:t>
      </w:r>
      <w:proofErr w:type="spellStart"/>
      <w:r w:rsidRPr="00FA2BE1">
        <w:t>újraküldési</w:t>
      </w:r>
      <w:proofErr w:type="spellEnd"/>
      <w:r w:rsidRPr="00FA2BE1">
        <w:t xml:space="preserve"> logikát. A </w:t>
      </w:r>
      <w:r w:rsidR="00AD6C15" w:rsidRPr="008F1A2E">
        <w:rPr>
          <w:b/>
          <w:bCs/>
        </w:rPr>
        <w:t>„</w:t>
      </w:r>
      <w:proofErr w:type="spellStart"/>
      <w:r w:rsidRPr="008F1A2E">
        <w:rPr>
          <w:b/>
          <w:bCs/>
        </w:rPr>
        <w:t>pull</w:t>
      </w:r>
      <w:proofErr w:type="spellEnd"/>
      <w:r w:rsidR="00AD6C15" w:rsidRPr="008F1A2E">
        <w:rPr>
          <w:b/>
          <w:bCs/>
        </w:rPr>
        <w:t>”</w:t>
      </w:r>
      <w:r w:rsidRPr="00FA2BE1">
        <w:t xml:space="preserve"> (vagy </w:t>
      </w:r>
      <w:proofErr w:type="spellStart"/>
      <w:r w:rsidRPr="00FA2BE1">
        <w:t>scrape</w:t>
      </w:r>
      <w:proofErr w:type="spellEnd"/>
      <w:r w:rsidRPr="00FA2BE1">
        <w:t>) modell esetében az adatbázis vagy egy központi gyűjtő komponens rendszeres időközönként lekéri</w:t>
      </w:r>
      <w:r w:rsidR="00F645F2" w:rsidRPr="00FA2BE1">
        <w:t xml:space="preserve"> </w:t>
      </w:r>
      <w:r w:rsidRPr="00FA2BE1">
        <w:t xml:space="preserve">az adatokat a forrásokból. Ez a megközelítés központi kontrollt biztosít az adatgyűjtés ütemezése felett, és lehetővé teszi, hogy az adatbázis maga figyelje az adatforrások elérhetőségét. A </w:t>
      </w:r>
      <w:proofErr w:type="spellStart"/>
      <w:r w:rsidRPr="00FA2BE1">
        <w:t>pull</w:t>
      </w:r>
      <w:proofErr w:type="spellEnd"/>
      <w:r w:rsidRPr="00FA2BE1">
        <w:t xml:space="preserve"> modell általában egyszerűbb konfigurációt tesz lehetővé, mivel az adatforrásoknak csak egy egyszerű API-t vagy metrika-exportot kell biztosítaniuk, </w:t>
      </w:r>
      <w:r w:rsidR="00F645F2" w:rsidRPr="00FA2BE1">
        <w:t>anélkül,</w:t>
      </w:r>
      <w:r w:rsidRPr="00FA2BE1">
        <w:t xml:space="preserve"> hogy maguknak kellene kezelniük az adatküldést. </w:t>
      </w:r>
    </w:p>
    <w:p w14:paraId="5F20DAF2" w14:textId="4DE395AB" w:rsidR="00715993" w:rsidRPr="00FA2BE1" w:rsidRDefault="008E1E40" w:rsidP="00585E73">
      <w:pPr>
        <w:ind w:firstLine="0"/>
      </w:pPr>
      <w:r w:rsidRPr="00FA2BE1">
        <w:t>A</w:t>
      </w:r>
      <w:r w:rsidR="00585E73" w:rsidRPr="00FA2BE1">
        <w:t xml:space="preserve"> </w:t>
      </w:r>
      <w:proofErr w:type="spellStart"/>
      <w:r w:rsidR="00585E73" w:rsidRPr="00FA2BE1">
        <w:t>push</w:t>
      </w:r>
      <w:proofErr w:type="spellEnd"/>
      <w:r w:rsidR="00585E73" w:rsidRPr="00FA2BE1">
        <w:t xml:space="preserve"> vagy </w:t>
      </w:r>
      <w:proofErr w:type="spellStart"/>
      <w:r w:rsidR="00585E73" w:rsidRPr="00FA2BE1">
        <w:t>pull</w:t>
      </w:r>
      <w:proofErr w:type="spellEnd"/>
      <w:r w:rsidRPr="00FA2BE1">
        <w:t xml:space="preserve"> intervallum</w:t>
      </w:r>
      <w:r w:rsidR="00306009">
        <w:t>,</w:t>
      </w:r>
      <w:r w:rsidRPr="00FA2BE1">
        <w:t xml:space="preserve"> azaz az az időköz, amelyen belül az adatgyűjtés történik</w:t>
      </w:r>
      <w:r w:rsidR="00306009">
        <w:t>,</w:t>
      </w:r>
      <w:r w:rsidRPr="00FA2BE1">
        <w:t xml:space="preserve"> kritikus hatással van az adatok gazdagságára és </w:t>
      </w:r>
      <w:r w:rsidR="004F1506">
        <w:t>így a későbbiekben az</w:t>
      </w:r>
      <w:r w:rsidRPr="00FA2BE1">
        <w:t xml:space="preserve"> </w:t>
      </w:r>
      <w:proofErr w:type="spellStart"/>
      <w:r w:rsidRPr="00FA2BE1">
        <w:t>előrejelzési</w:t>
      </w:r>
      <w:proofErr w:type="spellEnd"/>
      <w:r w:rsidRPr="00FA2BE1">
        <w:t xml:space="preserve"> modellek pontosságára</w:t>
      </w:r>
      <w:r w:rsidR="004F1506">
        <w:t xml:space="preserve"> is</w:t>
      </w:r>
      <w:r w:rsidRPr="00FA2BE1">
        <w:t xml:space="preserve">. Rövidebb intervallumok (például 5-10 másodperc) részletesebb képet adnak a hálózati viselkedésről, lehetővé téve a gyors változások és anomáliák pontosabb észlelését. Azonban ez nagyobb terhelést jelent mind az adatforrásokra, mind az adatbázisra, és jelentősen megnöveli a tárolt adatok mennyiségét. Hosszabb intervallumok (például 30-60 másodperc vagy több perc) csökkentik az adatmennyiséget és a rendszer terhelését, de a részletesség elvesztése azt eredményezheti, hogy rövid ideig tartó események vagy kiugrások nem kerülnek rögzítésre. Ez különösen problémás lehet hálózati telemetria esetében, ahol a csomagvesztési csúcsok vagy késleltetési anomáliák akár másodpercek alatt is bekövetkezhetnek és elmúlhatnak. </w:t>
      </w:r>
      <w:r w:rsidR="00EA6C42">
        <w:t>A</w:t>
      </w:r>
      <w:r w:rsidR="007961D9" w:rsidRPr="00FA2BE1">
        <w:t xml:space="preserve">z </w:t>
      </w:r>
      <w:r w:rsidRPr="00FA2BE1">
        <w:t>intervallu</w:t>
      </w:r>
      <w:r w:rsidR="007961D9" w:rsidRPr="00FA2BE1">
        <w:t>m</w:t>
      </w:r>
      <w:r w:rsidR="00EA6C42">
        <w:t>ok meghatározása</w:t>
      </w:r>
      <w:r w:rsidRPr="00FA2BE1">
        <w:t xml:space="preserve"> az alkalmazás követelményeitől függ. Kritikus hálózati infrastruktúrák esetében, ahol a FRER/PREOF mechanizmusok meghibásodása súlyos </w:t>
      </w:r>
      <w:r w:rsidRPr="00FA2BE1">
        <w:lastRenderedPageBreak/>
        <w:t>következményekkel járhat, rövidebb</w:t>
      </w:r>
      <w:r w:rsidR="007961D9" w:rsidRPr="00FA2BE1">
        <w:t xml:space="preserve"> </w:t>
      </w:r>
      <w:r w:rsidRPr="00FA2BE1">
        <w:t xml:space="preserve">intervallumok ajánlottak a valós idejű </w:t>
      </w:r>
      <w:r w:rsidR="00FC1785">
        <w:t>felügyelet</w:t>
      </w:r>
      <w:r w:rsidR="00F14637">
        <w:t xml:space="preserve"> </w:t>
      </w:r>
      <w:r w:rsidRPr="00FA2BE1">
        <w:t xml:space="preserve">érdekében. Ezzel szemben, hosszú távú kapacitástervezés esetén elegendő lehet hosszabb intervallum, </w:t>
      </w:r>
      <w:r w:rsidR="00715993" w:rsidRPr="00FA2BE1">
        <w:t>különösen,</w:t>
      </w:r>
      <w:r w:rsidRPr="00FA2BE1">
        <w:t xml:space="preserve"> ha az adatokat később aggregáljuk. </w:t>
      </w:r>
    </w:p>
    <w:p w14:paraId="42DBE580" w14:textId="2A122B2E" w:rsidR="00E31841" w:rsidRPr="00FA2BE1" w:rsidRDefault="008E1E40" w:rsidP="00585E73">
      <w:pPr>
        <w:ind w:firstLine="0"/>
      </w:pPr>
      <w:r w:rsidRPr="00FA2BE1">
        <w:t>A</w:t>
      </w:r>
      <w:r w:rsidR="005474D3" w:rsidRPr="00FA2BE1">
        <w:t xml:space="preserve">z idősor alapú </w:t>
      </w:r>
      <w:r w:rsidRPr="00FA2BE1">
        <w:t>adatbázisok rugalmassága lehetővé teszi, hogy az adatgyűjtési és -megőrzési stratégiát az alkalmazás specifikus igényeihez igazítsuk, biztosítva a megfelelő egyensúlyt az adatgazdagság, a tárolási költségek és a rendszer teljesítménye között.</w:t>
      </w:r>
    </w:p>
    <w:p w14:paraId="7EB4A1B8" w14:textId="0E5F91C8" w:rsidR="003257A8" w:rsidRPr="00E43952" w:rsidRDefault="00E31841" w:rsidP="00AC09C7">
      <w:pPr>
        <w:pStyle w:val="Cmsor2"/>
      </w:pPr>
      <w:bookmarkStart w:id="25" w:name="_Toc216368276"/>
      <w:r w:rsidRPr="00E43952">
        <w:t>Megjelenítő felületek</w:t>
      </w:r>
      <w:bookmarkEnd w:id="25"/>
    </w:p>
    <w:p w14:paraId="205E0411" w14:textId="326DEABE" w:rsidR="0022280D" w:rsidRPr="00FA2BE1" w:rsidRDefault="472ECAF5" w:rsidP="0022280D">
      <w:pPr>
        <w:ind w:firstLine="0"/>
      </w:pPr>
      <w:r w:rsidRPr="00FA2BE1">
        <w:t xml:space="preserve">A megjelenítő felület kiválasztása </w:t>
      </w:r>
      <w:r w:rsidR="0022280D" w:rsidRPr="00614C71">
        <w:t>k</w:t>
      </w:r>
      <w:r w:rsidR="00E7681E">
        <w:t>ritikus</w:t>
      </w:r>
      <w:r w:rsidRPr="00FA2BE1">
        <w:t xml:space="preserve"> a hálózati </w:t>
      </w:r>
      <w:r w:rsidR="00FC1785">
        <w:t>felügyeleti</w:t>
      </w:r>
      <w:r w:rsidRPr="00FA2BE1">
        <w:t xml:space="preserve"> rendszerek tervezésénél, mivel az adatok értelmezhetősége és a gyors döntéshozatal közvetlenül függ a vizualizáció minőségétől. A</w:t>
      </w:r>
      <w:r w:rsidR="397CC53E" w:rsidRPr="00FA2BE1">
        <w:t xml:space="preserve"> hálózati adatok </w:t>
      </w:r>
      <w:r w:rsidRPr="00FA2BE1">
        <w:t>idősor-alapú metrikák, amelyek időbeli alakulását leghatékonyabban grafikus eszközökkel lehet bemutatni.</w:t>
      </w:r>
    </w:p>
    <w:p w14:paraId="51CED6CB" w14:textId="67B1F788" w:rsidR="0022280D" w:rsidRPr="00FA2BE1" w:rsidRDefault="0022280D" w:rsidP="008539F6">
      <w:pPr>
        <w:pStyle w:val="Cmsor3"/>
      </w:pPr>
      <w:bookmarkStart w:id="26" w:name="_Toc216368277"/>
      <w:r w:rsidRPr="00FA2BE1">
        <w:t>Követelmények a megjelenítő felületekkel szemben</w:t>
      </w:r>
      <w:bookmarkEnd w:id="26"/>
    </w:p>
    <w:p w14:paraId="071302B1" w14:textId="26D39A5C" w:rsidR="0022280D" w:rsidRPr="00FA2BE1" w:rsidRDefault="0022280D" w:rsidP="006812AC">
      <w:pPr>
        <w:ind w:firstLine="0"/>
      </w:pPr>
      <w:r w:rsidRPr="00FA2BE1">
        <w:t xml:space="preserve">A megjelenítő felületeknek hatékonyan kell kezelniük az idősorok grafikus ábrázolását, mivel a hálózati metrikák folyamatos időbeli változásának megjelenítése a fő feladatuk. </w:t>
      </w:r>
      <w:r w:rsidR="00E43952">
        <w:t>K</w:t>
      </w:r>
      <w:r w:rsidR="00E43952" w:rsidRPr="00FA2BE1">
        <w:t xml:space="preserve">ülönösen fontos </w:t>
      </w:r>
      <w:r w:rsidR="00E43952">
        <w:t xml:space="preserve">a </w:t>
      </w:r>
      <w:r w:rsidRPr="00FA2BE1">
        <w:t xml:space="preserve">rugalmas adatforrás-integráció, </w:t>
      </w:r>
      <w:r w:rsidR="00E43952">
        <w:t>mivel</w:t>
      </w:r>
      <w:r w:rsidRPr="00FA2BE1">
        <w:t xml:space="preserve"> a rendszer</w:t>
      </w:r>
      <w:r w:rsidR="00E43952">
        <w:t>nek</w:t>
      </w:r>
      <w:r w:rsidRPr="00FA2BE1">
        <w:t xml:space="preserve"> képes</w:t>
      </w:r>
      <w:r w:rsidR="00E43952">
        <w:t>nek</w:t>
      </w:r>
      <w:r w:rsidRPr="00FA2BE1">
        <w:t xml:space="preserve"> </w:t>
      </w:r>
      <w:r w:rsidR="00E43952">
        <w:t xml:space="preserve">kell </w:t>
      </w:r>
      <w:r w:rsidRPr="00FA2BE1">
        <w:t>len</w:t>
      </w:r>
      <w:r w:rsidR="00E43952">
        <w:t>nie</w:t>
      </w:r>
      <w:r w:rsidRPr="00FA2BE1">
        <w:t xml:space="preserve"> különböző idősor-adatbázisokhoz</w:t>
      </w:r>
      <w:r w:rsidR="00E43952">
        <w:t xml:space="preserve"> való</w:t>
      </w:r>
      <w:r w:rsidRPr="00FA2BE1">
        <w:t xml:space="preserve"> kapcsolód</w:t>
      </w:r>
      <w:r w:rsidR="00E43952">
        <w:t>ásra</w:t>
      </w:r>
      <w:r w:rsidRPr="00FA2BE1">
        <w:t xml:space="preserve"> és</w:t>
      </w:r>
      <w:r w:rsidR="00E43952">
        <w:t xml:space="preserve"> a</w:t>
      </w:r>
      <w:r w:rsidRPr="00FA2BE1">
        <w:t xml:space="preserve"> metrikákat kombinálni egyetlen nézetben. A kritikus hálózati infrastruktúrák </w:t>
      </w:r>
      <w:r w:rsidR="00FC1785">
        <w:t>felügyel</w:t>
      </w:r>
      <w:r w:rsidR="00E43952">
        <w:t>eté</w:t>
      </w:r>
      <w:r w:rsidR="00FC1785">
        <w:t>hez</w:t>
      </w:r>
      <w:r w:rsidRPr="00FA2BE1">
        <w:t xml:space="preserve"> elengedhetetlen a valós idejű frissítés, amely </w:t>
      </w:r>
      <w:r w:rsidR="00E43952">
        <w:t>lehetővé teszi</w:t>
      </w:r>
      <w:r w:rsidRPr="00FA2BE1">
        <w:t xml:space="preserve"> a rendszergazdák </w:t>
      </w:r>
      <w:r w:rsidR="009C577E">
        <w:t>gyors</w:t>
      </w:r>
      <w:r w:rsidRPr="00614C71">
        <w:t xml:space="preserve"> </w:t>
      </w:r>
      <w:r w:rsidR="00E154FB">
        <w:t>reagálását</w:t>
      </w:r>
      <w:r w:rsidRPr="00614C71">
        <w:t>.</w:t>
      </w:r>
      <w:r w:rsidRPr="00FA2BE1">
        <w:t xml:space="preserve"> Az interaktív elemzési funkciók, mint az időintervallumok kiválasztása vagy a metrikák összehasonlítása, segítik a felhasználókat a problémás időszakok gyors azonosításában. A testreszabhatóság biztosítja, hogy különböző felhasználói szerepkörök és </w:t>
      </w:r>
      <w:r w:rsidR="00045E3B">
        <w:t>felügyeleti</w:t>
      </w:r>
      <w:r w:rsidRPr="00614C71">
        <w:t xml:space="preserve"> </w:t>
      </w:r>
      <w:r w:rsidR="00045E3B">
        <w:t>helyzetek</w:t>
      </w:r>
      <w:r w:rsidRPr="00FA2BE1">
        <w:t xml:space="preserve"> eltérő vizualizációs igényeit kielégítsük.</w:t>
      </w:r>
    </w:p>
    <w:p w14:paraId="7F5AE4B6" w14:textId="22BADB64" w:rsidR="0022280D" w:rsidRPr="00FA2BE1" w:rsidRDefault="0022280D" w:rsidP="008539F6">
      <w:pPr>
        <w:pStyle w:val="Cmsor3"/>
      </w:pPr>
      <w:bookmarkStart w:id="27" w:name="_Toc216368278"/>
      <w:proofErr w:type="spellStart"/>
      <w:r w:rsidRPr="00FA2BE1">
        <w:t>Dashboard</w:t>
      </w:r>
      <w:proofErr w:type="spellEnd"/>
      <w:r w:rsidRPr="00FA2BE1">
        <w:t>-alapú megjelenítési megoldások</w:t>
      </w:r>
      <w:bookmarkEnd w:id="27"/>
    </w:p>
    <w:p w14:paraId="5D0524F5" w14:textId="4DA7F93C" w:rsidR="0022280D" w:rsidRPr="00FA2BE1" w:rsidRDefault="472ECAF5" w:rsidP="0022280D">
      <w:pPr>
        <w:ind w:firstLine="0"/>
      </w:pPr>
      <w:r w:rsidRPr="00FA2BE1">
        <w:t xml:space="preserve">A hálózati </w:t>
      </w:r>
      <w:r w:rsidR="0072737E">
        <w:t>felügyeleti</w:t>
      </w:r>
      <w:r w:rsidRPr="00FA2BE1">
        <w:t xml:space="preserve"> rendszerek jellemzően </w:t>
      </w:r>
      <w:proofErr w:type="spellStart"/>
      <w:r w:rsidRPr="00FA2BE1">
        <w:t>dashboard</w:t>
      </w:r>
      <w:proofErr w:type="spellEnd"/>
      <w:r w:rsidRPr="00FA2BE1">
        <w:t xml:space="preserve">-alapú architektúrát követnek, ahol egy központi webes felületen több panel jeleníti meg a különböző metrikákat. A </w:t>
      </w:r>
      <w:proofErr w:type="spellStart"/>
      <w:r w:rsidRPr="00FA2BE1">
        <w:t>dashboard</w:t>
      </w:r>
      <w:proofErr w:type="spellEnd"/>
      <w:r w:rsidRPr="00FA2BE1">
        <w:t>-ok tervezésénél az információs hierarchia kialakítása kritikus, ahol a legfontosabb metrikák előtérbe kerülnek, míg a részletesebb diagnosztikai adatok külön nézetekben jelennek meg. A többszintű szűrési lehetőségek révén a felhasználók specifikus hálózati csomópontokra, időintervallumokra vagy metrika-kategóriákra fókuszálhatnak.</w:t>
      </w:r>
    </w:p>
    <w:p w14:paraId="2967BB2C" w14:textId="25280934" w:rsidR="0022280D" w:rsidRPr="00FA2BE1" w:rsidRDefault="0022280D" w:rsidP="008539F6">
      <w:pPr>
        <w:pStyle w:val="Cmsor3"/>
      </w:pPr>
      <w:bookmarkStart w:id="28" w:name="_Toc216368279"/>
      <w:r w:rsidRPr="00FA2BE1">
        <w:lastRenderedPageBreak/>
        <w:t>Topológia</w:t>
      </w:r>
      <w:r w:rsidR="006C5E85">
        <w:t xml:space="preserve"> </w:t>
      </w:r>
      <w:r w:rsidRPr="00FA2BE1">
        <w:t>vizualizáció</w:t>
      </w:r>
      <w:bookmarkEnd w:id="28"/>
    </w:p>
    <w:p w14:paraId="1D2BD48E" w14:textId="7CBE3994" w:rsidR="006C5E85" w:rsidRDefault="0022280D" w:rsidP="0022280D">
      <w:pPr>
        <w:ind w:firstLine="0"/>
      </w:pPr>
      <w:r w:rsidRPr="00FA2BE1">
        <w:t xml:space="preserve">A </w:t>
      </w:r>
      <w:r w:rsidR="00386E47">
        <w:t>redundáns útvonalak</w:t>
      </w:r>
      <w:r w:rsidRPr="00FA2BE1">
        <w:t xml:space="preserve"> esetében különösen fontos a hálózati topológia vizualizációja, </w:t>
      </w:r>
      <w:r w:rsidR="0097013D">
        <w:t>mivel így egyszerűbben</w:t>
      </w:r>
      <w:r w:rsidR="00E43952">
        <w:t xml:space="preserve"> meg</w:t>
      </w:r>
      <w:r w:rsidR="0097013D">
        <w:t xml:space="preserve"> lehet érteni a rendszer működését</w:t>
      </w:r>
      <w:r w:rsidRPr="00FA2BE1">
        <w:t xml:space="preserve"> és </w:t>
      </w:r>
      <w:r w:rsidR="00E43952">
        <w:t xml:space="preserve">áttekinteni </w:t>
      </w:r>
      <w:r w:rsidRPr="00FA2BE1">
        <w:t>az adatfolyamok út</w:t>
      </w:r>
      <w:r w:rsidR="006C5E85">
        <w:t>vonalait</w:t>
      </w:r>
      <w:r w:rsidRPr="00FA2BE1">
        <w:t>. A topológia</w:t>
      </w:r>
      <w:r w:rsidR="006C5E85">
        <w:t xml:space="preserve"> </w:t>
      </w:r>
      <w:r w:rsidRPr="00FA2BE1">
        <w:t xml:space="preserve">vizualizáció gráfokra épül, ahol a csomópontok a hálózati eszközöket, az élek pedig a kapcsolatokat reprezentálják. </w:t>
      </w:r>
    </w:p>
    <w:p w14:paraId="2C239C6A" w14:textId="38BB8CE8" w:rsidR="002F7735" w:rsidRPr="00FA2BE1" w:rsidRDefault="0022280D" w:rsidP="0022280D">
      <w:pPr>
        <w:ind w:firstLine="0"/>
      </w:pPr>
      <w:r w:rsidRPr="00FA2BE1">
        <w:t xml:space="preserve">A megjelenítő felületek tervezése során </w:t>
      </w:r>
      <w:r w:rsidR="00E43952" w:rsidRPr="00FA2BE1">
        <w:t xml:space="preserve">a kulcs </w:t>
      </w:r>
      <w:r w:rsidRPr="00FA2BE1">
        <w:t>az egyszerűség és a funkcionalitás közötti egyensúly megtalálása. A jól megtervezett vizualizációs rendszer segíti a hálózati rendszergazdákat a hálózatkezelésben és a gyors probléma</w:t>
      </w:r>
      <w:r w:rsidR="00535818">
        <w:t xml:space="preserve"> </w:t>
      </w:r>
      <w:r w:rsidRPr="00FA2BE1">
        <w:t>azonosításban.</w:t>
      </w:r>
    </w:p>
    <w:p w14:paraId="139B8DAF" w14:textId="64C596E8" w:rsidR="003257A8" w:rsidRPr="00FA2BE1" w:rsidRDefault="003257A8" w:rsidP="00AC09C7">
      <w:pPr>
        <w:pStyle w:val="Cmsor2"/>
      </w:pPr>
      <w:bookmarkStart w:id="29" w:name="_Toc216368280"/>
      <w:r w:rsidRPr="00FA2BE1">
        <w:t>Adatfeldolgozási lehetőségek</w:t>
      </w:r>
      <w:bookmarkEnd w:id="29"/>
    </w:p>
    <w:p w14:paraId="7B59E9CE" w14:textId="7DCEFC69" w:rsidR="005C25B8" w:rsidRPr="00FA2BE1" w:rsidRDefault="005C25B8" w:rsidP="005C25B8">
      <w:pPr>
        <w:ind w:firstLine="0"/>
      </w:pPr>
      <w:r w:rsidRPr="00FA2BE1">
        <w:t>Az adatfeldolgozás architektúráj</w:t>
      </w:r>
      <w:r w:rsidR="001C6F75">
        <w:t>ának kialakítás</w:t>
      </w:r>
      <w:r w:rsidRPr="00FA2BE1">
        <w:t>a</w:t>
      </w:r>
      <w:r w:rsidR="001C6F75">
        <w:t xml:space="preserve"> során</w:t>
      </w:r>
      <w:r w:rsidRPr="00FA2BE1">
        <w:t xml:space="preserve"> </w:t>
      </w:r>
      <w:r w:rsidR="00535818">
        <w:t>három</w:t>
      </w:r>
      <w:r w:rsidRPr="00FA2BE1">
        <w:t xml:space="preserve"> fő kihívást </w:t>
      </w:r>
      <w:r w:rsidR="001C6F75">
        <w:t>kell megoldani:</w:t>
      </w:r>
      <w:r w:rsidRPr="00FA2BE1">
        <w:t xml:space="preserve"> </w:t>
      </w:r>
      <w:r w:rsidR="001C6F75">
        <w:t>a</w:t>
      </w:r>
      <w:r w:rsidR="00F03270">
        <w:t xml:space="preserve"> </w:t>
      </w:r>
      <w:r w:rsidRPr="00FA2BE1">
        <w:t>beérkező metrikák adatbázisba való eljuttatás</w:t>
      </w:r>
      <w:r w:rsidR="001C6F75">
        <w:t>át</w:t>
      </w:r>
      <w:r w:rsidRPr="00FA2BE1">
        <w:t xml:space="preserve">, az adatbázisban tárolt adatok </w:t>
      </w:r>
      <w:proofErr w:type="spellStart"/>
      <w:r w:rsidRPr="00FA2BE1">
        <w:t>előrejelzési</w:t>
      </w:r>
      <w:proofErr w:type="spellEnd"/>
      <w:r w:rsidRPr="00FA2BE1">
        <w:t xml:space="preserve"> modellekhez való továbbítás</w:t>
      </w:r>
      <w:r w:rsidR="001C6F75">
        <w:t>át</w:t>
      </w:r>
      <w:r w:rsidR="00F03270">
        <w:t xml:space="preserve">, illetve </w:t>
      </w:r>
      <w:r w:rsidRPr="00FA2BE1">
        <w:t xml:space="preserve">eredmények </w:t>
      </w:r>
      <w:r w:rsidR="00A00AB4" w:rsidRPr="00FA2BE1">
        <w:t>tárolás</w:t>
      </w:r>
      <w:r w:rsidR="001C6F75">
        <w:t>át</w:t>
      </w:r>
      <w:r w:rsidRPr="00FA2BE1">
        <w:t>.</w:t>
      </w:r>
    </w:p>
    <w:p w14:paraId="436B7B59" w14:textId="133527E3" w:rsidR="005C25B8" w:rsidRPr="00FA2BE1" w:rsidRDefault="005C25B8" w:rsidP="008539F6">
      <w:pPr>
        <w:pStyle w:val="Cmsor3"/>
      </w:pPr>
      <w:bookmarkStart w:id="30" w:name="_Toc216368281"/>
      <w:r w:rsidRPr="00FA2BE1">
        <w:t>Metrikák kapcsolata az adatbázissal</w:t>
      </w:r>
      <w:bookmarkEnd w:id="30"/>
    </w:p>
    <w:p w14:paraId="0D67D463" w14:textId="08196E22" w:rsidR="005C25B8" w:rsidRPr="00FA2BE1" w:rsidRDefault="005C25B8" w:rsidP="005C25B8">
      <w:pPr>
        <w:ind w:firstLine="0"/>
      </w:pPr>
      <w:r w:rsidRPr="00FA2BE1">
        <w:t>A metrikák adatbázisba való beérkezésekor a megfelelő címkézés (</w:t>
      </w:r>
      <w:proofErr w:type="spellStart"/>
      <w:r w:rsidRPr="00FA2BE1">
        <w:t>labeling</w:t>
      </w:r>
      <w:proofErr w:type="spellEnd"/>
      <w:r w:rsidRPr="00FA2BE1">
        <w:t>) alkalmazása kritikus fontosságú. A címkék</w:t>
      </w:r>
      <w:r w:rsidR="00B236A3">
        <w:t xml:space="preserve"> azok az elemek</w:t>
      </w:r>
      <w:r w:rsidRPr="00FA2BE1">
        <w:t>, amelyek kontext</w:t>
      </w:r>
      <w:r w:rsidR="000A6546">
        <w:t xml:space="preserve">usba helyezik </w:t>
      </w:r>
      <w:r w:rsidR="00731847">
        <w:t xml:space="preserve">az </w:t>
      </w:r>
      <w:r w:rsidR="00731847" w:rsidRPr="00FA2BE1">
        <w:t>információkat</w:t>
      </w:r>
      <w:r w:rsidRPr="00FA2BE1">
        <w:t>, például a forrás csomópont azonosítóját vagy a metrika típusát. A címké</w:t>
      </w:r>
      <w:r w:rsidR="00731847">
        <w:t>k</w:t>
      </w:r>
      <w:r w:rsidRPr="00FA2BE1">
        <w:t xml:space="preserve"> kialakítása az adatmodellezés egyik legfontosabb</w:t>
      </w:r>
      <w:r w:rsidR="00731847">
        <w:t xml:space="preserve"> lépése</w:t>
      </w:r>
      <w:r w:rsidRPr="00FA2BE1">
        <w:t>, mivel a későbbi lekérdezések hatékonysága nagymértékben függ a címkék megfelelő</w:t>
      </w:r>
      <w:r w:rsidR="00D74ECB">
        <w:t xml:space="preserve"> rendszerezettségétől</w:t>
      </w:r>
      <w:r w:rsidRPr="00FA2BE1">
        <w:t>.</w:t>
      </w:r>
    </w:p>
    <w:p w14:paraId="634B7F47" w14:textId="266F9C71" w:rsidR="005C25B8" w:rsidRPr="00FA2BE1" w:rsidRDefault="005C25B8" w:rsidP="008539F6">
      <w:pPr>
        <w:pStyle w:val="Cmsor3"/>
      </w:pPr>
      <w:bookmarkStart w:id="31" w:name="_Ref216263419"/>
      <w:bookmarkStart w:id="32" w:name="_Ref216263420"/>
      <w:bookmarkStart w:id="33" w:name="_Toc216368282"/>
      <w:r w:rsidRPr="00FA2BE1">
        <w:t xml:space="preserve">Adatok kapcsolata az </w:t>
      </w:r>
      <w:proofErr w:type="spellStart"/>
      <w:r w:rsidRPr="00FA2BE1">
        <w:t>előrejelzési</w:t>
      </w:r>
      <w:proofErr w:type="spellEnd"/>
      <w:r w:rsidRPr="00FA2BE1">
        <w:t xml:space="preserve"> rendszerrel</w:t>
      </w:r>
      <w:bookmarkEnd w:id="31"/>
      <w:bookmarkEnd w:id="32"/>
      <w:bookmarkEnd w:id="33"/>
    </w:p>
    <w:p w14:paraId="1C8DC31A" w14:textId="71C531AE" w:rsidR="00CF681C" w:rsidRPr="00FA2BE1" w:rsidRDefault="005C25B8" w:rsidP="005C25B8">
      <w:pPr>
        <w:ind w:firstLine="0"/>
      </w:pPr>
      <w:r w:rsidRPr="00FA2BE1">
        <w:t xml:space="preserve">Az </w:t>
      </w:r>
      <w:proofErr w:type="spellStart"/>
      <w:r w:rsidRPr="00FA2BE1">
        <w:t>előrejelzési</w:t>
      </w:r>
      <w:proofErr w:type="spellEnd"/>
      <w:r w:rsidRPr="00FA2BE1">
        <w:t xml:space="preserve"> modellek integrálása több lépésből áll. Először a releváns történeti adatokat </w:t>
      </w:r>
      <w:r w:rsidR="00B57030">
        <w:t>kell lekérdezni</w:t>
      </w:r>
      <w:r w:rsidRPr="00FA2BE1">
        <w:t xml:space="preserve"> az adatbázisból, meghatározva az időablakot és a szűrési feltételeket. Az adat</w:t>
      </w:r>
      <w:r w:rsidR="00E8240C">
        <w:t>ok ezután előfeldolgozási lépéseken mennek keresztül</w:t>
      </w:r>
      <w:r w:rsidRPr="00FA2BE1">
        <w:t xml:space="preserve">, amely magában foglalja a hiányzó értékek kezelését és az adatok normalizálását. Az előkészített adatokat az </w:t>
      </w:r>
      <w:proofErr w:type="spellStart"/>
      <w:r w:rsidRPr="00FA2BE1">
        <w:t>előrejelzési</w:t>
      </w:r>
      <w:proofErr w:type="spellEnd"/>
      <w:r w:rsidRPr="00FA2BE1">
        <w:t xml:space="preserve"> modell feldolgozza és generálja a jövőbeli értékekre vonatkozó becsléseket. A generált előrejelzéseket megkülönböztető címkézéssel visszaírjuk az adatbázisba, így későbbi elemzésre és vizualizációra is rendelkezésre állnak. Ez lehetővé teszi a múltbeli előrejelzések pontosságának utólagos értékelését</w:t>
      </w:r>
      <w:r w:rsidR="001C6F75">
        <w:t>, a rendszer finomhangolását</w:t>
      </w:r>
      <w:r w:rsidRPr="00FA2BE1">
        <w:t>.</w:t>
      </w:r>
    </w:p>
    <w:p w14:paraId="2E50D5C2" w14:textId="6AF30F74" w:rsidR="003257A8" w:rsidRPr="00FA2BE1" w:rsidRDefault="003257A8" w:rsidP="003257A8">
      <w:pPr>
        <w:pStyle w:val="Cmsor2"/>
      </w:pPr>
      <w:bookmarkStart w:id="34" w:name="_Toc216368283"/>
      <w:r w:rsidRPr="00FA2BE1">
        <w:lastRenderedPageBreak/>
        <w:t>Hálózati veszteségek modellezése</w:t>
      </w:r>
      <w:bookmarkEnd w:id="34"/>
    </w:p>
    <w:p w14:paraId="06156D1E" w14:textId="77777777" w:rsidR="00E26EDB" w:rsidRPr="00FA2BE1" w:rsidRDefault="00E26EDB" w:rsidP="00E26EDB">
      <w:pPr>
        <w:ind w:firstLine="0"/>
      </w:pPr>
      <w:r w:rsidRPr="00FA2BE1">
        <w:t xml:space="preserve">A hálózati veszteségek modellezése kritikus fontosságú a FRER és PREOF mechanizmusok hatékonyságának értékeléséhez. </w:t>
      </w:r>
      <w:proofErr w:type="spellStart"/>
      <w:r w:rsidRPr="00FA2BE1">
        <w:t>Virtualizált</w:t>
      </w:r>
      <w:proofErr w:type="spellEnd"/>
      <w:r w:rsidRPr="00FA2BE1">
        <w:t xml:space="preserve"> környezetekben a valós hálózati hibák nem jelennek meg természetesen, ezért explicit modellezésre van szükség. A két legfontosabb jellemző a késleltetés (</w:t>
      </w:r>
      <w:proofErr w:type="spellStart"/>
      <w:r w:rsidRPr="00FA2BE1">
        <w:t>delay</w:t>
      </w:r>
      <w:proofErr w:type="spellEnd"/>
      <w:r w:rsidRPr="00FA2BE1">
        <w:t>) és a csomagvesztés (</w:t>
      </w:r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loss</w:t>
      </w:r>
      <w:proofErr w:type="spellEnd"/>
      <w:r w:rsidRPr="00FA2BE1">
        <w:t>).</w:t>
      </w:r>
    </w:p>
    <w:p w14:paraId="6D298D55" w14:textId="0FAD2A40" w:rsidR="00E26EDB" w:rsidRPr="00FA2BE1" w:rsidRDefault="00E26EDB" w:rsidP="008539F6">
      <w:pPr>
        <w:pStyle w:val="Cmsor3"/>
      </w:pPr>
      <w:bookmarkStart w:id="35" w:name="_Toc216368284"/>
      <w:r w:rsidRPr="00FA2BE1">
        <w:t>Késleltetés és csomagvesztés modellezése</w:t>
      </w:r>
      <w:bookmarkEnd w:id="35"/>
    </w:p>
    <w:p w14:paraId="6E1FEB84" w14:textId="7C2020AB" w:rsidR="00E26EDB" w:rsidRPr="00FA2BE1" w:rsidRDefault="0BCA93F6" w:rsidP="00F91A77">
      <w:pPr>
        <w:ind w:firstLine="0"/>
      </w:pPr>
      <w:r w:rsidRPr="00FA2BE1">
        <w:t xml:space="preserve">A késleltetés </w:t>
      </w:r>
      <w:r w:rsidR="00B72DF7" w:rsidRPr="00B72DF7">
        <w:t xml:space="preserve">és csomagvesztés </w:t>
      </w:r>
      <w:r w:rsidRPr="00FA2BE1">
        <w:t>modellezésekor</w:t>
      </w:r>
      <w:r w:rsidR="57D015AC" w:rsidRPr="00FA2BE1">
        <w:t xml:space="preserve"> </w:t>
      </w:r>
      <w:r w:rsidRPr="00FA2BE1">
        <w:t xml:space="preserve">figyelembe kell venni a </w:t>
      </w:r>
      <w:r w:rsidR="00B72DF7" w:rsidRPr="00B72DF7">
        <w:t xml:space="preserve">hálózat véletlenszerű viselkedését. A teljes késleltetés több tényezőből áll </w:t>
      </w:r>
      <w:r w:rsidR="0038574B" w:rsidRPr="00B72DF7">
        <w:t>össze,</w:t>
      </w:r>
      <w:r w:rsidR="0038574B">
        <w:t xml:space="preserve"> </w:t>
      </w:r>
      <w:r w:rsidR="0038574B" w:rsidRPr="00B72DF7">
        <w:t>a</w:t>
      </w:r>
      <w:r w:rsidR="00B72DF7" w:rsidRPr="00B72DF7">
        <w:t xml:space="preserve"> jel terjedési ideje, a </w:t>
      </w:r>
      <w:r w:rsidRPr="00FA2BE1">
        <w:t xml:space="preserve">feldolgozási </w:t>
      </w:r>
      <w:r w:rsidR="00B72DF7" w:rsidRPr="00B72DF7">
        <w:t>idő és a várakozási idő.</w:t>
      </w:r>
      <w:r w:rsidR="0038574B">
        <w:t xml:space="preserve"> </w:t>
      </w:r>
      <w:r w:rsidR="0038574B" w:rsidRPr="0038574B">
        <w:t>Ezek közül a várakozási idő a leginkább változó, különösen nagy forgalom esetén.</w:t>
      </w:r>
      <w:r w:rsidRPr="00FA2BE1">
        <w:t xml:space="preserve"> Vezeték nélküli </w:t>
      </w:r>
      <w:r w:rsidR="00F05C40" w:rsidRPr="00F05C40">
        <w:t>hálózatoknál a késleltetés ingadozása (</w:t>
      </w:r>
      <w:proofErr w:type="spellStart"/>
      <w:r w:rsidR="00F05C40" w:rsidRPr="00F05C40">
        <w:t>jitter</w:t>
      </w:r>
      <w:proofErr w:type="spellEnd"/>
      <w:r w:rsidR="00F05C40" w:rsidRPr="00F05C40">
        <w:t>) még jelentősebb lehet a változó kapcsolatminőség</w:t>
      </w:r>
      <w:r w:rsidRPr="00FA2BE1">
        <w:t xml:space="preserve"> és a</w:t>
      </w:r>
      <w:r w:rsidR="7A8257C4" w:rsidRPr="00FA2BE1">
        <w:t xml:space="preserve">z </w:t>
      </w:r>
      <w:proofErr w:type="spellStart"/>
      <w:r w:rsidR="7A8257C4" w:rsidRPr="00FA2BE1">
        <w:t>újraküldések</w:t>
      </w:r>
      <w:proofErr w:type="spellEnd"/>
      <w:r w:rsidRPr="00FA2BE1">
        <w:t xml:space="preserve"> </w:t>
      </w:r>
      <w:r w:rsidR="00F05C40" w:rsidRPr="00F05C40">
        <w:t>miatt.</w:t>
      </w:r>
      <w:r w:rsidRPr="00FA2BE1">
        <w:t xml:space="preserve"> A csomagvesztés </w:t>
      </w:r>
      <w:r w:rsidR="79D6DF8A" w:rsidRPr="00FA2BE1">
        <w:t>modellezhető</w:t>
      </w:r>
      <w:r w:rsidRPr="00FA2BE1">
        <w:t xml:space="preserve"> statisztikai módszerekkel, ahol valószínűségi eloszlás alapján határozzuk meg egy csomag elvesztését</w:t>
      </w:r>
      <w:r w:rsidR="00E26EDB" w:rsidRPr="00614C71">
        <w:t>.</w:t>
      </w:r>
    </w:p>
    <w:p w14:paraId="4FE3F912" w14:textId="5A8673E1" w:rsidR="00E26EDB" w:rsidRPr="00FA2BE1" w:rsidRDefault="00E26EDB" w:rsidP="008539F6">
      <w:pPr>
        <w:pStyle w:val="Cmsor3"/>
      </w:pPr>
      <w:bookmarkStart w:id="36" w:name="_Toc216368285"/>
      <w:r w:rsidRPr="00FA2BE1">
        <w:t>Hálózati emuláció eszközei</w:t>
      </w:r>
      <w:bookmarkEnd w:id="36"/>
    </w:p>
    <w:p w14:paraId="1EB3DC52" w14:textId="6F1E2FBC" w:rsidR="00E26EDB" w:rsidRPr="00FA2BE1" w:rsidRDefault="00E26EDB" w:rsidP="00E26EDB">
      <w:pPr>
        <w:ind w:firstLine="0"/>
      </w:pPr>
      <w:r w:rsidRPr="00FA2BE1">
        <w:t xml:space="preserve">Linux rendszereken a </w:t>
      </w:r>
      <w:proofErr w:type="spellStart"/>
      <w:r w:rsidRPr="00FA2BE1">
        <w:t>tc</w:t>
      </w:r>
      <w:proofErr w:type="spellEnd"/>
      <w:r w:rsidRPr="00FA2BE1">
        <w:t xml:space="preserve"> (</w:t>
      </w:r>
      <w:proofErr w:type="spellStart"/>
      <w:r w:rsidRPr="00FA2BE1">
        <w:t>traffic</w:t>
      </w:r>
      <w:proofErr w:type="spellEnd"/>
      <w:r w:rsidRPr="00FA2BE1">
        <w:t xml:space="preserve"> </w:t>
      </w:r>
      <w:proofErr w:type="spellStart"/>
      <w:r w:rsidRPr="00FA2BE1">
        <w:t>control</w:t>
      </w:r>
      <w:proofErr w:type="spellEnd"/>
      <w:r w:rsidRPr="00FA2BE1">
        <w:t xml:space="preserve">), </w:t>
      </w:r>
      <w:proofErr w:type="spellStart"/>
      <w:r w:rsidRPr="00FA2BE1">
        <w:t>NetEm</w:t>
      </w:r>
      <w:proofErr w:type="spellEnd"/>
      <w:r w:rsidRPr="00FA2BE1">
        <w:t xml:space="preserve"> </w:t>
      </w:r>
      <w:r w:rsidR="00B24C5A">
        <w:fldChar w:fldCharType="begin"/>
      </w:r>
      <w:r w:rsidR="00B24C5A">
        <w:instrText xml:space="preserve"> REF _Ref216131446 \n \h </w:instrText>
      </w:r>
      <w:r w:rsidR="00B24C5A">
        <w:fldChar w:fldCharType="separate"/>
      </w:r>
      <w:r w:rsidR="003563E3">
        <w:t>[6]</w:t>
      </w:r>
      <w:r w:rsidR="00B24C5A">
        <w:fldChar w:fldCharType="end"/>
      </w:r>
      <w:r w:rsidRPr="00FA2BE1">
        <w:t xml:space="preserve"> eszközök lehetővé teszik a link paraméterek dinamikus módosítását. A </w:t>
      </w:r>
      <w:proofErr w:type="spellStart"/>
      <w:r w:rsidRPr="00FA2BE1">
        <w:t>NetEm</w:t>
      </w:r>
      <w:proofErr w:type="spellEnd"/>
      <w:r w:rsidR="00471963">
        <w:t xml:space="preserve"> segítségével</w:t>
      </w:r>
      <w:r w:rsidRPr="00FA2BE1">
        <w:t xml:space="preserve"> késleltetést, </w:t>
      </w:r>
      <w:proofErr w:type="spellStart"/>
      <w:r w:rsidRPr="00FA2BE1">
        <w:t>jitter</w:t>
      </w:r>
      <w:proofErr w:type="spellEnd"/>
      <w:r w:rsidRPr="00FA2BE1">
        <w:t>-t és csomagvesztést</w:t>
      </w:r>
      <w:r w:rsidR="00471963">
        <w:t xml:space="preserve"> lehet</w:t>
      </w:r>
      <w:r w:rsidRPr="00FA2BE1">
        <w:t xml:space="preserve"> beállítani, valamint ezeket időben változtatni. A hálózati veszteségek pontos modellezése lehetővé teszi a FRER és PREOF mechanizmusok alapos értékelését szimulált környezetekben, hozzájárulva a rendszerek optimalizálásához.</w:t>
      </w:r>
    </w:p>
    <w:p w14:paraId="1AE13E28" w14:textId="4877BECC" w:rsidR="009D17AB" w:rsidRPr="00FA2BE1" w:rsidRDefault="009D17AB" w:rsidP="009D17AB">
      <w:pPr>
        <w:pStyle w:val="Cmsor1"/>
      </w:pPr>
      <w:bookmarkStart w:id="37" w:name="_Toc216368286"/>
      <w:r w:rsidRPr="00FA2BE1">
        <w:lastRenderedPageBreak/>
        <w:t>Tervezés</w:t>
      </w:r>
      <w:bookmarkEnd w:id="37"/>
      <w:r w:rsidRPr="00FA2BE1">
        <w:t xml:space="preserve"> </w:t>
      </w:r>
    </w:p>
    <w:p w14:paraId="55CCCB83" w14:textId="2550ADB5" w:rsidR="00E600EF" w:rsidRPr="00FA2BE1" w:rsidRDefault="794956C9" w:rsidP="00E600EF">
      <w:pPr>
        <w:ind w:firstLine="0"/>
      </w:pPr>
      <w:r w:rsidRPr="00FA2BE1">
        <w:t xml:space="preserve">Az irodalomkutatás során áttekintett elméleti háttér és technológiai megoldások alapján ebben a fejezetben bemutatom a </w:t>
      </w:r>
      <w:r w:rsidR="008205EC">
        <w:t>felügyeleti</w:t>
      </w:r>
      <w:r w:rsidRPr="00FA2BE1">
        <w:t xml:space="preserve"> és </w:t>
      </w:r>
      <w:proofErr w:type="spellStart"/>
      <w:r w:rsidRPr="00FA2BE1">
        <w:t>előrejelző</w:t>
      </w:r>
      <w:proofErr w:type="spellEnd"/>
      <w:r w:rsidRPr="00FA2BE1">
        <w:t xml:space="preserve"> rendszerének tervezését. </w:t>
      </w:r>
      <w:r w:rsidR="00A0108D" w:rsidRPr="00614C71">
        <w:t>A cél</w:t>
      </w:r>
      <w:r w:rsidRPr="00FA2BE1">
        <w:t xml:space="preserve"> egy </w:t>
      </w:r>
      <w:r w:rsidR="008205EC">
        <w:t>olyan</w:t>
      </w:r>
      <w:r w:rsidRPr="00FA2BE1">
        <w:t xml:space="preserve"> rendszer létrehozása, amely képes a redundancia-alapú mechanizmusok működési adatainak gyűjtésére, tárolására, vizualizációjára és előrejelzésére. A tervezett rendszer </w:t>
      </w:r>
      <w:proofErr w:type="spellStart"/>
      <w:r w:rsidRPr="00FA2BE1">
        <w:t>mikroszolgáltatás</w:t>
      </w:r>
      <w:proofErr w:type="spellEnd"/>
      <w:r w:rsidRPr="00FA2BE1">
        <w:t>-alapú architektúrát követ, amely lehetővé teszi az egyes komponensek független fejlesztését és skálázását. A tervezési folyamat a hálózati teszt környezet kialakításával kezdődik, amely biztosítja a FRER/PREOF mechanizmusok</w:t>
      </w:r>
      <w:r w:rsidR="00B86918">
        <w:t xml:space="preserve"> szimulációját</w:t>
      </w:r>
      <w:r w:rsidRPr="00FA2BE1">
        <w:t xml:space="preserve">. Az adatgyűjtő komponens a hálózati csomópontokról származó metrikák összegyűjtéséért felelős, amelyek egy idősor-alapú adatbázisban kerülnek tárolásra. Az adatáramlási architektúra meghatározza, hogyan jutnak el az adatok a forrásoktól a feldolgozási és megjelenítési komponensekhez. Az </w:t>
      </w:r>
      <w:proofErr w:type="spellStart"/>
      <w:r w:rsidRPr="00FA2BE1">
        <w:t>előrejelzési</w:t>
      </w:r>
      <w:proofErr w:type="spellEnd"/>
      <w:r w:rsidRPr="00FA2BE1">
        <w:t xml:space="preserve"> modul a történeti adatok alapján generál előrejelzéseket a hálózati metrikák jövőbeli alakulására. A megjelenítő felület </w:t>
      </w:r>
      <w:proofErr w:type="spellStart"/>
      <w:r w:rsidRPr="00FA2BE1">
        <w:t>dashboard</w:t>
      </w:r>
      <w:proofErr w:type="spellEnd"/>
      <w:r w:rsidRPr="00FA2BE1">
        <w:t>-okon keresztül biztosítja a metrikák és előrejelzések valós idejű vizualizációját. A következő alfejezetek részletesen bemutatják az egyes komponensek tervezését és az alkalmazott technológiai megoldásokat.</w:t>
      </w:r>
    </w:p>
    <w:p w14:paraId="24382230" w14:textId="58FB2106" w:rsidR="00663C92" w:rsidRPr="00FA2BE1" w:rsidRDefault="00663C92" w:rsidP="00663C92">
      <w:pPr>
        <w:pStyle w:val="Cmsor2"/>
      </w:pPr>
      <w:bookmarkStart w:id="38" w:name="_Toc216368287"/>
      <w:r w:rsidRPr="00FA2BE1">
        <w:t>Teszt környezet</w:t>
      </w:r>
      <w:bookmarkEnd w:id="38"/>
    </w:p>
    <w:p w14:paraId="378B750D" w14:textId="1762E897" w:rsidR="004C68E5" w:rsidRPr="00FA2BE1" w:rsidRDefault="004C68E5" w:rsidP="00262FB0">
      <w:pPr>
        <w:ind w:firstLine="0"/>
      </w:pPr>
      <w:r w:rsidRPr="00FA2BE1">
        <w:t>A rendszer tesztelésének és fejlesztésének alapját egy Mininet-alapú hálózati emuláció adja, amely lehetővé teszi</w:t>
      </w:r>
      <w:r w:rsidR="000C7854" w:rsidRPr="00FA2BE1">
        <w:t xml:space="preserve"> a többutas továbbítási</w:t>
      </w:r>
      <w:r w:rsidRPr="00FA2BE1">
        <w:t xml:space="preserve"> mechanizmusok működésének szimulálását </w:t>
      </w:r>
      <w:proofErr w:type="spellStart"/>
      <w:r w:rsidRPr="00FA2BE1">
        <w:t>virtualizált</w:t>
      </w:r>
      <w:proofErr w:type="spellEnd"/>
      <w:r w:rsidRPr="00FA2BE1">
        <w:t xml:space="preserve"> környezetben. A teszt környezet kiindulópontja egy előre elkészített Mininet topológia, amely tartalmazza a hálózati csomópontokat, linkeket és a redundancia-alapú adatfolyamok</w:t>
      </w:r>
      <w:r w:rsidR="00AC0C20">
        <w:t xml:space="preserve"> szimuláció</w:t>
      </w:r>
      <w:r w:rsidR="004F443E">
        <w:t>jához</w:t>
      </w:r>
      <w:r w:rsidRPr="00FA2BE1">
        <w:t xml:space="preserve"> szükséges konfigurációkat.</w:t>
      </w:r>
    </w:p>
    <w:p w14:paraId="7C1638E1" w14:textId="3B0C96EF" w:rsidR="004C68E5" w:rsidRPr="00FA2BE1" w:rsidRDefault="004C68E5" w:rsidP="008539F6">
      <w:pPr>
        <w:pStyle w:val="Cmsor3"/>
      </w:pPr>
      <w:bookmarkStart w:id="39" w:name="_Toc216368288"/>
      <w:r w:rsidRPr="00FA2BE1">
        <w:t>Mininet topológia</w:t>
      </w:r>
      <w:bookmarkEnd w:id="39"/>
    </w:p>
    <w:p w14:paraId="7A8B998B" w14:textId="2C39D7BC" w:rsidR="00946E52" w:rsidRPr="00FA2BE1" w:rsidRDefault="788323AE" w:rsidP="00786263">
      <w:pPr>
        <w:ind w:firstLine="0"/>
      </w:pPr>
      <w:r w:rsidRPr="00FA2BE1">
        <w:t>A Mininet</w:t>
      </w:r>
      <w:r w:rsidR="28C04433" w:rsidRPr="00FA2BE1">
        <w:t xml:space="preserve"> </w:t>
      </w:r>
      <w:r w:rsidR="004C68E5" w:rsidRPr="00FA2BE1">
        <w:fldChar w:fldCharType="begin"/>
      </w:r>
      <w:r w:rsidR="004C68E5" w:rsidRPr="00FA2BE1">
        <w:instrText xml:space="preserve"> REF _Ref214117881 \r \h </w:instrText>
      </w:r>
      <w:r w:rsidR="004C68E5" w:rsidRPr="00FA2BE1">
        <w:fldChar w:fldCharType="separate"/>
      </w:r>
      <w:r w:rsidR="003563E3">
        <w:t>[3]</w:t>
      </w:r>
      <w:r w:rsidR="004C68E5" w:rsidRPr="00FA2BE1">
        <w:fldChar w:fldCharType="end"/>
      </w:r>
      <w:r w:rsidRPr="00FA2BE1">
        <w:t xml:space="preserve"> egy</w:t>
      </w:r>
      <w:r w:rsidR="0D29A383" w:rsidRPr="00FA2BE1">
        <w:t xml:space="preserve"> </w:t>
      </w:r>
      <w:r w:rsidR="004C68E5" w:rsidRPr="00614C71">
        <w:t>hálózat</w:t>
      </w:r>
      <w:r w:rsidRPr="00FA2BE1">
        <w:t xml:space="preserve"> emulátor, amely Linux </w:t>
      </w:r>
      <w:proofErr w:type="spellStart"/>
      <w:r w:rsidRPr="00FA2BE1">
        <w:t>network</w:t>
      </w:r>
      <w:proofErr w:type="spellEnd"/>
      <w:r w:rsidRPr="00FA2BE1">
        <w:t xml:space="preserve"> </w:t>
      </w:r>
      <w:proofErr w:type="spellStart"/>
      <w:r w:rsidRPr="00FA2BE1">
        <w:t>namespace</w:t>
      </w:r>
      <w:proofErr w:type="spellEnd"/>
      <w:r w:rsidRPr="00FA2BE1">
        <w:t xml:space="preserve">-ek és </w:t>
      </w:r>
      <w:proofErr w:type="spellStart"/>
      <w:r w:rsidRPr="00FA2BE1">
        <w:t>virtual</w:t>
      </w:r>
      <w:proofErr w:type="spellEnd"/>
      <w:r w:rsidRPr="00FA2BE1">
        <w:t xml:space="preserve"> Ethernet párok segítségével hoz létre virtuális hálózati topológiákat egyetlen fizikai vagy virtuális gépen. A kiindulási topológia a következő ábrán látható: </w:t>
      </w:r>
    </w:p>
    <w:p w14:paraId="7997B621" w14:textId="6873BD38" w:rsidR="0053043A" w:rsidRDefault="00BD0348" w:rsidP="00E256FF">
      <w:pPr>
        <w:pStyle w:val="Kp"/>
      </w:pPr>
      <w:r w:rsidRPr="00FA2BE1">
        <w:rPr>
          <w:noProof/>
        </w:rPr>
        <w:lastRenderedPageBreak/>
        <mc:AlternateContent>
          <mc:Choice Requires="wpg">
            <w:drawing>
              <wp:inline distT="0" distB="0" distL="0" distR="0" wp14:anchorId="6DF720EB" wp14:editId="4DD4F003">
                <wp:extent cx="4306657" cy="5257814"/>
                <wp:effectExtent l="0" t="0" r="0" b="0"/>
                <wp:docPr id="373825914" name="Ábr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6657" cy="5257814"/>
                          <a:chOff x="0" y="0"/>
                          <a:chExt cx="4306657" cy="5257814"/>
                        </a:xfrm>
                      </wpg:grpSpPr>
                      <wpg:grpSp>
                        <wpg:cNvPr id="247777896" name="Ábra 1"/>
                        <wpg:cNvGrpSpPr/>
                        <wpg:grpSpPr>
                          <a:xfrm>
                            <a:off x="0" y="71632"/>
                            <a:ext cx="1074515" cy="1246402"/>
                            <a:chOff x="0" y="71632"/>
                            <a:chExt cx="1074515" cy="1246402"/>
                          </a:xfrm>
                        </wpg:grpSpPr>
                        <wpg:grpSp>
                          <wpg:cNvPr id="1407586795" name="Ábra 1"/>
                          <wpg:cNvGrpSpPr/>
                          <wpg:grpSpPr>
                            <a:xfrm>
                              <a:off x="0" y="71632"/>
                              <a:ext cx="1074515" cy="1074485"/>
                              <a:chOff x="0" y="71632"/>
                              <a:chExt cx="1074515" cy="1074485"/>
                            </a:xfrm>
                          </wpg:grpSpPr>
                          <wps:wsp>
                            <wps:cNvPr id="1804588377" name="Szabadkézi sokszög: alakzat 1804588377"/>
                            <wps:cNvSpPr/>
                            <wps:spPr>
                              <a:xfrm>
                                <a:off x="0" y="71632"/>
                                <a:ext cx="1074515" cy="1074485"/>
                              </a:xfrm>
                              <a:custGeom>
                                <a:avLst/>
                                <a:gdLst>
                                  <a:gd name="connsiteX0" fmla="*/ 1 w 1074515"/>
                                  <a:gd name="connsiteY0" fmla="*/ 1 h 1074485"/>
                                  <a:gd name="connsiteX1" fmla="*/ 1074516 w 1074515"/>
                                  <a:gd name="connsiteY1" fmla="*/ 1 h 1074485"/>
                                  <a:gd name="connsiteX2" fmla="*/ 1074516 w 1074515"/>
                                  <a:gd name="connsiteY2" fmla="*/ 1074486 h 1074485"/>
                                  <a:gd name="connsiteX3" fmla="*/ 1 w 1074515"/>
                                  <a:gd name="connsiteY3" fmla="*/ 1074486 h 10744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074515" h="1074485">
                                    <a:moveTo>
                                      <a:pt x="1" y="1"/>
                                    </a:moveTo>
                                    <a:lnTo>
                                      <a:pt x="1074516" y="1"/>
                                    </a:lnTo>
                                    <a:lnTo>
                                      <a:pt x="1074516" y="1074486"/>
                                    </a:lnTo>
                                    <a:lnTo>
                                      <a:pt x="1" y="107448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520276" name="Szabadkézi sokszög: alakzat 260520276"/>
                            <wps:cNvSpPr/>
                            <wps:spPr>
                              <a:xfrm>
                                <a:off x="0" y="71632"/>
                                <a:ext cx="1073505" cy="1074485"/>
                              </a:xfrm>
                              <a:custGeom>
                                <a:avLst/>
                                <a:gdLst>
                                  <a:gd name="connsiteX0" fmla="*/ 1 w 1073505"/>
                                  <a:gd name="connsiteY0" fmla="*/ 1074486 h 1074485"/>
                                  <a:gd name="connsiteX1" fmla="*/ 1 w 1073505"/>
                                  <a:gd name="connsiteY1" fmla="*/ 51647 h 1074485"/>
                                  <a:gd name="connsiteX2" fmla="*/ 51721 w 1073505"/>
                                  <a:gd name="connsiteY2" fmla="*/ 1 h 1074485"/>
                                  <a:gd name="connsiteX3" fmla="*/ 474148 w 1073505"/>
                                  <a:gd name="connsiteY3" fmla="*/ 1 h 1074485"/>
                                  <a:gd name="connsiteX4" fmla="*/ 523648 w 1073505"/>
                                  <a:gd name="connsiteY4" fmla="*/ 51647 h 1074485"/>
                                  <a:gd name="connsiteX5" fmla="*/ 523648 w 1073505"/>
                                  <a:gd name="connsiteY5" fmla="*/ 340183 h 1074485"/>
                                  <a:gd name="connsiteX6" fmla="*/ 299575 w 1073505"/>
                                  <a:gd name="connsiteY6" fmla="*/ 340183 h 1074485"/>
                                  <a:gd name="connsiteX7" fmla="*/ 234890 w 1073505"/>
                                  <a:gd name="connsiteY7" fmla="*/ 406944 h 1074485"/>
                                  <a:gd name="connsiteX8" fmla="*/ 234890 w 1073505"/>
                                  <a:gd name="connsiteY8" fmla="*/ 811810 h 1074485"/>
                                  <a:gd name="connsiteX9" fmla="*/ 77581 w 1073505"/>
                                  <a:gd name="connsiteY9" fmla="*/ 811810 h 1074485"/>
                                  <a:gd name="connsiteX10" fmla="*/ 77581 w 1073505"/>
                                  <a:gd name="connsiteY10" fmla="*/ 863457 h 1074485"/>
                                  <a:gd name="connsiteX11" fmla="*/ 234890 w 1073505"/>
                                  <a:gd name="connsiteY11" fmla="*/ 863457 h 1074485"/>
                                  <a:gd name="connsiteX12" fmla="*/ 241337 w 1073505"/>
                                  <a:gd name="connsiteY12" fmla="*/ 915175 h 1074485"/>
                                  <a:gd name="connsiteX13" fmla="*/ 77581 w 1073505"/>
                                  <a:gd name="connsiteY13" fmla="*/ 915175 h 1074485"/>
                                  <a:gd name="connsiteX14" fmla="*/ 77581 w 1073505"/>
                                  <a:gd name="connsiteY14" fmla="*/ 968971 h 1074485"/>
                                  <a:gd name="connsiteX15" fmla="*/ 461182 w 1073505"/>
                                  <a:gd name="connsiteY15" fmla="*/ 966822 h 1074485"/>
                                  <a:gd name="connsiteX16" fmla="*/ 383602 w 1073505"/>
                                  <a:gd name="connsiteY16" fmla="*/ 1072337 h 1074485"/>
                                  <a:gd name="connsiteX17" fmla="*/ 77581 w 1073505"/>
                                  <a:gd name="connsiteY17" fmla="*/ 209955 h 1074485"/>
                                  <a:gd name="connsiteX18" fmla="*/ 446068 w 1073505"/>
                                  <a:gd name="connsiteY18" fmla="*/ 209955 h 1074485"/>
                                  <a:gd name="connsiteX19" fmla="*/ 446068 w 1073505"/>
                                  <a:gd name="connsiteY19" fmla="*/ 157162 h 1074485"/>
                                  <a:gd name="connsiteX20" fmla="*/ 77581 w 1073505"/>
                                  <a:gd name="connsiteY20" fmla="*/ 157162 h 1074485"/>
                                  <a:gd name="connsiteX21" fmla="*/ 287684 w 1073505"/>
                                  <a:gd name="connsiteY21" fmla="*/ 424207 h 1074485"/>
                                  <a:gd name="connsiteX22" fmla="*/ 318917 w 1073505"/>
                                  <a:gd name="connsiteY22" fmla="*/ 392976 h 1074485"/>
                                  <a:gd name="connsiteX23" fmla="*/ 1040919 w 1073505"/>
                                  <a:gd name="connsiteY23" fmla="*/ 392976 h 1074485"/>
                                  <a:gd name="connsiteX24" fmla="*/ 1063771 w 1073505"/>
                                  <a:gd name="connsiteY24" fmla="*/ 402431 h 1074485"/>
                                  <a:gd name="connsiteX25" fmla="*/ 1073227 w 1073505"/>
                                  <a:gd name="connsiteY25" fmla="*/ 425282 h 1074485"/>
                                  <a:gd name="connsiteX26" fmla="*/ 1073227 w 1073505"/>
                                  <a:gd name="connsiteY26" fmla="*/ 878571 h 1074485"/>
                                  <a:gd name="connsiteX27" fmla="*/ 1065418 w 1073505"/>
                                  <a:gd name="connsiteY27" fmla="*/ 904216 h 1074485"/>
                                  <a:gd name="connsiteX28" fmla="*/ 1040919 w 1073505"/>
                                  <a:gd name="connsiteY28" fmla="*/ 915175 h 1074485"/>
                                  <a:gd name="connsiteX29" fmla="*/ 732748 w 1073505"/>
                                  <a:gd name="connsiteY29" fmla="*/ 915175 h 1074485"/>
                                  <a:gd name="connsiteX30" fmla="*/ 732748 w 1073505"/>
                                  <a:gd name="connsiteY30" fmla="*/ 972195 h 1074485"/>
                                  <a:gd name="connsiteX31" fmla="*/ 762906 w 1073505"/>
                                  <a:gd name="connsiteY31" fmla="*/ 1008799 h 1074485"/>
                                  <a:gd name="connsiteX32" fmla="*/ 857750 w 1073505"/>
                                  <a:gd name="connsiteY32" fmla="*/ 1013097 h 1074485"/>
                                  <a:gd name="connsiteX33" fmla="*/ 916992 w 1073505"/>
                                  <a:gd name="connsiteY33" fmla="*/ 1033584 h 1074485"/>
                                  <a:gd name="connsiteX34" fmla="*/ 922508 w 1073505"/>
                                  <a:gd name="connsiteY34" fmla="*/ 1059157 h 1074485"/>
                                  <a:gd name="connsiteX35" fmla="*/ 905101 w 1073505"/>
                                  <a:gd name="connsiteY35" fmla="*/ 1072337 h 1074485"/>
                                  <a:gd name="connsiteX36" fmla="*/ 830744 w 1073505"/>
                                  <a:gd name="connsiteY36" fmla="*/ 1072337 h 1074485"/>
                                  <a:gd name="connsiteX37" fmla="*/ 751015 w 1073505"/>
                                  <a:gd name="connsiteY37" fmla="*/ 1048627 h 1074485"/>
                                  <a:gd name="connsiteX38" fmla="*/ 596930 w 1073505"/>
                                  <a:gd name="connsiteY38" fmla="*/ 1048627 h 1074485"/>
                                  <a:gd name="connsiteX39" fmla="*/ 534464 w 1073505"/>
                                  <a:gd name="connsiteY39" fmla="*/ 1072337 h 1074485"/>
                                  <a:gd name="connsiteX40" fmla="*/ 448288 w 1073505"/>
                                  <a:gd name="connsiteY40" fmla="*/ 1072337 h 1074485"/>
                                  <a:gd name="connsiteX41" fmla="*/ 435323 w 1073505"/>
                                  <a:gd name="connsiteY41" fmla="*/ 1055073 h 1074485"/>
                                  <a:gd name="connsiteX42" fmla="*/ 459033 w 1073505"/>
                                  <a:gd name="connsiteY42" fmla="*/ 1024988 h 1074485"/>
                                  <a:gd name="connsiteX43" fmla="*/ 515052 w 1073505"/>
                                  <a:gd name="connsiteY43" fmla="*/ 1010948 h 1074485"/>
                                  <a:gd name="connsiteX44" fmla="*/ 594781 w 1073505"/>
                                  <a:gd name="connsiteY44" fmla="*/ 1008799 h 1074485"/>
                                  <a:gd name="connsiteX45" fmla="*/ 629308 w 1073505"/>
                                  <a:gd name="connsiteY45" fmla="*/ 958227 h 1074485"/>
                                  <a:gd name="connsiteX46" fmla="*/ 629308 w 1073505"/>
                                  <a:gd name="connsiteY46" fmla="*/ 915175 h 1074485"/>
                                  <a:gd name="connsiteX47" fmla="*/ 318917 w 1073505"/>
                                  <a:gd name="connsiteY47" fmla="*/ 915175 h 1074485"/>
                                  <a:gd name="connsiteX48" fmla="*/ 295850 w 1073505"/>
                                  <a:gd name="connsiteY48" fmla="*/ 903428 h 1074485"/>
                                  <a:gd name="connsiteX49" fmla="*/ 288759 w 1073505"/>
                                  <a:gd name="connsiteY49" fmla="*/ 878571 h 1074485"/>
                                  <a:gd name="connsiteX50" fmla="*/ 366339 w 1073505"/>
                                  <a:gd name="connsiteY50" fmla="*/ 470482 h 1074485"/>
                                  <a:gd name="connsiteX51" fmla="*/ 366339 w 1073505"/>
                                  <a:gd name="connsiteY51" fmla="*/ 836523 h 1074485"/>
                                  <a:gd name="connsiteX52" fmla="*/ 995646 w 1073505"/>
                                  <a:gd name="connsiteY52" fmla="*/ 836523 h 1074485"/>
                                  <a:gd name="connsiteX53" fmla="*/ 995646 w 1073505"/>
                                  <a:gd name="connsiteY53" fmla="*/ 470482 h 10744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</a:cxnLst>
                                <a:rect l="l" t="t" r="r" b="b"/>
                                <a:pathLst>
                                  <a:path w="1073505" h="1074485">
                                    <a:moveTo>
                                      <a:pt x="1" y="1074486"/>
                                    </a:moveTo>
                                    <a:lnTo>
                                      <a:pt x="1" y="51647"/>
                                    </a:lnTo>
                                    <a:cubicBezTo>
                                      <a:pt x="1075" y="23639"/>
                                      <a:pt x="23640" y="1075"/>
                                      <a:pt x="51721" y="1"/>
                                    </a:cubicBezTo>
                                    <a:lnTo>
                                      <a:pt x="474148" y="1"/>
                                    </a:lnTo>
                                    <a:cubicBezTo>
                                      <a:pt x="501369" y="2149"/>
                                      <a:pt x="522645" y="24355"/>
                                      <a:pt x="523648" y="51647"/>
                                    </a:cubicBezTo>
                                    <a:lnTo>
                                      <a:pt x="523648" y="340183"/>
                                    </a:lnTo>
                                    <a:lnTo>
                                      <a:pt x="299575" y="340183"/>
                                    </a:lnTo>
                                    <a:cubicBezTo>
                                      <a:pt x="266838" y="347990"/>
                                      <a:pt x="241552" y="373993"/>
                                      <a:pt x="234890" y="406944"/>
                                    </a:cubicBezTo>
                                    <a:lnTo>
                                      <a:pt x="234890" y="811810"/>
                                    </a:lnTo>
                                    <a:lnTo>
                                      <a:pt x="77581" y="811810"/>
                                    </a:lnTo>
                                    <a:lnTo>
                                      <a:pt x="77581" y="863457"/>
                                    </a:lnTo>
                                    <a:lnTo>
                                      <a:pt x="234890" y="863457"/>
                                    </a:lnTo>
                                    <a:cubicBezTo>
                                      <a:pt x="234460" y="881293"/>
                                      <a:pt x="236680" y="899058"/>
                                      <a:pt x="241337" y="915175"/>
                                    </a:cubicBezTo>
                                    <a:lnTo>
                                      <a:pt x="77581" y="915175"/>
                                    </a:lnTo>
                                    <a:lnTo>
                                      <a:pt x="77581" y="968971"/>
                                    </a:lnTo>
                                    <a:lnTo>
                                      <a:pt x="461182" y="966822"/>
                                    </a:lnTo>
                                    <a:cubicBezTo>
                                      <a:pt x="413832" y="971908"/>
                                      <a:pt x="379161" y="1019114"/>
                                      <a:pt x="383602" y="1072337"/>
                                    </a:cubicBezTo>
                                    <a:close/>
                                    <a:moveTo>
                                      <a:pt x="77581" y="209955"/>
                                    </a:moveTo>
                                    <a:lnTo>
                                      <a:pt x="446068" y="209955"/>
                                    </a:lnTo>
                                    <a:lnTo>
                                      <a:pt x="446068" y="157162"/>
                                    </a:lnTo>
                                    <a:lnTo>
                                      <a:pt x="77581" y="157162"/>
                                    </a:lnTo>
                                    <a:close/>
                                    <a:moveTo>
                                      <a:pt x="287684" y="424207"/>
                                    </a:moveTo>
                                    <a:cubicBezTo>
                                      <a:pt x="288257" y="407159"/>
                                      <a:pt x="301939" y="393549"/>
                                      <a:pt x="318917" y="392976"/>
                                    </a:cubicBezTo>
                                    <a:lnTo>
                                      <a:pt x="1040919" y="392976"/>
                                    </a:lnTo>
                                    <a:cubicBezTo>
                                      <a:pt x="1049444" y="392976"/>
                                      <a:pt x="1057682" y="396342"/>
                                      <a:pt x="1063771" y="402431"/>
                                    </a:cubicBezTo>
                                    <a:cubicBezTo>
                                      <a:pt x="1069788" y="408520"/>
                                      <a:pt x="1073227" y="416686"/>
                                      <a:pt x="1073227" y="425282"/>
                                    </a:cubicBezTo>
                                    <a:lnTo>
                                      <a:pt x="1073227" y="878571"/>
                                    </a:lnTo>
                                    <a:cubicBezTo>
                                      <a:pt x="1074444" y="887812"/>
                                      <a:pt x="1071651" y="897196"/>
                                      <a:pt x="1065418" y="904216"/>
                                    </a:cubicBezTo>
                                    <a:cubicBezTo>
                                      <a:pt x="1059186" y="911236"/>
                                      <a:pt x="1050303" y="915247"/>
                                      <a:pt x="1040919" y="915175"/>
                                    </a:cubicBezTo>
                                    <a:lnTo>
                                      <a:pt x="732748" y="915175"/>
                                    </a:lnTo>
                                    <a:lnTo>
                                      <a:pt x="732748" y="972195"/>
                                    </a:lnTo>
                                    <a:cubicBezTo>
                                      <a:pt x="738551" y="987309"/>
                                      <a:pt x="749153" y="1000203"/>
                                      <a:pt x="762906" y="1008799"/>
                                    </a:cubicBezTo>
                                    <a:cubicBezTo>
                                      <a:pt x="794569" y="1008226"/>
                                      <a:pt x="826231" y="1009658"/>
                                      <a:pt x="857750" y="1013097"/>
                                    </a:cubicBezTo>
                                    <a:cubicBezTo>
                                      <a:pt x="879097" y="1013885"/>
                                      <a:pt x="899656" y="1021048"/>
                                      <a:pt x="916992" y="1033584"/>
                                    </a:cubicBezTo>
                                    <a:cubicBezTo>
                                      <a:pt x="923009" y="1039386"/>
                                      <a:pt x="925302" y="1049988"/>
                                      <a:pt x="922508" y="1059157"/>
                                    </a:cubicBezTo>
                                    <a:cubicBezTo>
                                      <a:pt x="919714" y="1068397"/>
                                      <a:pt x="912479" y="1073841"/>
                                      <a:pt x="905101" y="1072337"/>
                                    </a:cubicBezTo>
                                    <a:lnTo>
                                      <a:pt x="830744" y="1072337"/>
                                    </a:lnTo>
                                    <a:lnTo>
                                      <a:pt x="751015" y="1048627"/>
                                    </a:lnTo>
                                    <a:lnTo>
                                      <a:pt x="596930" y="1048627"/>
                                    </a:lnTo>
                                    <a:lnTo>
                                      <a:pt x="534464" y="1072337"/>
                                    </a:lnTo>
                                    <a:lnTo>
                                      <a:pt x="448288" y="1072337"/>
                                    </a:lnTo>
                                    <a:cubicBezTo>
                                      <a:pt x="441197" y="1069328"/>
                                      <a:pt x="436254" y="1062738"/>
                                      <a:pt x="435323" y="1055073"/>
                                    </a:cubicBezTo>
                                    <a:cubicBezTo>
                                      <a:pt x="437113" y="1041463"/>
                                      <a:pt x="446211" y="1029930"/>
                                      <a:pt x="459033" y="1024988"/>
                                    </a:cubicBezTo>
                                    <a:cubicBezTo>
                                      <a:pt x="476727" y="1016965"/>
                                      <a:pt x="495710" y="1012237"/>
                                      <a:pt x="515052" y="1010948"/>
                                    </a:cubicBezTo>
                                    <a:lnTo>
                                      <a:pt x="594781" y="1008799"/>
                                    </a:lnTo>
                                    <a:cubicBezTo>
                                      <a:pt x="614050" y="998770"/>
                                      <a:pt x="627016" y="979788"/>
                                      <a:pt x="629308" y="958227"/>
                                    </a:cubicBezTo>
                                    <a:lnTo>
                                      <a:pt x="629308" y="915175"/>
                                    </a:lnTo>
                                    <a:lnTo>
                                      <a:pt x="318917" y="915175"/>
                                    </a:lnTo>
                                    <a:cubicBezTo>
                                      <a:pt x="309962" y="914602"/>
                                      <a:pt x="301581" y="910376"/>
                                      <a:pt x="295850" y="903428"/>
                                    </a:cubicBezTo>
                                    <a:cubicBezTo>
                                      <a:pt x="290120" y="896479"/>
                                      <a:pt x="287541" y="887454"/>
                                      <a:pt x="288759" y="878571"/>
                                    </a:cubicBezTo>
                                    <a:close/>
                                    <a:moveTo>
                                      <a:pt x="366339" y="470482"/>
                                    </a:moveTo>
                                    <a:lnTo>
                                      <a:pt x="366339" y="836523"/>
                                    </a:lnTo>
                                    <a:lnTo>
                                      <a:pt x="995646" y="836523"/>
                                    </a:lnTo>
                                    <a:lnTo>
                                      <a:pt x="995646" y="4704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574111736" name="Kép 15741117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4540" y="1196260"/>
                              <a:ext cx="222066" cy="121774"/>
                            </a:xfrm>
                            <a:custGeom>
                              <a:avLst/>
                              <a:gdLst>
                                <a:gd name="connsiteX0" fmla="*/ 0 w 222066"/>
                                <a:gd name="connsiteY0" fmla="*/ 0 h 121774"/>
                                <a:gd name="connsiteX1" fmla="*/ 222067 w 222066"/>
                                <a:gd name="connsiteY1" fmla="*/ 0 h 121774"/>
                                <a:gd name="connsiteX2" fmla="*/ 222067 w 222066"/>
                                <a:gd name="connsiteY2" fmla="*/ 121775 h 121774"/>
                                <a:gd name="connsiteX3" fmla="*/ 0 w 222066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22066" h="121774">
                                  <a:moveTo>
                                    <a:pt x="0" y="0"/>
                                  </a:moveTo>
                                  <a:lnTo>
                                    <a:pt x="222067" y="0"/>
                                  </a:lnTo>
                                  <a:lnTo>
                                    <a:pt x="222067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g:grpSp>
                        <wpg:cNvPr id="1560271053" name="Ábra 1"/>
                        <wpg:cNvGrpSpPr/>
                        <wpg:grpSpPr>
                          <a:xfrm>
                            <a:off x="3232142" y="0"/>
                            <a:ext cx="1074515" cy="1246402"/>
                            <a:chOff x="3232142" y="0"/>
                            <a:chExt cx="1074515" cy="1246402"/>
                          </a:xfrm>
                        </wpg:grpSpPr>
                        <wpg:grpSp>
                          <wpg:cNvPr id="807559989" name="Ábra 1"/>
                          <wpg:cNvGrpSpPr/>
                          <wpg:grpSpPr>
                            <a:xfrm>
                              <a:off x="3232142" y="0"/>
                              <a:ext cx="1074515" cy="1074485"/>
                              <a:chOff x="3232142" y="0"/>
                              <a:chExt cx="1074515" cy="1074485"/>
                            </a:xfrm>
                          </wpg:grpSpPr>
                          <wps:wsp>
                            <wps:cNvPr id="2112857083" name="Szabadkézi sokszög: alakzat 2112857083"/>
                            <wps:cNvSpPr/>
                            <wps:spPr>
                              <a:xfrm>
                                <a:off x="3232142" y="0"/>
                                <a:ext cx="1074515" cy="1074485"/>
                              </a:xfrm>
                              <a:custGeom>
                                <a:avLst/>
                                <a:gdLst>
                                  <a:gd name="connsiteX0" fmla="*/ 1 w 1074515"/>
                                  <a:gd name="connsiteY0" fmla="*/ 1 h 1074485"/>
                                  <a:gd name="connsiteX1" fmla="*/ 1074516 w 1074515"/>
                                  <a:gd name="connsiteY1" fmla="*/ 1 h 1074485"/>
                                  <a:gd name="connsiteX2" fmla="*/ 1074516 w 1074515"/>
                                  <a:gd name="connsiteY2" fmla="*/ 1074486 h 1074485"/>
                                  <a:gd name="connsiteX3" fmla="*/ 1 w 1074515"/>
                                  <a:gd name="connsiteY3" fmla="*/ 1074486 h 10744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074515" h="1074485">
                                    <a:moveTo>
                                      <a:pt x="1" y="1"/>
                                    </a:moveTo>
                                    <a:lnTo>
                                      <a:pt x="1074516" y="1"/>
                                    </a:lnTo>
                                    <a:lnTo>
                                      <a:pt x="1074516" y="1074486"/>
                                    </a:lnTo>
                                    <a:lnTo>
                                      <a:pt x="1" y="107448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9495838" name="Szabadkézi sokszög: alakzat 969495838"/>
                            <wps:cNvSpPr/>
                            <wps:spPr>
                              <a:xfrm>
                                <a:off x="3232142" y="0"/>
                                <a:ext cx="1073505" cy="1074485"/>
                              </a:xfrm>
                              <a:custGeom>
                                <a:avLst/>
                                <a:gdLst>
                                  <a:gd name="connsiteX0" fmla="*/ 1 w 1073505"/>
                                  <a:gd name="connsiteY0" fmla="*/ 1074486 h 1074485"/>
                                  <a:gd name="connsiteX1" fmla="*/ 1 w 1073505"/>
                                  <a:gd name="connsiteY1" fmla="*/ 51647 h 1074485"/>
                                  <a:gd name="connsiteX2" fmla="*/ 51721 w 1073505"/>
                                  <a:gd name="connsiteY2" fmla="*/ 1 h 1074485"/>
                                  <a:gd name="connsiteX3" fmla="*/ 474148 w 1073505"/>
                                  <a:gd name="connsiteY3" fmla="*/ 1 h 1074485"/>
                                  <a:gd name="connsiteX4" fmla="*/ 523647 w 1073505"/>
                                  <a:gd name="connsiteY4" fmla="*/ 51647 h 1074485"/>
                                  <a:gd name="connsiteX5" fmla="*/ 523647 w 1073505"/>
                                  <a:gd name="connsiteY5" fmla="*/ 340183 h 1074485"/>
                                  <a:gd name="connsiteX6" fmla="*/ 299575 w 1073505"/>
                                  <a:gd name="connsiteY6" fmla="*/ 340183 h 1074485"/>
                                  <a:gd name="connsiteX7" fmla="*/ 234889 w 1073505"/>
                                  <a:gd name="connsiteY7" fmla="*/ 406944 h 1074485"/>
                                  <a:gd name="connsiteX8" fmla="*/ 234889 w 1073505"/>
                                  <a:gd name="connsiteY8" fmla="*/ 811810 h 1074485"/>
                                  <a:gd name="connsiteX9" fmla="*/ 77580 w 1073505"/>
                                  <a:gd name="connsiteY9" fmla="*/ 811810 h 1074485"/>
                                  <a:gd name="connsiteX10" fmla="*/ 77580 w 1073505"/>
                                  <a:gd name="connsiteY10" fmla="*/ 863457 h 1074485"/>
                                  <a:gd name="connsiteX11" fmla="*/ 234889 w 1073505"/>
                                  <a:gd name="connsiteY11" fmla="*/ 863457 h 1074485"/>
                                  <a:gd name="connsiteX12" fmla="*/ 241337 w 1073505"/>
                                  <a:gd name="connsiteY12" fmla="*/ 915175 h 1074485"/>
                                  <a:gd name="connsiteX13" fmla="*/ 77580 w 1073505"/>
                                  <a:gd name="connsiteY13" fmla="*/ 915175 h 1074485"/>
                                  <a:gd name="connsiteX14" fmla="*/ 77580 w 1073505"/>
                                  <a:gd name="connsiteY14" fmla="*/ 968971 h 1074485"/>
                                  <a:gd name="connsiteX15" fmla="*/ 461183 w 1073505"/>
                                  <a:gd name="connsiteY15" fmla="*/ 966822 h 1074485"/>
                                  <a:gd name="connsiteX16" fmla="*/ 383602 w 1073505"/>
                                  <a:gd name="connsiteY16" fmla="*/ 1072337 h 1074485"/>
                                  <a:gd name="connsiteX17" fmla="*/ 77580 w 1073505"/>
                                  <a:gd name="connsiteY17" fmla="*/ 209955 h 1074485"/>
                                  <a:gd name="connsiteX18" fmla="*/ 446067 w 1073505"/>
                                  <a:gd name="connsiteY18" fmla="*/ 209955 h 1074485"/>
                                  <a:gd name="connsiteX19" fmla="*/ 446067 w 1073505"/>
                                  <a:gd name="connsiteY19" fmla="*/ 157162 h 1074485"/>
                                  <a:gd name="connsiteX20" fmla="*/ 77580 w 1073505"/>
                                  <a:gd name="connsiteY20" fmla="*/ 157162 h 1074485"/>
                                  <a:gd name="connsiteX21" fmla="*/ 287684 w 1073505"/>
                                  <a:gd name="connsiteY21" fmla="*/ 424207 h 1074485"/>
                                  <a:gd name="connsiteX22" fmla="*/ 318917 w 1073505"/>
                                  <a:gd name="connsiteY22" fmla="*/ 392976 h 1074485"/>
                                  <a:gd name="connsiteX23" fmla="*/ 1040919 w 1073505"/>
                                  <a:gd name="connsiteY23" fmla="*/ 392976 h 1074485"/>
                                  <a:gd name="connsiteX24" fmla="*/ 1063771 w 1073505"/>
                                  <a:gd name="connsiteY24" fmla="*/ 402431 h 1074485"/>
                                  <a:gd name="connsiteX25" fmla="*/ 1073227 w 1073505"/>
                                  <a:gd name="connsiteY25" fmla="*/ 425282 h 1074485"/>
                                  <a:gd name="connsiteX26" fmla="*/ 1073227 w 1073505"/>
                                  <a:gd name="connsiteY26" fmla="*/ 878571 h 1074485"/>
                                  <a:gd name="connsiteX27" fmla="*/ 1065418 w 1073505"/>
                                  <a:gd name="connsiteY27" fmla="*/ 904216 h 1074485"/>
                                  <a:gd name="connsiteX28" fmla="*/ 1040919 w 1073505"/>
                                  <a:gd name="connsiteY28" fmla="*/ 915175 h 1074485"/>
                                  <a:gd name="connsiteX29" fmla="*/ 732748 w 1073505"/>
                                  <a:gd name="connsiteY29" fmla="*/ 915175 h 1074485"/>
                                  <a:gd name="connsiteX30" fmla="*/ 732748 w 1073505"/>
                                  <a:gd name="connsiteY30" fmla="*/ 972195 h 1074485"/>
                                  <a:gd name="connsiteX31" fmla="*/ 762906 w 1073505"/>
                                  <a:gd name="connsiteY31" fmla="*/ 1008799 h 1074485"/>
                                  <a:gd name="connsiteX32" fmla="*/ 857750 w 1073505"/>
                                  <a:gd name="connsiteY32" fmla="*/ 1013097 h 1074485"/>
                                  <a:gd name="connsiteX33" fmla="*/ 916992 w 1073505"/>
                                  <a:gd name="connsiteY33" fmla="*/ 1033584 h 1074485"/>
                                  <a:gd name="connsiteX34" fmla="*/ 922508 w 1073505"/>
                                  <a:gd name="connsiteY34" fmla="*/ 1059157 h 1074485"/>
                                  <a:gd name="connsiteX35" fmla="*/ 905100 w 1073505"/>
                                  <a:gd name="connsiteY35" fmla="*/ 1072337 h 1074485"/>
                                  <a:gd name="connsiteX36" fmla="*/ 830744 w 1073505"/>
                                  <a:gd name="connsiteY36" fmla="*/ 1072337 h 1074485"/>
                                  <a:gd name="connsiteX37" fmla="*/ 751015 w 1073505"/>
                                  <a:gd name="connsiteY37" fmla="*/ 1048627 h 1074485"/>
                                  <a:gd name="connsiteX38" fmla="*/ 596930 w 1073505"/>
                                  <a:gd name="connsiteY38" fmla="*/ 1048627 h 1074485"/>
                                  <a:gd name="connsiteX39" fmla="*/ 534464 w 1073505"/>
                                  <a:gd name="connsiteY39" fmla="*/ 1072337 h 1074485"/>
                                  <a:gd name="connsiteX40" fmla="*/ 448288 w 1073505"/>
                                  <a:gd name="connsiteY40" fmla="*/ 1072337 h 1074485"/>
                                  <a:gd name="connsiteX41" fmla="*/ 435322 w 1073505"/>
                                  <a:gd name="connsiteY41" fmla="*/ 1055073 h 1074485"/>
                                  <a:gd name="connsiteX42" fmla="*/ 459034 w 1073505"/>
                                  <a:gd name="connsiteY42" fmla="*/ 1024988 h 1074485"/>
                                  <a:gd name="connsiteX43" fmla="*/ 515051 w 1073505"/>
                                  <a:gd name="connsiteY43" fmla="*/ 1010948 h 1074485"/>
                                  <a:gd name="connsiteX44" fmla="*/ 594780 w 1073505"/>
                                  <a:gd name="connsiteY44" fmla="*/ 1008799 h 1074485"/>
                                  <a:gd name="connsiteX45" fmla="*/ 629308 w 1073505"/>
                                  <a:gd name="connsiteY45" fmla="*/ 958227 h 1074485"/>
                                  <a:gd name="connsiteX46" fmla="*/ 629308 w 1073505"/>
                                  <a:gd name="connsiteY46" fmla="*/ 915175 h 1074485"/>
                                  <a:gd name="connsiteX47" fmla="*/ 318917 w 1073505"/>
                                  <a:gd name="connsiteY47" fmla="*/ 915175 h 1074485"/>
                                  <a:gd name="connsiteX48" fmla="*/ 295850 w 1073505"/>
                                  <a:gd name="connsiteY48" fmla="*/ 903428 h 1074485"/>
                                  <a:gd name="connsiteX49" fmla="*/ 288759 w 1073505"/>
                                  <a:gd name="connsiteY49" fmla="*/ 878571 h 1074485"/>
                                  <a:gd name="connsiteX50" fmla="*/ 366339 w 1073505"/>
                                  <a:gd name="connsiteY50" fmla="*/ 470482 h 1074485"/>
                                  <a:gd name="connsiteX51" fmla="*/ 366339 w 1073505"/>
                                  <a:gd name="connsiteY51" fmla="*/ 836523 h 1074485"/>
                                  <a:gd name="connsiteX52" fmla="*/ 995646 w 1073505"/>
                                  <a:gd name="connsiteY52" fmla="*/ 836523 h 1074485"/>
                                  <a:gd name="connsiteX53" fmla="*/ 995646 w 1073505"/>
                                  <a:gd name="connsiteY53" fmla="*/ 470482 h 10744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</a:cxnLst>
                                <a:rect l="l" t="t" r="r" b="b"/>
                                <a:pathLst>
                                  <a:path w="1073505" h="1074485">
                                    <a:moveTo>
                                      <a:pt x="1" y="1074486"/>
                                    </a:moveTo>
                                    <a:lnTo>
                                      <a:pt x="1" y="51647"/>
                                    </a:lnTo>
                                    <a:cubicBezTo>
                                      <a:pt x="1075" y="23639"/>
                                      <a:pt x="23640" y="1075"/>
                                      <a:pt x="51721" y="1"/>
                                    </a:cubicBezTo>
                                    <a:lnTo>
                                      <a:pt x="474148" y="1"/>
                                    </a:lnTo>
                                    <a:cubicBezTo>
                                      <a:pt x="501369" y="2149"/>
                                      <a:pt x="522645" y="24356"/>
                                      <a:pt x="523647" y="51647"/>
                                    </a:cubicBezTo>
                                    <a:lnTo>
                                      <a:pt x="523647" y="340183"/>
                                    </a:lnTo>
                                    <a:lnTo>
                                      <a:pt x="299575" y="340183"/>
                                    </a:lnTo>
                                    <a:cubicBezTo>
                                      <a:pt x="266838" y="347990"/>
                                      <a:pt x="241552" y="373993"/>
                                      <a:pt x="234889" y="406944"/>
                                    </a:cubicBezTo>
                                    <a:lnTo>
                                      <a:pt x="234889" y="811810"/>
                                    </a:lnTo>
                                    <a:lnTo>
                                      <a:pt x="77580" y="811810"/>
                                    </a:lnTo>
                                    <a:lnTo>
                                      <a:pt x="77580" y="863457"/>
                                    </a:lnTo>
                                    <a:lnTo>
                                      <a:pt x="234889" y="863457"/>
                                    </a:lnTo>
                                    <a:cubicBezTo>
                                      <a:pt x="234460" y="881293"/>
                                      <a:pt x="236680" y="899058"/>
                                      <a:pt x="241337" y="915175"/>
                                    </a:cubicBezTo>
                                    <a:lnTo>
                                      <a:pt x="77580" y="915175"/>
                                    </a:lnTo>
                                    <a:lnTo>
                                      <a:pt x="77580" y="968971"/>
                                    </a:lnTo>
                                    <a:lnTo>
                                      <a:pt x="461183" y="966822"/>
                                    </a:lnTo>
                                    <a:cubicBezTo>
                                      <a:pt x="413832" y="971908"/>
                                      <a:pt x="379161" y="1019114"/>
                                      <a:pt x="383602" y="1072337"/>
                                    </a:cubicBezTo>
                                    <a:close/>
                                    <a:moveTo>
                                      <a:pt x="77580" y="209955"/>
                                    </a:moveTo>
                                    <a:lnTo>
                                      <a:pt x="446067" y="209955"/>
                                    </a:lnTo>
                                    <a:lnTo>
                                      <a:pt x="446067" y="157162"/>
                                    </a:lnTo>
                                    <a:lnTo>
                                      <a:pt x="77580" y="157162"/>
                                    </a:lnTo>
                                    <a:close/>
                                    <a:moveTo>
                                      <a:pt x="287684" y="424207"/>
                                    </a:moveTo>
                                    <a:cubicBezTo>
                                      <a:pt x="288257" y="407159"/>
                                      <a:pt x="301939" y="393549"/>
                                      <a:pt x="318917" y="392976"/>
                                    </a:cubicBezTo>
                                    <a:lnTo>
                                      <a:pt x="1040919" y="392976"/>
                                    </a:lnTo>
                                    <a:cubicBezTo>
                                      <a:pt x="1049444" y="392976"/>
                                      <a:pt x="1057682" y="396342"/>
                                      <a:pt x="1063771" y="402431"/>
                                    </a:cubicBezTo>
                                    <a:cubicBezTo>
                                      <a:pt x="1069788" y="408520"/>
                                      <a:pt x="1073227" y="416686"/>
                                      <a:pt x="1073227" y="425282"/>
                                    </a:cubicBezTo>
                                    <a:lnTo>
                                      <a:pt x="1073227" y="878571"/>
                                    </a:lnTo>
                                    <a:cubicBezTo>
                                      <a:pt x="1074444" y="887812"/>
                                      <a:pt x="1071650" y="897196"/>
                                      <a:pt x="1065418" y="904216"/>
                                    </a:cubicBezTo>
                                    <a:cubicBezTo>
                                      <a:pt x="1059186" y="911236"/>
                                      <a:pt x="1050303" y="915247"/>
                                      <a:pt x="1040919" y="915175"/>
                                    </a:cubicBezTo>
                                    <a:lnTo>
                                      <a:pt x="732748" y="915175"/>
                                    </a:lnTo>
                                    <a:lnTo>
                                      <a:pt x="732748" y="972195"/>
                                    </a:lnTo>
                                    <a:cubicBezTo>
                                      <a:pt x="738551" y="987309"/>
                                      <a:pt x="749153" y="1000203"/>
                                      <a:pt x="762906" y="1008799"/>
                                    </a:cubicBezTo>
                                    <a:cubicBezTo>
                                      <a:pt x="794569" y="1008226"/>
                                      <a:pt x="826231" y="1009658"/>
                                      <a:pt x="857750" y="1013097"/>
                                    </a:cubicBezTo>
                                    <a:cubicBezTo>
                                      <a:pt x="879097" y="1013885"/>
                                      <a:pt x="899656" y="1021048"/>
                                      <a:pt x="916992" y="1033584"/>
                                    </a:cubicBezTo>
                                    <a:cubicBezTo>
                                      <a:pt x="923009" y="1039386"/>
                                      <a:pt x="925301" y="1049988"/>
                                      <a:pt x="922508" y="1059157"/>
                                    </a:cubicBezTo>
                                    <a:cubicBezTo>
                                      <a:pt x="919714" y="1068397"/>
                                      <a:pt x="912479" y="1073841"/>
                                      <a:pt x="905100" y="1072337"/>
                                    </a:cubicBezTo>
                                    <a:lnTo>
                                      <a:pt x="830744" y="1072337"/>
                                    </a:lnTo>
                                    <a:lnTo>
                                      <a:pt x="751015" y="1048627"/>
                                    </a:lnTo>
                                    <a:lnTo>
                                      <a:pt x="596930" y="1048627"/>
                                    </a:lnTo>
                                    <a:lnTo>
                                      <a:pt x="534464" y="1072337"/>
                                    </a:lnTo>
                                    <a:lnTo>
                                      <a:pt x="448288" y="1072337"/>
                                    </a:lnTo>
                                    <a:cubicBezTo>
                                      <a:pt x="441196" y="1069328"/>
                                      <a:pt x="436253" y="1062738"/>
                                      <a:pt x="435322" y="1055073"/>
                                    </a:cubicBezTo>
                                    <a:cubicBezTo>
                                      <a:pt x="437113" y="1041463"/>
                                      <a:pt x="446211" y="1029930"/>
                                      <a:pt x="459034" y="1024988"/>
                                    </a:cubicBezTo>
                                    <a:cubicBezTo>
                                      <a:pt x="476727" y="1016965"/>
                                      <a:pt x="495710" y="1012237"/>
                                      <a:pt x="515051" y="1010948"/>
                                    </a:cubicBezTo>
                                    <a:lnTo>
                                      <a:pt x="594780" y="1008799"/>
                                    </a:lnTo>
                                    <a:cubicBezTo>
                                      <a:pt x="614050" y="998770"/>
                                      <a:pt x="627016" y="979788"/>
                                      <a:pt x="629308" y="958227"/>
                                    </a:cubicBezTo>
                                    <a:lnTo>
                                      <a:pt x="629308" y="915175"/>
                                    </a:lnTo>
                                    <a:lnTo>
                                      <a:pt x="318917" y="915175"/>
                                    </a:lnTo>
                                    <a:cubicBezTo>
                                      <a:pt x="309962" y="914602"/>
                                      <a:pt x="301581" y="910376"/>
                                      <a:pt x="295850" y="903428"/>
                                    </a:cubicBezTo>
                                    <a:cubicBezTo>
                                      <a:pt x="290120" y="896479"/>
                                      <a:pt x="287541" y="887454"/>
                                      <a:pt x="288759" y="878571"/>
                                    </a:cubicBezTo>
                                    <a:close/>
                                    <a:moveTo>
                                      <a:pt x="366339" y="470482"/>
                                    </a:moveTo>
                                    <a:lnTo>
                                      <a:pt x="366339" y="836523"/>
                                    </a:lnTo>
                                    <a:lnTo>
                                      <a:pt x="995646" y="836523"/>
                                    </a:lnTo>
                                    <a:lnTo>
                                      <a:pt x="995646" y="4704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141927121" name="Kép 21419271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53352" y="1124627"/>
                              <a:ext cx="222066" cy="121774"/>
                            </a:xfrm>
                            <a:custGeom>
                              <a:avLst/>
                              <a:gdLst>
                                <a:gd name="connsiteX0" fmla="*/ 0 w 222066"/>
                                <a:gd name="connsiteY0" fmla="*/ 0 h 121774"/>
                                <a:gd name="connsiteX1" fmla="*/ 222067 w 222066"/>
                                <a:gd name="connsiteY1" fmla="*/ 0 h 121774"/>
                                <a:gd name="connsiteX2" fmla="*/ 222067 w 222066"/>
                                <a:gd name="connsiteY2" fmla="*/ 121775 h 121774"/>
                                <a:gd name="connsiteX3" fmla="*/ 0 w 222066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22066" h="121774">
                                  <a:moveTo>
                                    <a:pt x="0" y="0"/>
                                  </a:moveTo>
                                  <a:lnTo>
                                    <a:pt x="222067" y="0"/>
                                  </a:lnTo>
                                  <a:lnTo>
                                    <a:pt x="222067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g:grpSp>
                        <wpg:cNvPr id="860113554" name="Ábra 1"/>
                        <wpg:cNvGrpSpPr/>
                        <wpg:grpSpPr>
                          <a:xfrm>
                            <a:off x="0" y="1790808"/>
                            <a:ext cx="653305" cy="1532932"/>
                            <a:chOff x="0" y="1790808"/>
                            <a:chExt cx="653305" cy="1532932"/>
                          </a:xfrm>
                        </wpg:grpSpPr>
                        <wpg:grpSp>
                          <wpg:cNvPr id="528946369" name="Ábra 1"/>
                          <wpg:cNvGrpSpPr/>
                          <wpg:grpSpPr>
                            <a:xfrm>
                              <a:off x="0" y="1790808"/>
                              <a:ext cx="653305" cy="1361014"/>
                              <a:chOff x="0" y="1790808"/>
                              <a:chExt cx="653305" cy="1361014"/>
                            </a:xfrm>
                          </wpg:grpSpPr>
                          <wps:wsp>
                            <wps:cNvPr id="1078112982" name="Szabadkézi sokszög: alakzat 1078112982"/>
                            <wps:cNvSpPr/>
                            <wps:spPr>
                              <a:xfrm>
                                <a:off x="0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 h 1361014"/>
                                  <a:gd name="connsiteX1" fmla="*/ 653306 w 653305"/>
                                  <a:gd name="connsiteY1" fmla="*/ 1 h 1361014"/>
                                  <a:gd name="connsiteX2" fmla="*/ 653306 w 653305"/>
                                  <a:gd name="connsiteY2" fmla="*/ 1361015 h 1361014"/>
                                  <a:gd name="connsiteX3" fmla="*/ 0 w 653305"/>
                                  <a:gd name="connsiteY3" fmla="*/ 1361015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"/>
                                    </a:moveTo>
                                    <a:lnTo>
                                      <a:pt x="653306" y="1"/>
                                    </a:lnTo>
                                    <a:lnTo>
                                      <a:pt x="653306" y="1361015"/>
                                    </a:lnTo>
                                    <a:lnTo>
                                      <a:pt x="0" y="136101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7473478" name="Szabadkézi sokszög: alakzat 1707473478"/>
                            <wps:cNvSpPr/>
                            <wps:spPr>
                              <a:xfrm>
                                <a:off x="0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361015 h 1361014"/>
                                  <a:gd name="connsiteX1" fmla="*/ 1 w 653305"/>
                                  <a:gd name="connsiteY1" fmla="*/ 68338 h 1361014"/>
                                  <a:gd name="connsiteX2" fmla="*/ 19700 w 653305"/>
                                  <a:gd name="connsiteY2" fmla="*/ 19986 h 1361014"/>
                                  <a:gd name="connsiteX3" fmla="*/ 67194 w 653305"/>
                                  <a:gd name="connsiteY3" fmla="*/ 1 h 1361014"/>
                                  <a:gd name="connsiteX4" fmla="*/ 586113 w 653305"/>
                                  <a:gd name="connsiteY4" fmla="*/ 1 h 1361014"/>
                                  <a:gd name="connsiteX5" fmla="*/ 653306 w 653305"/>
                                  <a:gd name="connsiteY5" fmla="*/ 68338 h 1361014"/>
                                  <a:gd name="connsiteX6" fmla="*/ 653306 w 653305"/>
                                  <a:gd name="connsiteY6" fmla="*/ 1361015 h 1361014"/>
                                  <a:gd name="connsiteX7" fmla="*/ 98140 w 653305"/>
                                  <a:gd name="connsiteY7" fmla="*/ 1227134 h 1361014"/>
                                  <a:gd name="connsiteX8" fmla="*/ 555167 w 653305"/>
                                  <a:gd name="connsiteY8" fmla="*/ 1227134 h 1361014"/>
                                  <a:gd name="connsiteX9" fmla="*/ 555167 w 653305"/>
                                  <a:gd name="connsiteY9" fmla="*/ 1161519 h 1361014"/>
                                  <a:gd name="connsiteX10" fmla="*/ 98140 w 653305"/>
                                  <a:gd name="connsiteY10" fmla="*/ 1161519 h 1361014"/>
                                  <a:gd name="connsiteX11" fmla="*/ 555167 w 653305"/>
                                  <a:gd name="connsiteY11" fmla="*/ 1095904 h 1361014"/>
                                  <a:gd name="connsiteX12" fmla="*/ 555167 w 653305"/>
                                  <a:gd name="connsiteY12" fmla="*/ 1028928 h 1361014"/>
                                  <a:gd name="connsiteX13" fmla="*/ 98140 w 653305"/>
                                  <a:gd name="connsiteY13" fmla="*/ 1028928 h 1361014"/>
                                  <a:gd name="connsiteX14" fmla="*/ 98140 w 653305"/>
                                  <a:gd name="connsiteY14" fmla="*/ 1095904 h 1361014"/>
                                  <a:gd name="connsiteX15" fmla="*/ 98140 w 653305"/>
                                  <a:gd name="connsiteY15" fmla="*/ 266473 h 1361014"/>
                                  <a:gd name="connsiteX16" fmla="*/ 555167 w 653305"/>
                                  <a:gd name="connsiteY16" fmla="*/ 266473 h 1361014"/>
                                  <a:gd name="connsiteX17" fmla="*/ 555167 w 653305"/>
                                  <a:gd name="connsiteY17" fmla="*/ 199497 h 1361014"/>
                                  <a:gd name="connsiteX18" fmla="*/ 98140 w 653305"/>
                                  <a:gd name="connsiteY18" fmla="*/ 199497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361015"/>
                                    </a:moveTo>
                                    <a:lnTo>
                                      <a:pt x="1" y="68338"/>
                                    </a:lnTo>
                                    <a:cubicBezTo>
                                      <a:pt x="1" y="50215"/>
                                      <a:pt x="7092" y="32808"/>
                                      <a:pt x="19700" y="19986"/>
                                    </a:cubicBezTo>
                                    <a:cubicBezTo>
                                      <a:pt x="32308" y="7164"/>
                                      <a:pt x="49357" y="1"/>
                                      <a:pt x="67194" y="1"/>
                                    </a:cubicBezTo>
                                    <a:lnTo>
                                      <a:pt x="586113" y="1"/>
                                    </a:lnTo>
                                    <a:cubicBezTo>
                                      <a:pt x="623219" y="1"/>
                                      <a:pt x="653306" y="30587"/>
                                      <a:pt x="653306" y="68338"/>
                                    </a:cubicBezTo>
                                    <a:lnTo>
                                      <a:pt x="653306" y="1361015"/>
                                    </a:lnTo>
                                    <a:close/>
                                    <a:moveTo>
                                      <a:pt x="98140" y="1227134"/>
                                    </a:moveTo>
                                    <a:lnTo>
                                      <a:pt x="555167" y="1227134"/>
                                    </a:lnTo>
                                    <a:lnTo>
                                      <a:pt x="555167" y="1161519"/>
                                    </a:lnTo>
                                    <a:lnTo>
                                      <a:pt x="98140" y="1161519"/>
                                    </a:lnTo>
                                    <a:close/>
                                    <a:moveTo>
                                      <a:pt x="555167" y="1095904"/>
                                    </a:moveTo>
                                    <a:lnTo>
                                      <a:pt x="555167" y="1028928"/>
                                    </a:lnTo>
                                    <a:lnTo>
                                      <a:pt x="98140" y="1028928"/>
                                    </a:lnTo>
                                    <a:lnTo>
                                      <a:pt x="98140" y="1095904"/>
                                    </a:lnTo>
                                    <a:close/>
                                    <a:moveTo>
                                      <a:pt x="98140" y="266473"/>
                                    </a:moveTo>
                                    <a:lnTo>
                                      <a:pt x="555167" y="266473"/>
                                    </a:lnTo>
                                    <a:lnTo>
                                      <a:pt x="555167" y="199497"/>
                                    </a:lnTo>
                                    <a:lnTo>
                                      <a:pt x="98140" y="1994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70440989" name="Kép 20704409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0576" y="3201966"/>
                              <a:ext cx="250720" cy="121774"/>
                            </a:xfrm>
                            <a:custGeom>
                              <a:avLst/>
                              <a:gdLst>
                                <a:gd name="connsiteX0" fmla="*/ 0 w 250720"/>
                                <a:gd name="connsiteY0" fmla="*/ 0 h 121774"/>
                                <a:gd name="connsiteX1" fmla="*/ 250720 w 250720"/>
                                <a:gd name="connsiteY1" fmla="*/ 0 h 121774"/>
                                <a:gd name="connsiteX2" fmla="*/ 250720 w 250720"/>
                                <a:gd name="connsiteY2" fmla="*/ 121775 h 121774"/>
                                <a:gd name="connsiteX3" fmla="*/ 0 w 250720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0720" h="121774">
                                  <a:moveTo>
                                    <a:pt x="0" y="0"/>
                                  </a:moveTo>
                                  <a:lnTo>
                                    <a:pt x="250720" y="0"/>
                                  </a:lnTo>
                                  <a:lnTo>
                                    <a:pt x="250720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g:grpSp>
                        <wpg:cNvPr id="2078621183" name="Ábra 1"/>
                        <wpg:cNvGrpSpPr/>
                        <wpg:grpSpPr>
                          <a:xfrm>
                            <a:off x="1862493" y="1790808"/>
                            <a:ext cx="653305" cy="1532932"/>
                            <a:chOff x="1862493" y="1790808"/>
                            <a:chExt cx="653305" cy="1532932"/>
                          </a:xfrm>
                        </wpg:grpSpPr>
                        <wpg:grpSp>
                          <wpg:cNvPr id="125035492" name="Ábra 1"/>
                          <wpg:cNvGrpSpPr/>
                          <wpg:grpSpPr>
                            <a:xfrm>
                              <a:off x="1862493" y="1790808"/>
                              <a:ext cx="653305" cy="1361014"/>
                              <a:chOff x="1862493" y="1790808"/>
                              <a:chExt cx="653305" cy="1361014"/>
                            </a:xfrm>
                          </wpg:grpSpPr>
                          <wps:wsp>
                            <wps:cNvPr id="520538186" name="Szabadkézi sokszög: alakzat 520538186"/>
                            <wps:cNvSpPr/>
                            <wps:spPr>
                              <a:xfrm>
                                <a:off x="1862493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 h 1361014"/>
                                  <a:gd name="connsiteX1" fmla="*/ 653306 w 653305"/>
                                  <a:gd name="connsiteY1" fmla="*/ 1 h 1361014"/>
                                  <a:gd name="connsiteX2" fmla="*/ 653306 w 653305"/>
                                  <a:gd name="connsiteY2" fmla="*/ 1361015 h 1361014"/>
                                  <a:gd name="connsiteX3" fmla="*/ 1 w 653305"/>
                                  <a:gd name="connsiteY3" fmla="*/ 1361015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"/>
                                    </a:moveTo>
                                    <a:lnTo>
                                      <a:pt x="653306" y="1"/>
                                    </a:lnTo>
                                    <a:lnTo>
                                      <a:pt x="653306" y="1361015"/>
                                    </a:lnTo>
                                    <a:lnTo>
                                      <a:pt x="1" y="136101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7851024" name="Szabadkézi sokszög: alakzat 2047851024"/>
                            <wps:cNvSpPr/>
                            <wps:spPr>
                              <a:xfrm>
                                <a:off x="1862493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361015 h 1361014"/>
                                  <a:gd name="connsiteX1" fmla="*/ 1 w 653305"/>
                                  <a:gd name="connsiteY1" fmla="*/ 68338 h 1361014"/>
                                  <a:gd name="connsiteX2" fmla="*/ 19700 w 653305"/>
                                  <a:gd name="connsiteY2" fmla="*/ 19986 h 1361014"/>
                                  <a:gd name="connsiteX3" fmla="*/ 67194 w 653305"/>
                                  <a:gd name="connsiteY3" fmla="*/ 1 h 1361014"/>
                                  <a:gd name="connsiteX4" fmla="*/ 586113 w 653305"/>
                                  <a:gd name="connsiteY4" fmla="*/ 1 h 1361014"/>
                                  <a:gd name="connsiteX5" fmla="*/ 653306 w 653305"/>
                                  <a:gd name="connsiteY5" fmla="*/ 68338 h 1361014"/>
                                  <a:gd name="connsiteX6" fmla="*/ 653306 w 653305"/>
                                  <a:gd name="connsiteY6" fmla="*/ 1361015 h 1361014"/>
                                  <a:gd name="connsiteX7" fmla="*/ 98140 w 653305"/>
                                  <a:gd name="connsiteY7" fmla="*/ 1227134 h 1361014"/>
                                  <a:gd name="connsiteX8" fmla="*/ 555167 w 653305"/>
                                  <a:gd name="connsiteY8" fmla="*/ 1227134 h 1361014"/>
                                  <a:gd name="connsiteX9" fmla="*/ 555167 w 653305"/>
                                  <a:gd name="connsiteY9" fmla="*/ 1161519 h 1361014"/>
                                  <a:gd name="connsiteX10" fmla="*/ 98140 w 653305"/>
                                  <a:gd name="connsiteY10" fmla="*/ 1161519 h 1361014"/>
                                  <a:gd name="connsiteX11" fmla="*/ 555167 w 653305"/>
                                  <a:gd name="connsiteY11" fmla="*/ 1095904 h 1361014"/>
                                  <a:gd name="connsiteX12" fmla="*/ 555167 w 653305"/>
                                  <a:gd name="connsiteY12" fmla="*/ 1028928 h 1361014"/>
                                  <a:gd name="connsiteX13" fmla="*/ 98140 w 653305"/>
                                  <a:gd name="connsiteY13" fmla="*/ 1028928 h 1361014"/>
                                  <a:gd name="connsiteX14" fmla="*/ 98140 w 653305"/>
                                  <a:gd name="connsiteY14" fmla="*/ 1095904 h 1361014"/>
                                  <a:gd name="connsiteX15" fmla="*/ 98140 w 653305"/>
                                  <a:gd name="connsiteY15" fmla="*/ 266473 h 1361014"/>
                                  <a:gd name="connsiteX16" fmla="*/ 555167 w 653305"/>
                                  <a:gd name="connsiteY16" fmla="*/ 266473 h 1361014"/>
                                  <a:gd name="connsiteX17" fmla="*/ 555167 w 653305"/>
                                  <a:gd name="connsiteY17" fmla="*/ 199497 h 1361014"/>
                                  <a:gd name="connsiteX18" fmla="*/ 98140 w 653305"/>
                                  <a:gd name="connsiteY18" fmla="*/ 199497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361015"/>
                                    </a:moveTo>
                                    <a:lnTo>
                                      <a:pt x="1" y="68338"/>
                                    </a:lnTo>
                                    <a:cubicBezTo>
                                      <a:pt x="1" y="50215"/>
                                      <a:pt x="7092" y="32808"/>
                                      <a:pt x="19700" y="19986"/>
                                    </a:cubicBezTo>
                                    <a:cubicBezTo>
                                      <a:pt x="32308" y="7164"/>
                                      <a:pt x="49357" y="1"/>
                                      <a:pt x="67194" y="1"/>
                                    </a:cubicBezTo>
                                    <a:lnTo>
                                      <a:pt x="586113" y="1"/>
                                    </a:lnTo>
                                    <a:cubicBezTo>
                                      <a:pt x="623219" y="1"/>
                                      <a:pt x="653306" y="30587"/>
                                      <a:pt x="653306" y="68338"/>
                                    </a:cubicBezTo>
                                    <a:lnTo>
                                      <a:pt x="653306" y="1361015"/>
                                    </a:lnTo>
                                    <a:close/>
                                    <a:moveTo>
                                      <a:pt x="98140" y="1227134"/>
                                    </a:moveTo>
                                    <a:lnTo>
                                      <a:pt x="555167" y="1227134"/>
                                    </a:lnTo>
                                    <a:lnTo>
                                      <a:pt x="555167" y="1161519"/>
                                    </a:lnTo>
                                    <a:lnTo>
                                      <a:pt x="98140" y="1161519"/>
                                    </a:lnTo>
                                    <a:close/>
                                    <a:moveTo>
                                      <a:pt x="555167" y="1095904"/>
                                    </a:moveTo>
                                    <a:lnTo>
                                      <a:pt x="555167" y="1028928"/>
                                    </a:lnTo>
                                    <a:lnTo>
                                      <a:pt x="98140" y="1028928"/>
                                    </a:lnTo>
                                    <a:lnTo>
                                      <a:pt x="98140" y="1095904"/>
                                    </a:lnTo>
                                    <a:close/>
                                    <a:moveTo>
                                      <a:pt x="98140" y="266473"/>
                                    </a:moveTo>
                                    <a:lnTo>
                                      <a:pt x="555167" y="266473"/>
                                    </a:lnTo>
                                    <a:lnTo>
                                      <a:pt x="555167" y="199497"/>
                                    </a:lnTo>
                                    <a:lnTo>
                                      <a:pt x="98140" y="1994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125557825" name="Kép 11255578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305" y="3201966"/>
                              <a:ext cx="186249" cy="121774"/>
                            </a:xfrm>
                            <a:custGeom>
                              <a:avLst/>
                              <a:gdLst>
                                <a:gd name="connsiteX0" fmla="*/ 0 w 186249"/>
                                <a:gd name="connsiteY0" fmla="*/ 0 h 121774"/>
                                <a:gd name="connsiteX1" fmla="*/ 186249 w 186249"/>
                                <a:gd name="connsiteY1" fmla="*/ 0 h 121774"/>
                                <a:gd name="connsiteX2" fmla="*/ 186249 w 186249"/>
                                <a:gd name="connsiteY2" fmla="*/ 121775 h 121774"/>
                                <a:gd name="connsiteX3" fmla="*/ 0 w 186249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86249" h="121774">
                                  <a:moveTo>
                                    <a:pt x="0" y="0"/>
                                  </a:moveTo>
                                  <a:lnTo>
                                    <a:pt x="186249" y="0"/>
                                  </a:lnTo>
                                  <a:lnTo>
                                    <a:pt x="186249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g:grpSp>
                        <wpg:cNvPr id="1360599222" name="Ábra 1"/>
                        <wpg:cNvGrpSpPr/>
                        <wpg:grpSpPr>
                          <a:xfrm>
                            <a:off x="3653352" y="1790808"/>
                            <a:ext cx="653305" cy="1532932"/>
                            <a:chOff x="3653352" y="1790808"/>
                            <a:chExt cx="653305" cy="1532932"/>
                          </a:xfrm>
                        </wpg:grpSpPr>
                        <wpg:grpSp>
                          <wpg:cNvPr id="71633659" name="Ábra 1"/>
                          <wpg:cNvGrpSpPr/>
                          <wpg:grpSpPr>
                            <a:xfrm>
                              <a:off x="3653352" y="1790808"/>
                              <a:ext cx="653305" cy="1361014"/>
                              <a:chOff x="3653352" y="1790808"/>
                              <a:chExt cx="653305" cy="1361014"/>
                            </a:xfrm>
                          </wpg:grpSpPr>
                          <wps:wsp>
                            <wps:cNvPr id="111904711" name="Szabadkézi sokszög: alakzat 111904711"/>
                            <wps:cNvSpPr/>
                            <wps:spPr>
                              <a:xfrm>
                                <a:off x="3653352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 h 1361014"/>
                                  <a:gd name="connsiteX1" fmla="*/ 653306 w 653305"/>
                                  <a:gd name="connsiteY1" fmla="*/ 1 h 1361014"/>
                                  <a:gd name="connsiteX2" fmla="*/ 653306 w 653305"/>
                                  <a:gd name="connsiteY2" fmla="*/ 1361015 h 1361014"/>
                                  <a:gd name="connsiteX3" fmla="*/ 1 w 653305"/>
                                  <a:gd name="connsiteY3" fmla="*/ 1361015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"/>
                                    </a:moveTo>
                                    <a:lnTo>
                                      <a:pt x="653306" y="1"/>
                                    </a:lnTo>
                                    <a:lnTo>
                                      <a:pt x="653306" y="1361015"/>
                                    </a:lnTo>
                                    <a:lnTo>
                                      <a:pt x="1" y="136101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479094" name="Szabadkézi sokszög: alakzat 177479094"/>
                            <wps:cNvSpPr/>
                            <wps:spPr>
                              <a:xfrm>
                                <a:off x="3653352" y="1790808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361015 h 1361014"/>
                                  <a:gd name="connsiteX1" fmla="*/ 1 w 653305"/>
                                  <a:gd name="connsiteY1" fmla="*/ 68338 h 1361014"/>
                                  <a:gd name="connsiteX2" fmla="*/ 19700 w 653305"/>
                                  <a:gd name="connsiteY2" fmla="*/ 19986 h 1361014"/>
                                  <a:gd name="connsiteX3" fmla="*/ 67194 w 653305"/>
                                  <a:gd name="connsiteY3" fmla="*/ 1 h 1361014"/>
                                  <a:gd name="connsiteX4" fmla="*/ 586113 w 653305"/>
                                  <a:gd name="connsiteY4" fmla="*/ 1 h 1361014"/>
                                  <a:gd name="connsiteX5" fmla="*/ 653306 w 653305"/>
                                  <a:gd name="connsiteY5" fmla="*/ 68338 h 1361014"/>
                                  <a:gd name="connsiteX6" fmla="*/ 653306 w 653305"/>
                                  <a:gd name="connsiteY6" fmla="*/ 1361015 h 1361014"/>
                                  <a:gd name="connsiteX7" fmla="*/ 98140 w 653305"/>
                                  <a:gd name="connsiteY7" fmla="*/ 1227134 h 1361014"/>
                                  <a:gd name="connsiteX8" fmla="*/ 555167 w 653305"/>
                                  <a:gd name="connsiteY8" fmla="*/ 1227134 h 1361014"/>
                                  <a:gd name="connsiteX9" fmla="*/ 555167 w 653305"/>
                                  <a:gd name="connsiteY9" fmla="*/ 1161519 h 1361014"/>
                                  <a:gd name="connsiteX10" fmla="*/ 98140 w 653305"/>
                                  <a:gd name="connsiteY10" fmla="*/ 1161519 h 1361014"/>
                                  <a:gd name="connsiteX11" fmla="*/ 555167 w 653305"/>
                                  <a:gd name="connsiteY11" fmla="*/ 1095904 h 1361014"/>
                                  <a:gd name="connsiteX12" fmla="*/ 555167 w 653305"/>
                                  <a:gd name="connsiteY12" fmla="*/ 1028928 h 1361014"/>
                                  <a:gd name="connsiteX13" fmla="*/ 98140 w 653305"/>
                                  <a:gd name="connsiteY13" fmla="*/ 1028928 h 1361014"/>
                                  <a:gd name="connsiteX14" fmla="*/ 98140 w 653305"/>
                                  <a:gd name="connsiteY14" fmla="*/ 1095904 h 1361014"/>
                                  <a:gd name="connsiteX15" fmla="*/ 98140 w 653305"/>
                                  <a:gd name="connsiteY15" fmla="*/ 266473 h 1361014"/>
                                  <a:gd name="connsiteX16" fmla="*/ 555167 w 653305"/>
                                  <a:gd name="connsiteY16" fmla="*/ 266473 h 1361014"/>
                                  <a:gd name="connsiteX17" fmla="*/ 555167 w 653305"/>
                                  <a:gd name="connsiteY17" fmla="*/ 199497 h 1361014"/>
                                  <a:gd name="connsiteX18" fmla="*/ 98140 w 653305"/>
                                  <a:gd name="connsiteY18" fmla="*/ 199497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361015"/>
                                    </a:moveTo>
                                    <a:lnTo>
                                      <a:pt x="1" y="68338"/>
                                    </a:lnTo>
                                    <a:cubicBezTo>
                                      <a:pt x="1" y="50215"/>
                                      <a:pt x="7092" y="32808"/>
                                      <a:pt x="19700" y="19986"/>
                                    </a:cubicBezTo>
                                    <a:cubicBezTo>
                                      <a:pt x="32308" y="7164"/>
                                      <a:pt x="49357" y="1"/>
                                      <a:pt x="67194" y="1"/>
                                    </a:cubicBezTo>
                                    <a:lnTo>
                                      <a:pt x="586113" y="1"/>
                                    </a:lnTo>
                                    <a:cubicBezTo>
                                      <a:pt x="623219" y="1"/>
                                      <a:pt x="653306" y="30587"/>
                                      <a:pt x="653306" y="68338"/>
                                    </a:cubicBezTo>
                                    <a:lnTo>
                                      <a:pt x="653306" y="1361015"/>
                                    </a:lnTo>
                                    <a:close/>
                                    <a:moveTo>
                                      <a:pt x="98140" y="1227134"/>
                                    </a:moveTo>
                                    <a:lnTo>
                                      <a:pt x="555167" y="1227134"/>
                                    </a:lnTo>
                                    <a:lnTo>
                                      <a:pt x="555167" y="1161519"/>
                                    </a:lnTo>
                                    <a:lnTo>
                                      <a:pt x="98140" y="1161519"/>
                                    </a:lnTo>
                                    <a:close/>
                                    <a:moveTo>
                                      <a:pt x="555167" y="1095904"/>
                                    </a:moveTo>
                                    <a:lnTo>
                                      <a:pt x="555167" y="1028928"/>
                                    </a:lnTo>
                                    <a:lnTo>
                                      <a:pt x="98140" y="1028928"/>
                                    </a:lnTo>
                                    <a:lnTo>
                                      <a:pt x="98140" y="1095904"/>
                                    </a:lnTo>
                                    <a:close/>
                                    <a:moveTo>
                                      <a:pt x="98140" y="266473"/>
                                    </a:moveTo>
                                    <a:lnTo>
                                      <a:pt x="555167" y="266473"/>
                                    </a:lnTo>
                                    <a:lnTo>
                                      <a:pt x="555167" y="199497"/>
                                    </a:lnTo>
                                    <a:lnTo>
                                      <a:pt x="98140" y="1994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15027177" name="Kép 41502717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53928" y="3201966"/>
                              <a:ext cx="250720" cy="121774"/>
                            </a:xfrm>
                            <a:custGeom>
                              <a:avLst/>
                              <a:gdLst>
                                <a:gd name="connsiteX0" fmla="*/ 0 w 250720"/>
                                <a:gd name="connsiteY0" fmla="*/ 0 h 121774"/>
                                <a:gd name="connsiteX1" fmla="*/ 250720 w 250720"/>
                                <a:gd name="connsiteY1" fmla="*/ 0 h 121774"/>
                                <a:gd name="connsiteX2" fmla="*/ 250720 w 250720"/>
                                <a:gd name="connsiteY2" fmla="*/ 121775 h 121774"/>
                                <a:gd name="connsiteX3" fmla="*/ 0 w 250720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0720" h="121774">
                                  <a:moveTo>
                                    <a:pt x="0" y="0"/>
                                  </a:moveTo>
                                  <a:lnTo>
                                    <a:pt x="250720" y="0"/>
                                  </a:lnTo>
                                  <a:lnTo>
                                    <a:pt x="250720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g:grpSp>
                        <wpg:cNvPr id="1799923845" name="Ábra 1"/>
                        <wpg:cNvGrpSpPr/>
                        <wpg:grpSpPr>
                          <a:xfrm>
                            <a:off x="1862493" y="3724882"/>
                            <a:ext cx="653305" cy="1532932"/>
                            <a:chOff x="1862493" y="3724882"/>
                            <a:chExt cx="653305" cy="1532932"/>
                          </a:xfrm>
                        </wpg:grpSpPr>
                        <wpg:grpSp>
                          <wpg:cNvPr id="655270120" name="Ábra 1"/>
                          <wpg:cNvGrpSpPr/>
                          <wpg:grpSpPr>
                            <a:xfrm>
                              <a:off x="1862493" y="3724882"/>
                              <a:ext cx="653305" cy="1361014"/>
                              <a:chOff x="1862493" y="3724882"/>
                              <a:chExt cx="653305" cy="1361014"/>
                            </a:xfrm>
                          </wpg:grpSpPr>
                          <wps:wsp>
                            <wps:cNvPr id="857449095" name="Szabadkézi sokszög: alakzat 857449095"/>
                            <wps:cNvSpPr/>
                            <wps:spPr>
                              <a:xfrm>
                                <a:off x="1862493" y="3724882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 h 1361014"/>
                                  <a:gd name="connsiteX1" fmla="*/ 653306 w 653305"/>
                                  <a:gd name="connsiteY1" fmla="*/ 1 h 1361014"/>
                                  <a:gd name="connsiteX2" fmla="*/ 653306 w 653305"/>
                                  <a:gd name="connsiteY2" fmla="*/ 1361015 h 1361014"/>
                                  <a:gd name="connsiteX3" fmla="*/ 1 w 653305"/>
                                  <a:gd name="connsiteY3" fmla="*/ 1361015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"/>
                                    </a:moveTo>
                                    <a:lnTo>
                                      <a:pt x="653306" y="1"/>
                                    </a:lnTo>
                                    <a:lnTo>
                                      <a:pt x="653306" y="1361015"/>
                                    </a:lnTo>
                                    <a:lnTo>
                                      <a:pt x="1" y="136101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9838608" name="Szabadkézi sokszög: alakzat 599838608"/>
                            <wps:cNvSpPr/>
                            <wps:spPr>
                              <a:xfrm>
                                <a:off x="1862493" y="3724882"/>
                                <a:ext cx="653305" cy="1361014"/>
                              </a:xfrm>
                              <a:custGeom>
                                <a:avLst/>
                                <a:gdLst>
                                  <a:gd name="connsiteX0" fmla="*/ 1 w 653305"/>
                                  <a:gd name="connsiteY0" fmla="*/ 1361015 h 1361014"/>
                                  <a:gd name="connsiteX1" fmla="*/ 1 w 653305"/>
                                  <a:gd name="connsiteY1" fmla="*/ 68338 h 1361014"/>
                                  <a:gd name="connsiteX2" fmla="*/ 19700 w 653305"/>
                                  <a:gd name="connsiteY2" fmla="*/ 19986 h 1361014"/>
                                  <a:gd name="connsiteX3" fmla="*/ 67194 w 653305"/>
                                  <a:gd name="connsiteY3" fmla="*/ 1 h 1361014"/>
                                  <a:gd name="connsiteX4" fmla="*/ 586113 w 653305"/>
                                  <a:gd name="connsiteY4" fmla="*/ 1 h 1361014"/>
                                  <a:gd name="connsiteX5" fmla="*/ 653306 w 653305"/>
                                  <a:gd name="connsiteY5" fmla="*/ 68338 h 1361014"/>
                                  <a:gd name="connsiteX6" fmla="*/ 653306 w 653305"/>
                                  <a:gd name="connsiteY6" fmla="*/ 1361015 h 1361014"/>
                                  <a:gd name="connsiteX7" fmla="*/ 98140 w 653305"/>
                                  <a:gd name="connsiteY7" fmla="*/ 1227134 h 1361014"/>
                                  <a:gd name="connsiteX8" fmla="*/ 555167 w 653305"/>
                                  <a:gd name="connsiteY8" fmla="*/ 1227134 h 1361014"/>
                                  <a:gd name="connsiteX9" fmla="*/ 555167 w 653305"/>
                                  <a:gd name="connsiteY9" fmla="*/ 1161519 h 1361014"/>
                                  <a:gd name="connsiteX10" fmla="*/ 98140 w 653305"/>
                                  <a:gd name="connsiteY10" fmla="*/ 1161519 h 1361014"/>
                                  <a:gd name="connsiteX11" fmla="*/ 555167 w 653305"/>
                                  <a:gd name="connsiteY11" fmla="*/ 1095904 h 1361014"/>
                                  <a:gd name="connsiteX12" fmla="*/ 555167 w 653305"/>
                                  <a:gd name="connsiteY12" fmla="*/ 1028928 h 1361014"/>
                                  <a:gd name="connsiteX13" fmla="*/ 98140 w 653305"/>
                                  <a:gd name="connsiteY13" fmla="*/ 1028928 h 1361014"/>
                                  <a:gd name="connsiteX14" fmla="*/ 98140 w 653305"/>
                                  <a:gd name="connsiteY14" fmla="*/ 1095904 h 1361014"/>
                                  <a:gd name="connsiteX15" fmla="*/ 98140 w 653305"/>
                                  <a:gd name="connsiteY15" fmla="*/ 266473 h 1361014"/>
                                  <a:gd name="connsiteX16" fmla="*/ 555167 w 653305"/>
                                  <a:gd name="connsiteY16" fmla="*/ 266473 h 1361014"/>
                                  <a:gd name="connsiteX17" fmla="*/ 555167 w 653305"/>
                                  <a:gd name="connsiteY17" fmla="*/ 199496 h 1361014"/>
                                  <a:gd name="connsiteX18" fmla="*/ 98140 w 653305"/>
                                  <a:gd name="connsiteY18" fmla="*/ 199496 h 1361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653305" h="1361014">
                                    <a:moveTo>
                                      <a:pt x="1" y="1361015"/>
                                    </a:moveTo>
                                    <a:lnTo>
                                      <a:pt x="1" y="68338"/>
                                    </a:lnTo>
                                    <a:cubicBezTo>
                                      <a:pt x="1" y="50215"/>
                                      <a:pt x="7092" y="32808"/>
                                      <a:pt x="19700" y="19986"/>
                                    </a:cubicBezTo>
                                    <a:cubicBezTo>
                                      <a:pt x="32308" y="7164"/>
                                      <a:pt x="49357" y="1"/>
                                      <a:pt x="67194" y="1"/>
                                    </a:cubicBezTo>
                                    <a:lnTo>
                                      <a:pt x="586113" y="1"/>
                                    </a:lnTo>
                                    <a:cubicBezTo>
                                      <a:pt x="623219" y="1"/>
                                      <a:pt x="653306" y="30588"/>
                                      <a:pt x="653306" y="68338"/>
                                    </a:cubicBezTo>
                                    <a:lnTo>
                                      <a:pt x="653306" y="1361015"/>
                                    </a:lnTo>
                                    <a:close/>
                                    <a:moveTo>
                                      <a:pt x="98140" y="1227134"/>
                                    </a:moveTo>
                                    <a:lnTo>
                                      <a:pt x="555167" y="1227134"/>
                                    </a:lnTo>
                                    <a:lnTo>
                                      <a:pt x="555167" y="1161519"/>
                                    </a:lnTo>
                                    <a:lnTo>
                                      <a:pt x="98140" y="1161519"/>
                                    </a:lnTo>
                                    <a:close/>
                                    <a:moveTo>
                                      <a:pt x="555167" y="1095904"/>
                                    </a:moveTo>
                                    <a:lnTo>
                                      <a:pt x="555167" y="1028928"/>
                                    </a:lnTo>
                                    <a:lnTo>
                                      <a:pt x="98140" y="1028928"/>
                                    </a:lnTo>
                                    <a:lnTo>
                                      <a:pt x="98140" y="1095904"/>
                                    </a:lnTo>
                                    <a:close/>
                                    <a:moveTo>
                                      <a:pt x="98140" y="266473"/>
                                    </a:moveTo>
                                    <a:lnTo>
                                      <a:pt x="555167" y="266473"/>
                                    </a:lnTo>
                                    <a:lnTo>
                                      <a:pt x="555167" y="199496"/>
                                    </a:lnTo>
                                    <a:lnTo>
                                      <a:pt x="98140" y="1994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188D"/>
                              </a:solidFill>
                              <a:ln w="715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883614566" name="Kép 18836145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9632" y="5136039"/>
                              <a:ext cx="157595" cy="121774"/>
                            </a:xfrm>
                            <a:custGeom>
                              <a:avLst/>
                              <a:gdLst>
                                <a:gd name="connsiteX0" fmla="*/ 0 w 157595"/>
                                <a:gd name="connsiteY0" fmla="*/ 0 h 121774"/>
                                <a:gd name="connsiteX1" fmla="*/ 157596 w 157595"/>
                                <a:gd name="connsiteY1" fmla="*/ 0 h 121774"/>
                                <a:gd name="connsiteX2" fmla="*/ 157596 w 157595"/>
                                <a:gd name="connsiteY2" fmla="*/ 121775 h 121774"/>
                                <a:gd name="connsiteX3" fmla="*/ 0 w 157595"/>
                                <a:gd name="connsiteY3" fmla="*/ 121775 h 121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7595" h="121774">
                                  <a:moveTo>
                                    <a:pt x="0" y="0"/>
                                  </a:moveTo>
                                  <a:lnTo>
                                    <a:pt x="157596" y="0"/>
                                  </a:lnTo>
                                  <a:lnTo>
                                    <a:pt x="157596" y="121775"/>
                                  </a:lnTo>
                                  <a:lnTo>
                                    <a:pt x="0" y="121775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</wpg:grpSp>
                      <wps:wsp>
                        <wps:cNvPr id="1162402811" name="Szabadkézi sokszög: alakzat 1162402811"/>
                        <wps:cNvSpPr/>
                        <wps:spPr>
                          <a:xfrm>
                            <a:off x="326653" y="1146117"/>
                            <a:ext cx="114901" cy="644691"/>
                          </a:xfrm>
                          <a:custGeom>
                            <a:avLst/>
                            <a:gdLst>
                              <a:gd name="connsiteX0" fmla="*/ 1 w 114901"/>
                              <a:gd name="connsiteY0" fmla="*/ 644692 h 644691"/>
                              <a:gd name="connsiteX1" fmla="*/ 114902 w 114901"/>
                              <a:gd name="connsiteY1" fmla="*/ 1 h 6446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14901" h="644691">
                                <a:moveTo>
                                  <a:pt x="1" y="644692"/>
                                </a:moveTo>
                                <a:lnTo>
                                  <a:pt x="114902" y="1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594987" name="Szabadkézi sokszög: alakzat 1154594987"/>
                        <wps:cNvSpPr/>
                        <wps:spPr>
                          <a:xfrm>
                            <a:off x="644781" y="2864649"/>
                            <a:ext cx="1217712" cy="7163"/>
                          </a:xfrm>
                          <a:custGeom>
                            <a:avLst/>
                            <a:gdLst>
                              <a:gd name="connsiteX0" fmla="*/ 1217713 w 1217712"/>
                              <a:gd name="connsiteY0" fmla="*/ 1 h 7163"/>
                              <a:gd name="connsiteX1" fmla="*/ 1 w 1217712"/>
                              <a:gd name="connsiteY1" fmla="*/ 1 h 7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17712" h="7163">
                                <a:moveTo>
                                  <a:pt x="1217713" y="1"/>
                                </a:moveTo>
                                <a:lnTo>
                                  <a:pt x="1" y="1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221881" name="Szabadkézi sokszög: alakzat 806221881"/>
                        <wps:cNvSpPr/>
                        <wps:spPr>
                          <a:xfrm>
                            <a:off x="652016" y="2151477"/>
                            <a:ext cx="1237268" cy="4083"/>
                          </a:xfrm>
                          <a:custGeom>
                            <a:avLst/>
                            <a:gdLst>
                              <a:gd name="connsiteX0" fmla="*/ 1237269 w 1237268"/>
                              <a:gd name="connsiteY0" fmla="*/ 1 h 4083"/>
                              <a:gd name="connsiteX1" fmla="*/ 1 w 1237268"/>
                              <a:gd name="connsiteY1" fmla="*/ 4084 h 40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37268" h="4083">
                                <a:moveTo>
                                  <a:pt x="1237269" y="1"/>
                                </a:moveTo>
                                <a:lnTo>
                                  <a:pt x="1" y="4084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558915" name="Szabadkézi sokszög: alakzat 716558915"/>
                        <wps:cNvSpPr/>
                        <wps:spPr>
                          <a:xfrm>
                            <a:off x="2515799" y="2471316"/>
                            <a:ext cx="1137553" cy="7163"/>
                          </a:xfrm>
                          <a:custGeom>
                            <a:avLst/>
                            <a:gdLst>
                              <a:gd name="connsiteX0" fmla="*/ 1137554 w 1137553"/>
                              <a:gd name="connsiteY0" fmla="*/ 1 h 7163"/>
                              <a:gd name="connsiteX1" fmla="*/ 1 w 1137553"/>
                              <a:gd name="connsiteY1" fmla="*/ 1 h 7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137553" h="7163">
                                <a:moveTo>
                                  <a:pt x="1137554" y="1"/>
                                </a:moveTo>
                                <a:lnTo>
                                  <a:pt x="1" y="1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075265" name="Szabadkézi sokszög: alakzat 610075265"/>
                        <wps:cNvSpPr/>
                        <wps:spPr>
                          <a:xfrm>
                            <a:off x="3967111" y="1085230"/>
                            <a:ext cx="12894" cy="705578"/>
                          </a:xfrm>
                          <a:custGeom>
                            <a:avLst/>
                            <a:gdLst>
                              <a:gd name="connsiteX0" fmla="*/ 12895 w 12894"/>
                              <a:gd name="connsiteY0" fmla="*/ 705579 h 705578"/>
                              <a:gd name="connsiteX1" fmla="*/ 1 w 12894"/>
                              <a:gd name="connsiteY1" fmla="*/ 1 h 7055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894" h="705578">
                                <a:moveTo>
                                  <a:pt x="12895" y="705579"/>
                                </a:moveTo>
                                <a:lnTo>
                                  <a:pt x="1" y="1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934038" name="Szabadkézi sokszög: alakzat 1550934038"/>
                        <wps:cNvSpPr/>
                        <wps:spPr>
                          <a:xfrm>
                            <a:off x="653305" y="3151823"/>
                            <a:ext cx="1209187" cy="1253566"/>
                          </a:xfrm>
                          <a:custGeom>
                            <a:avLst/>
                            <a:gdLst>
                              <a:gd name="connsiteX0" fmla="*/ 1209189 w 1209187"/>
                              <a:gd name="connsiteY0" fmla="*/ 1253567 h 1253566"/>
                              <a:gd name="connsiteX1" fmla="*/ 1 w 1209187"/>
                              <a:gd name="connsiteY1" fmla="*/ 1 h 12535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9187" h="1253566">
                                <a:moveTo>
                                  <a:pt x="1209189" y="1253567"/>
                                </a:moveTo>
                                <a:lnTo>
                                  <a:pt x="1" y="1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20055" name="Szabadkézi sokszög: alakzat 47320055"/>
                        <wps:cNvSpPr/>
                        <wps:spPr>
                          <a:xfrm>
                            <a:off x="2526257" y="3151823"/>
                            <a:ext cx="1127094" cy="1196403"/>
                          </a:xfrm>
                          <a:custGeom>
                            <a:avLst/>
                            <a:gdLst>
                              <a:gd name="connsiteX0" fmla="*/ 1127096 w 1127094"/>
                              <a:gd name="connsiteY0" fmla="*/ 1 h 1196403"/>
                              <a:gd name="connsiteX1" fmla="*/ 1 w 1127094"/>
                              <a:gd name="connsiteY1" fmla="*/ 1196404 h 11964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127094" h="1196403">
                                <a:moveTo>
                                  <a:pt x="1127096" y="1"/>
                                </a:moveTo>
                                <a:lnTo>
                                  <a:pt x="1" y="1196404"/>
                                </a:lnTo>
                              </a:path>
                            </a:pathLst>
                          </a:custGeom>
                          <a:noFill/>
                          <a:ln w="28606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29C2A" id="Ábra 1" o:spid="_x0000_s1026" style="width:339.1pt;height:414pt;mso-position-horizontal-relative:char;mso-position-vertical-relative:line" coordsize="43066,52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">
                <v:group id="_x0000_s1027" style="position:absolute;top:716;width:10745;height:12464" coordorigin=",716" coordsize="10745,12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">
                  <v:group id="_x0000_s1028" style="position:absolute;top:716;width:10745;height:10745" coordorigin=",716" coordsize="10745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">
                    <v:shape id="Szabadkézi sokszög: alakzat 1804588377" o:spid="_x0000_s1029" style="position:absolute;top:716;width:10745;height:10745;visibility:visible;mso-wrap-style:square;v-text-anchor:middle" coordsize="1074515,10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" path="m1,1r1074515,l1074516,1074486,1,1074486,1,1xe" filled="f" stroked="f" strokeweight=".19867mm">
                      <v:stroke joinstyle="miter"/>
                      <v:path arrowok="t" o:connecttype="custom" o:connectlocs="1,1;1074516,1;1074516,1074486;1,1074486" o:connectangles="0,0,0,0"/>
                    </v:shape>
                    <v:shape id="Szabadkézi sokszög: alakzat 260520276" o:spid="_x0000_s1030" style="position:absolute;top:716;width:10735;height:10745;visibility:visible;mso-wrap-style:square;v-text-anchor:middle" coordsize="1073505,10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" path="m1,1074486l1,51647c1075,23639,23640,1075,51721,1r422427,c501369,2149,522645,24355,523648,51647r,288536l299575,340183v-32737,7807,-58023,33810,-64685,66761l234890,811810r-157309,l77581,863457r157309,c234460,881293,236680,899058,241337,915175r-163756,l77581,968971r383601,-2149c413832,971908,379161,1019114,383602,1072337l1,1074486xm77581,209955r368487,l446068,157162r-368487,l77581,209955xm287684,424207v573,-17048,14255,-30658,31233,-31231l1040919,392976v8525,,16763,3366,22852,9455c1069788,408520,1073227,416686,1073227,425282r,453289c1074444,887812,1071651,897196,1065418,904216v-6232,7020,-15115,11031,-24499,10959l732748,915175r,57020c738551,987309,749153,1000203,762906,1008799v31663,-573,63325,859,94844,4298c879097,1013885,899656,1021048,916992,1033584v6017,5802,8310,16404,5516,25573c919714,1068397,912479,1073841,905101,1072337r-74357,l751015,1048627r-154085,l534464,1072337r-86176,c441197,1069328,436254,1062738,435323,1055073v1790,-13610,10888,-25143,23710,-30085c476727,1016965,495710,1012237,515052,1010948r79729,-2149c614050,998770,627016,979788,629308,958227r,-43052l318917,915175v-8955,-573,-17336,-4799,-23067,-11747c290120,896479,287541,887454,288759,878571l287684,424207xm366339,470482r,366041l995646,836523r,-366041l366339,470482xe" fillcolor="#00188d" stroked="f" strokeweight=".19867mm">
                      <v:stroke joinstyle="miter"/>
                      <v:path arrowok="t" o:connecttype="custom" o:connectlocs="1,1074486;1,51647;51721,1;474148,1;523648,51647;523648,340183;299575,340183;234890,406944;234890,811810;77581,811810;77581,863457;234890,863457;241337,915175;77581,915175;77581,968971;461182,966822;383602,1072337;77581,209955;446068,209955;446068,157162;77581,157162;287684,424207;318917,392976;1040919,392976;1063771,402431;1073227,425282;1073227,878571;1065418,904216;1040919,915175;732748,915175;732748,972195;762906,1008799;857750,1013097;916992,1033584;922508,1059157;905101,1072337;830744,1072337;751015,1048627;596930,1048627;534464,1072337;448288,1072337;435323,1055073;459033,1024988;515052,1010948;594781,1008799;629308,958227;629308,915175;318917,915175;295850,903428;288759,878571;366339,470482;366339,836523;995646,836523;995646,470482" o:connectangles="0,0,0,0,0,0,0,0,0,0,0,0,0,0,0,0,0,0,0,0,0,0,0,0,0,0,0,0,0,0,0,0,0,0,0,0,0,0,0,0,0,0,0,0,0,0,0,0,0,0,0,0,0,0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Kép 1574111736" o:spid="_x0000_s1031" type="#_x0000_t75" style="position:absolute;left:8345;top:11962;width:2221;height:1218;visibility:visible;mso-wrap-style:square" coordsize="222066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" path="m,l222067,r,121775l,121775,,xe">
                    <v:imagedata r:id="rId22" o:title=""/>
                    <v:formulas/>
                    <v:path o:extrusionok="t" o:connecttype="custom" o:connectlocs="0,0;222067,0;222067,121775;0,121775" o:connectangles="0,0,0,0"/>
                  </v:shape>
                </v:group>
                <v:group id="_x0000_s1032" style="position:absolute;left:32321;width:10745;height:12464" coordorigin="32321" coordsize="10745,12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">
                  <v:group id="_x0000_s1033" style="position:absolute;left:32321;width:10745;height:10744" coordorigin="32321" coordsize="10745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">
                    <v:shape id="Szabadkézi sokszög: alakzat 2112857083" o:spid="_x0000_s1034" style="position:absolute;left:32321;width:10745;height:10744;visibility:visible;mso-wrap-style:square;v-text-anchor:middle" coordsize="1074515,10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" path="m1,1r1074515,l1074516,1074486,1,1074486,1,1xe" filled="f" stroked="f" strokeweight=".19867mm">
                      <v:stroke joinstyle="miter"/>
                      <v:path arrowok="t" o:connecttype="custom" o:connectlocs="1,1;1074516,1;1074516,1074486;1,1074486" o:connectangles="0,0,0,0"/>
                    </v:shape>
                    <v:shape id="Szabadkézi sokszög: alakzat 969495838" o:spid="_x0000_s1035" style="position:absolute;left:32321;width:10735;height:10744;visibility:visible;mso-wrap-style:square;v-text-anchor:middle" coordsize="1073505,10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" path="m1,1074486l1,51647c1075,23639,23640,1075,51721,1r422427,c501369,2149,522645,24356,523647,51647r,288536l299575,340183v-32737,7807,-58023,33810,-64686,66761l234889,811810r-157309,l77580,863457r157309,c234460,881293,236680,899058,241337,915175r-163757,l77580,968971r383603,-2149c413832,971908,379161,1019114,383602,1072337l1,1074486xm77580,209955r368487,l446067,157162r-368487,l77580,209955xm287684,424207v573,-17048,14255,-30658,31233,-31231l1040919,392976v8525,,16763,3366,22852,9455c1069788,408520,1073227,416686,1073227,425282r,453289c1074444,887812,1071650,897196,1065418,904216v-6232,7020,-15115,11031,-24499,10959l732748,915175r,57020c738551,987309,749153,1000203,762906,1008799v31663,-573,63325,859,94844,4298c879097,1013885,899656,1021048,916992,1033584v6017,5802,8309,16404,5516,25573c919714,1068397,912479,1073841,905100,1072337r-74356,l751015,1048627r-154085,l534464,1072337r-86176,c441196,1069328,436253,1062738,435322,1055073v1791,-13610,10889,-25143,23712,-30085c476727,1016965,495710,1012237,515051,1010948r79729,-2149c614050,998770,627016,979788,629308,958227r,-43052l318917,915175v-8955,-573,-17336,-4799,-23067,-11747c290120,896479,287541,887454,288759,878571l287684,424207xm366339,470482r,366041l995646,836523r,-366041l366339,470482xe" fillcolor="#00188d" stroked="f" strokeweight=".19867mm">
                      <v:stroke joinstyle="miter"/>
                      <v:path arrowok="t" o:connecttype="custom" o:connectlocs="1,1074486;1,51647;51721,1;474148,1;523647,51647;523647,340183;299575,340183;234889,406944;234889,811810;77580,811810;77580,863457;234889,863457;241337,915175;77580,915175;77580,968971;461183,966822;383602,1072337;77580,209955;446067,209955;446067,157162;77580,157162;287684,424207;318917,392976;1040919,392976;1063771,402431;1073227,425282;1073227,878571;1065418,904216;1040919,915175;732748,915175;732748,972195;762906,1008799;857750,1013097;916992,1033584;922508,1059157;905100,1072337;830744,1072337;751015,1048627;596930,1048627;534464,1072337;448288,1072337;435322,1055073;459034,1024988;515051,1010948;594780,1008799;629308,958227;629308,915175;318917,915175;295850,903428;288759,878571;366339,470482;366339,836523;995646,836523;995646,470482" o:connectangles="0,0,0,0,0,0,0,0,0,0,0,0,0,0,0,0,0,0,0,0,0,0,0,0,0,0,0,0,0,0,0,0,0,0,0,0,0,0,0,0,0,0,0,0,0,0,0,0,0,0,0,0,0,0"/>
                    </v:shape>
                  </v:group>
                  <v:shape id="Kép 2141927121" o:spid="_x0000_s1036" type="#_x0000_t75" style="position:absolute;left:36533;top:11246;width:2221;height:1218;visibility:visible;mso-wrap-style:square" coordsize="222066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" path="m,l222067,r,121775l,121775,,xe">
                    <v:imagedata r:id="rId23" o:title=""/>
                    <v:formulas/>
                    <v:path o:extrusionok="t" o:connecttype="custom" o:connectlocs="0,0;222067,0;222067,121775;0,121775" o:connectangles="0,0,0,0"/>
                  </v:shape>
                </v:group>
                <v:group id="_x0000_s1037" style="position:absolute;top:17908;width:6533;height:15329" coordorigin=",17908" coordsize="6533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">
                  <v:group id="_x0000_s1038" style="position:absolute;top:17908;width:6533;height:13610" coordorigin=",17908" coordsize="6533,1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">
                    <v:shape id="Szabadkézi sokszög: alakzat 1078112982" o:spid="_x0000_s1039" style="position:absolute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" path="m1,1r653305,l653306,1361015,,1361015,1,1xe" filled="f" stroked="f" strokeweight=".19867mm">
                      <v:stroke joinstyle="miter"/>
                      <v:path arrowok="t" o:connecttype="custom" o:connectlocs="1,1;653306,1;653306,1361015;0,1361015" o:connectangles="0,0,0,0"/>
                    </v:shape>
                    <v:shape id="Szabadkézi sokszög: alakzat 1707473478" o:spid="_x0000_s1040" style="position:absolute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" path="m1,1361015l1,68338c1,50215,7092,32808,19700,19986,32308,7164,49357,1,67194,1r518919,c623219,1,653306,30587,653306,68338r,1292677l1,1361015xm98140,1227134r457027,l555167,1161519r-457027,l98140,1227134xm555167,1095904r,-66976l98140,1028928r,66976l555167,1095904xm98140,266473r457027,l555167,199497r-457027,l98140,266473xe" fillcolor="#00188d" stroked="f" strokeweight=".19867mm">
                      <v:stroke joinstyle="miter"/>
                      <v:path arrowok="t" o:connecttype="custom" o:connectlocs="1,1361015;1,68338;19700,19986;67194,1;586113,1;653306,68338;653306,1361015;98140,1227134;555167,1227134;555167,1161519;98140,1161519;555167,1095904;555167,1028928;98140,1028928;98140,1095904;98140,266473;555167,266473;555167,199497;98140,199497" o:connectangles="0,0,0,0,0,0,0,0,0,0,0,0,0,0,0,0,0,0,0"/>
                    </v:shape>
                  </v:group>
                  <v:shape id="Kép 2070440989" o:spid="_x0000_s1041" type="#_x0000_t75" style="position:absolute;left:2005;top:32019;width:2507;height:1218;visibility:visible;mso-wrap-style:square" coordsize="250720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" path="m,l250720,r,121775l,121775,,xe">
                    <v:imagedata r:id="rId24" o:title=""/>
                    <v:formulas/>
                    <v:path o:extrusionok="t" o:connecttype="custom" o:connectlocs="0,0;250720,0;250720,121775;0,121775" o:connectangles="0,0,0,0"/>
                  </v:shape>
                </v:group>
                <v:group id="_x0000_s1042" style="position:absolute;left:18624;top:17908;width:6533;height:15329" coordorigin="18624,17908" coordsize="6533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">
                  <v:group id="_x0000_s1043" style="position:absolute;left:18624;top:17908;width:6533;height:13610" coordorigin="18624,17908" coordsize="6533,1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">
                    <v:shape id="Szabadkézi sokszög: alakzat 520538186" o:spid="_x0000_s1044" style="position:absolute;left:18624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" path="m1,1r653305,l653306,1361015r-653305,l1,1xe" filled="f" stroked="f" strokeweight=".19867mm">
                      <v:stroke joinstyle="miter"/>
                      <v:path arrowok="t" o:connecttype="custom" o:connectlocs="1,1;653306,1;653306,1361015;1,1361015" o:connectangles="0,0,0,0"/>
                    </v:shape>
                    <v:shape id="Szabadkézi sokszög: alakzat 2047851024" o:spid="_x0000_s1045" style="position:absolute;left:18624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" path="m1,1361015l1,68338c1,50215,7092,32808,19700,19986,32308,7164,49357,1,67194,1r518919,c623219,1,653306,30587,653306,68338r,1292677l1,1361015xm98140,1227134r457027,l555167,1161519r-457027,l98140,1227134xm555167,1095904r,-66976l98140,1028928r,66976l555167,1095904xm98140,266473r457027,l555167,199497r-457027,l98140,266473xe" fillcolor="#00188d" stroked="f" strokeweight=".19867mm">
                      <v:stroke joinstyle="miter"/>
                      <v:path arrowok="t" o:connecttype="custom" o:connectlocs="1,1361015;1,68338;19700,19986;67194,1;586113,1;653306,68338;653306,1361015;98140,1227134;555167,1227134;555167,1161519;98140,1161519;555167,1095904;555167,1028928;98140,1028928;98140,1095904;98140,266473;555167,266473;555167,199497;98140,199497" o:connectangles="0,0,0,0,0,0,0,0,0,0,0,0,0,0,0,0,0,0,0"/>
                    </v:shape>
                  </v:group>
                  <v:shape id="Kép 1125557825" o:spid="_x0000_s1046" type="#_x0000_t75" style="position:absolute;left:20953;top:32019;width:1862;height:1218;visibility:visible;mso-wrap-style:square" coordsize="186249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" path="m,l186249,r,121775l,121775,,xe">
                    <v:imagedata r:id="rId25" o:title=""/>
                    <v:formulas/>
                    <v:path o:extrusionok="t" o:connecttype="custom" o:connectlocs="0,0;186249,0;186249,121775;0,121775" o:connectangles="0,0,0,0"/>
                  </v:shape>
                </v:group>
                <v:group id="_x0000_s1047" style="position:absolute;left:36533;top:17908;width:6533;height:15329" coordorigin="36533,17908" coordsize="6533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">
                  <v:group id="_x0000_s1048" style="position:absolute;left:36533;top:17908;width:6533;height:13610" coordorigin="36533,17908" coordsize="6533,1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">
                    <v:shape id="Szabadkézi sokszög: alakzat 111904711" o:spid="_x0000_s1049" style="position:absolute;left:36533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" path="m1,1r653305,l653306,1361015r-653305,l1,1xe" filled="f" stroked="f" strokeweight=".19867mm">
                      <v:stroke joinstyle="miter"/>
                      <v:path arrowok="t" o:connecttype="custom" o:connectlocs="1,1;653306,1;653306,1361015;1,1361015" o:connectangles="0,0,0,0"/>
                    </v:shape>
                    <v:shape id="Szabadkézi sokszög: alakzat 177479094" o:spid="_x0000_s1050" style="position:absolute;left:36533;top:1790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" path="m1,1361015l1,68338c1,50215,7092,32808,19700,19986,32308,7164,49357,1,67194,1r518919,c623219,1,653306,30587,653306,68338r,1292677l1,1361015xm98140,1227134r457027,l555167,1161519r-457027,l98140,1227134xm555167,1095904r,-66976l98140,1028928r,66976l555167,1095904xm98140,266473r457027,l555167,199497r-457027,l98140,266473xe" fillcolor="#00188d" stroked="f" strokeweight=".19867mm">
                      <v:stroke joinstyle="miter"/>
                      <v:path arrowok="t" o:connecttype="custom" o:connectlocs="1,1361015;1,68338;19700,19986;67194,1;586113,1;653306,68338;653306,1361015;98140,1227134;555167,1227134;555167,1161519;98140,1161519;555167,1095904;555167,1028928;98140,1028928;98140,1095904;98140,266473;555167,266473;555167,199497;98140,199497" o:connectangles="0,0,0,0,0,0,0,0,0,0,0,0,0,0,0,0,0,0,0"/>
                    </v:shape>
                  </v:group>
                  <v:shape id="Kép 415027177" o:spid="_x0000_s1051" type="#_x0000_t75" style="position:absolute;left:38539;top:32019;width:2507;height:1218;visibility:visible;mso-wrap-style:square" coordsize="250720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" path="m,l250720,r,121775l,121775,,xe">
                    <v:imagedata r:id="rId26" o:title=""/>
                    <v:formulas/>
                    <v:path o:extrusionok="t" o:connecttype="custom" o:connectlocs="0,0;250720,0;250720,121775;0,121775" o:connectangles="0,0,0,0"/>
                  </v:shape>
                </v:group>
                <v:group id="_x0000_s1052" style="position:absolute;left:18624;top:37248;width:6533;height:15330" coordorigin="18624,37248" coordsize="6533,1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">
                  <v:group id="_x0000_s1053" style="position:absolute;left:18624;top:37248;width:6533;height:13610" coordorigin="18624,37248" coordsize="6533,1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">
                    <v:shape id="Szabadkézi sokszög: alakzat 857449095" o:spid="_x0000_s1054" style="position:absolute;left:18624;top:3724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" path="m1,1r653305,l653306,1361015r-653305,l1,1xe" filled="f" stroked="f" strokeweight=".19867mm">
                      <v:stroke joinstyle="miter"/>
                      <v:path arrowok="t" o:connecttype="custom" o:connectlocs="1,1;653306,1;653306,1361015;1,1361015" o:connectangles="0,0,0,0"/>
                    </v:shape>
                    <v:shape id="Szabadkézi sokszög: alakzat 599838608" o:spid="_x0000_s1055" style="position:absolute;left:18624;top:37248;width:6533;height:13610;visibility:visible;mso-wrap-style:square;v-text-anchor:middle" coordsize="653305,136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" path="m1,1361015l1,68338c1,50215,7092,32808,19700,19986,32308,7164,49357,1,67194,1r518919,c623219,1,653306,30588,653306,68338r,1292677l1,1361015xm98140,1227134r457027,l555167,1161519r-457027,l98140,1227134xm555167,1095904r,-66976l98140,1028928r,66976l555167,1095904xm98140,266473r457027,l555167,199496r-457027,l98140,266473xe" fillcolor="#00188d" stroked="f" strokeweight=".19867mm">
                      <v:stroke joinstyle="miter"/>
                      <v:path arrowok="t" o:connecttype="custom" o:connectlocs="1,1361015;1,68338;19700,19986;67194,1;586113,1;653306,68338;653306,1361015;98140,1227134;555167,1227134;555167,1161519;98140,1161519;555167,1095904;555167,1028928;98140,1028928;98140,1095904;98140,266473;555167,266473;555167,199496;98140,199496" o:connectangles="0,0,0,0,0,0,0,0,0,0,0,0,0,0,0,0,0,0,0"/>
                    </v:shape>
                  </v:group>
                  <v:shape id="Kép 1883614566" o:spid="_x0000_s1056" type="#_x0000_t75" style="position:absolute;left:21096;top:51360;width:1576;height:1218;visibility:visible;mso-wrap-style:square" coordsize="157595,1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" path="m,l157596,r,121775l,121775,,xe">
                    <v:imagedata r:id="rId27" o:title=""/>
                    <v:formulas/>
                    <v:path o:extrusionok="t" o:connecttype="custom" o:connectlocs="0,0;157596,0;157596,121775;0,121775" o:connectangles="0,0,0,0"/>
                  </v:shape>
                </v:group>
                <v:shape id="Szabadkézi sokszög: alakzat 1162402811" o:spid="_x0000_s1057" style="position:absolute;left:3266;top:11461;width:1149;height:6447;visibility:visible;mso-wrap-style:square;v-text-anchor:middle" coordsize="114901,64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" path="m1,644692l114902,1e" filled="f" strokeweight=".79461mm">
                  <v:stroke joinstyle="miter"/>
                  <v:path arrowok="t" o:connecttype="custom" o:connectlocs="1,644692;114902,1" o:connectangles="0,0"/>
                </v:shape>
                <v:shape id="Szabadkézi sokszög: alakzat 1154594987" o:spid="_x0000_s1058" style="position:absolute;left:6447;top:28646;width:12177;height:72;visibility:visible;mso-wrap-style:square;v-text-anchor:middle" coordsize="1217712,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" path="m1217713,1l1,1e" filled="f" strokeweight=".79461mm">
                  <v:stroke joinstyle="miter"/>
                  <v:path arrowok="t" o:connecttype="custom" o:connectlocs="1217713,1;1,1" o:connectangles="0,0"/>
                </v:shape>
                <v:shape id="Szabadkézi sokszög: alakzat 806221881" o:spid="_x0000_s1059" style="position:absolute;left:6520;top:21514;width:12372;height:41;visibility:visible;mso-wrap-style:square;v-text-anchor:middle" coordsize="1237268,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" path="m1237269,1l1,4084e" filled="f" strokeweight=".79461mm">
                  <v:stroke joinstyle="miter"/>
                  <v:path arrowok="t" o:connecttype="custom" o:connectlocs="1237269,1;1,4084" o:connectangles="0,0"/>
                </v:shape>
                <v:shape id="Szabadkézi sokszög: alakzat 716558915" o:spid="_x0000_s1060" style="position:absolute;left:25157;top:24713;width:11376;height:71;visibility:visible;mso-wrap-style:square;v-text-anchor:middle" coordsize="1137553,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" path="m1137554,1l1,1e" filled="f" strokeweight=".79461mm">
                  <v:stroke joinstyle="miter"/>
                  <v:path arrowok="t" o:connecttype="custom" o:connectlocs="1137554,1;1,1" o:connectangles="0,0"/>
                </v:shape>
                <v:shape id="Szabadkézi sokszög: alakzat 610075265" o:spid="_x0000_s1061" style="position:absolute;left:39671;top:10852;width:129;height:7056;visibility:visible;mso-wrap-style:square;v-text-anchor:middle" coordsize="12894,705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" path="m12895,705579l1,1e" filled="f" strokeweight=".79461mm">
                  <v:stroke joinstyle="miter"/>
                  <v:path arrowok="t" o:connecttype="custom" o:connectlocs="12895,705579;1,1" o:connectangles="0,0"/>
                </v:shape>
                <v:shape id="Szabadkézi sokszög: alakzat 1550934038" o:spid="_x0000_s1062" style="position:absolute;left:6533;top:31518;width:12091;height:12535;visibility:visible;mso-wrap-style:square;v-text-anchor:middle" coordsize="1209187,1253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" path="m1209189,1253567l1,1e" filled="f" strokeweight=".79461mm">
                  <v:stroke joinstyle="miter"/>
                  <v:path arrowok="t" o:connecttype="custom" o:connectlocs="1209189,1253567;1,1" o:connectangles="0,0"/>
                </v:shape>
                <v:shape id="Szabadkézi sokszög: alakzat 47320055" o:spid="_x0000_s1063" style="position:absolute;left:25262;top:31518;width:11271;height:11964;visibility:visible;mso-wrap-style:square;v-text-anchor:middle" coordsize="1127094,119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" path="m1127096,1l1,1196404e" filled="f" strokeweight=".79461mm">
                  <v:stroke joinstyle="miter"/>
                  <v:path arrowok="t" o:connecttype="custom" o:connectlocs="1127096,1;1,1196404" o:connectangles="0,0"/>
                </v:shape>
                <w10:anchorlock/>
              </v:group>
            </w:pict>
          </mc:Fallback>
        </mc:AlternateContent>
      </w:r>
    </w:p>
    <w:bookmarkStart w:id="40" w:name="_Ref215651130"/>
    <w:p w14:paraId="35905C9F" w14:textId="6359BF09" w:rsidR="00BD0348" w:rsidRPr="00E256FF" w:rsidRDefault="00C43023" w:rsidP="0053043A">
      <w:pPr>
        <w:pStyle w:val="Kpalrs"/>
        <w:rPr>
          <w:lang w:val="en-GB"/>
        </w:rPr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</w:t>
      </w:r>
      <w:r>
        <w:fldChar w:fldCharType="end"/>
      </w:r>
      <w:r w:rsidR="0053043A">
        <w:t>. ábra</w:t>
      </w:r>
      <w:bookmarkEnd w:id="40"/>
      <w:r w:rsidR="00E256FF">
        <w:rPr>
          <w:lang w:val="en-GB"/>
        </w:rPr>
        <w:t xml:space="preserve">: Mininet </w:t>
      </w:r>
      <w:proofErr w:type="spellStart"/>
      <w:r w:rsidR="00E256FF">
        <w:rPr>
          <w:lang w:val="en-GB"/>
        </w:rPr>
        <w:t>topológia</w:t>
      </w:r>
      <w:proofErr w:type="spellEnd"/>
    </w:p>
    <w:p w14:paraId="181C49DE" w14:textId="4CA83B6E" w:rsidR="002D5E88" w:rsidRPr="00E256FF" w:rsidRDefault="00575584" w:rsidP="00EA2029">
      <w:pPr>
        <w:ind w:firstLine="0"/>
        <w:rPr>
          <w:b/>
          <w:bCs/>
          <w:lang w:val="en-GB"/>
        </w:rPr>
      </w:pPr>
      <w:r w:rsidRPr="00FA2BE1">
        <w:t>A topológia</w:t>
      </w:r>
      <w:r w:rsidR="00DF39E5" w:rsidRPr="00FA2BE1">
        <w:t xml:space="preserve"> (</w:t>
      </w:r>
      <w:r w:rsidR="0053043A">
        <w:fldChar w:fldCharType="begin"/>
      </w:r>
      <w:r w:rsidR="0053043A">
        <w:instrText xml:space="preserve"> REF _Ref215651130 \h </w:instrText>
      </w:r>
      <w:r w:rsidR="0053043A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1</w:t>
      </w:r>
      <w:r w:rsidR="003563E3">
        <w:t>. ábra</w:t>
      </w:r>
      <w:r w:rsidR="0053043A">
        <w:fldChar w:fldCharType="end"/>
      </w:r>
      <w:r w:rsidR="00BD0348" w:rsidRPr="00FA2BE1">
        <w:t>)</w:t>
      </w:r>
      <w:r w:rsidR="00FD38AC" w:rsidRPr="00FA2BE1">
        <w:t xml:space="preserve"> </w:t>
      </w:r>
      <w:r w:rsidRPr="00FA2BE1">
        <w:t>hat fő hálózati csomópontból áll:</w:t>
      </w:r>
    </w:p>
    <w:p w14:paraId="68B997DE" w14:textId="60C74CD5" w:rsidR="002D5E88" w:rsidRPr="00FA2BE1" w:rsidRDefault="009F1F76" w:rsidP="0007661B">
      <w:pPr>
        <w:pStyle w:val="Listaszerbekezds"/>
        <w:numPr>
          <w:ilvl w:val="0"/>
          <w:numId w:val="24"/>
        </w:numPr>
      </w:pPr>
      <w:r w:rsidRPr="00FA2BE1">
        <w:t>H</w:t>
      </w:r>
      <w:r w:rsidR="00575584" w:rsidRPr="00FA2BE1">
        <w:t>ost1: A forráscsomópont, amely forgalmat generál a</w:t>
      </w:r>
      <w:r w:rsidR="003F5FE5" w:rsidRPr="00FA2BE1">
        <w:t xml:space="preserve"> Host2 </w:t>
      </w:r>
      <w:r w:rsidR="00575584" w:rsidRPr="00FA2BE1">
        <w:t>felé.</w:t>
      </w:r>
    </w:p>
    <w:p w14:paraId="02C22BD2" w14:textId="54304E02" w:rsidR="00575584" w:rsidRPr="00FA2BE1" w:rsidRDefault="009F1F76" w:rsidP="0007661B">
      <w:pPr>
        <w:pStyle w:val="Listaszerbekezds"/>
        <w:numPr>
          <w:ilvl w:val="0"/>
          <w:numId w:val="24"/>
        </w:numPr>
      </w:pPr>
      <w:r w:rsidRPr="00FA2BE1">
        <w:t>E</w:t>
      </w:r>
      <w:r w:rsidR="00575584" w:rsidRPr="00FA2BE1">
        <w:t>dge1 (PRF): A</w:t>
      </w:r>
      <w:r w:rsidRPr="00FA2BE1">
        <w:t xml:space="preserve"> tanszéki</w:t>
      </w:r>
      <w:r w:rsidR="00575584" w:rsidRPr="00FA2BE1">
        <w:t xml:space="preserve"> </w:t>
      </w:r>
      <w:r w:rsidR="00575584" w:rsidRPr="00614C71">
        <w:t>s</w:t>
      </w:r>
      <w:r w:rsidR="00F83897">
        <w:t>zoftver</w:t>
      </w:r>
      <w:r w:rsidR="00575584" w:rsidRPr="00614C71">
        <w:t>t</w:t>
      </w:r>
      <w:r w:rsidR="00575584" w:rsidRPr="00FA2BE1">
        <w:t xml:space="preserve"> futtató csomópont, amely </w:t>
      </w:r>
      <w:proofErr w:type="spellStart"/>
      <w:r w:rsidR="00575584" w:rsidRPr="00FA2BE1">
        <w:t>packet</w:t>
      </w:r>
      <w:proofErr w:type="spellEnd"/>
      <w:r w:rsidR="00575584" w:rsidRPr="00FA2BE1">
        <w:t xml:space="preserve"> </w:t>
      </w:r>
      <w:proofErr w:type="spellStart"/>
      <w:r w:rsidR="00575584" w:rsidRPr="00FA2BE1">
        <w:t>replication</w:t>
      </w:r>
      <w:proofErr w:type="spellEnd"/>
      <w:r w:rsidR="00575584" w:rsidRPr="00FA2BE1">
        <w:t xml:space="preserve"> funkciót lát el. Két redundáns linken keresztül továbbítja a csomagokat a </w:t>
      </w:r>
      <w:proofErr w:type="spellStart"/>
      <w:r w:rsidR="00996BE9">
        <w:t>C</w:t>
      </w:r>
      <w:r w:rsidR="00575584" w:rsidRPr="00FA2BE1">
        <w:t>ore</w:t>
      </w:r>
      <w:proofErr w:type="spellEnd"/>
      <w:r w:rsidR="00575584" w:rsidRPr="00FA2BE1">
        <w:t xml:space="preserve"> felé.</w:t>
      </w:r>
    </w:p>
    <w:p w14:paraId="6E17C1FF" w14:textId="151163CA" w:rsidR="00575584" w:rsidRPr="00FA2BE1" w:rsidRDefault="00CF6DBD" w:rsidP="0007661B">
      <w:pPr>
        <w:pStyle w:val="Listaszerbekezds"/>
        <w:numPr>
          <w:ilvl w:val="0"/>
          <w:numId w:val="24"/>
        </w:numPr>
      </w:pPr>
      <w:proofErr w:type="spellStart"/>
      <w:r w:rsidRPr="00FA2BE1">
        <w:t>C</w:t>
      </w:r>
      <w:r w:rsidR="00575584" w:rsidRPr="00FA2BE1">
        <w:t>ore</w:t>
      </w:r>
      <w:proofErr w:type="spellEnd"/>
      <w:r w:rsidR="00575584" w:rsidRPr="00FA2BE1">
        <w:t xml:space="preserve">: Központi </w:t>
      </w:r>
      <w:r w:rsidR="00E208E9">
        <w:t>csomópont</w:t>
      </w:r>
      <w:r w:rsidR="00575584" w:rsidRPr="00FA2BE1">
        <w:t>, amely összeköti a redundáns útvonalakat.</w:t>
      </w:r>
    </w:p>
    <w:p w14:paraId="207A4203" w14:textId="677779C4" w:rsidR="00575584" w:rsidRPr="00FA2BE1" w:rsidRDefault="009F1F76" w:rsidP="0007661B">
      <w:pPr>
        <w:pStyle w:val="Listaszerbekezds"/>
        <w:numPr>
          <w:ilvl w:val="0"/>
          <w:numId w:val="24"/>
        </w:numPr>
      </w:pPr>
      <w:r w:rsidRPr="00FA2BE1">
        <w:t>E</w:t>
      </w:r>
      <w:r w:rsidR="00575584" w:rsidRPr="00FA2BE1">
        <w:t>dge2 (PEF</w:t>
      </w:r>
      <w:r w:rsidR="00CF6DBD" w:rsidRPr="00FA2BE1">
        <w:t>)</w:t>
      </w:r>
      <w:r w:rsidR="00575584" w:rsidRPr="00FA2BE1">
        <w:t>: A</w:t>
      </w:r>
      <w:r w:rsidRPr="00FA2BE1">
        <w:t xml:space="preserve"> tanszéki</w:t>
      </w:r>
      <w:r w:rsidR="00575584" w:rsidRPr="00FA2BE1">
        <w:t xml:space="preserve"> </w:t>
      </w:r>
      <w:r w:rsidR="00575584" w:rsidRPr="00614C71">
        <w:t>s</w:t>
      </w:r>
      <w:r w:rsidR="00DD4AF3">
        <w:t>zoftver</w:t>
      </w:r>
      <w:r w:rsidR="00575584" w:rsidRPr="00614C71">
        <w:t>t</w:t>
      </w:r>
      <w:r w:rsidR="00575584" w:rsidRPr="00FA2BE1">
        <w:t xml:space="preserve"> futtató csomópont, amely </w:t>
      </w:r>
      <w:proofErr w:type="spellStart"/>
      <w:r w:rsidR="00575584" w:rsidRPr="00FA2BE1">
        <w:t>packet</w:t>
      </w:r>
      <w:proofErr w:type="spellEnd"/>
      <w:r w:rsidR="00575584" w:rsidRPr="00FA2BE1">
        <w:t xml:space="preserve"> </w:t>
      </w:r>
      <w:proofErr w:type="spellStart"/>
      <w:r w:rsidR="00575584" w:rsidRPr="00FA2BE1">
        <w:t>elimination</w:t>
      </w:r>
      <w:proofErr w:type="spellEnd"/>
      <w:r w:rsidR="00575584" w:rsidRPr="00FA2BE1">
        <w:t xml:space="preserve"> funkciót lát el, eliminálva a duplikált csomagokat.</w:t>
      </w:r>
    </w:p>
    <w:p w14:paraId="1E4DF798" w14:textId="77777777" w:rsidR="002D5E88" w:rsidRPr="00FA2BE1" w:rsidRDefault="009F1F76" w:rsidP="0007661B">
      <w:pPr>
        <w:pStyle w:val="Listaszerbekezds"/>
        <w:numPr>
          <w:ilvl w:val="0"/>
          <w:numId w:val="24"/>
        </w:numPr>
      </w:pPr>
      <w:r w:rsidRPr="00FA2BE1">
        <w:t>H</w:t>
      </w:r>
      <w:r w:rsidR="00575584" w:rsidRPr="00FA2BE1">
        <w:t>ost2</w:t>
      </w:r>
      <w:r w:rsidRPr="00FA2BE1">
        <w:t xml:space="preserve">: </w:t>
      </w:r>
      <w:r w:rsidR="00575584" w:rsidRPr="00FA2BE1">
        <w:t>A célcsomópont, amely fogadja az adatfolyamot.</w:t>
      </w:r>
    </w:p>
    <w:p w14:paraId="642B2200" w14:textId="671CDA06" w:rsidR="00575584" w:rsidRPr="00FA2BE1" w:rsidRDefault="009F1F76" w:rsidP="0007661B">
      <w:pPr>
        <w:pStyle w:val="Listaszerbekezds"/>
        <w:numPr>
          <w:ilvl w:val="0"/>
          <w:numId w:val="24"/>
        </w:numPr>
      </w:pPr>
      <w:proofErr w:type="spellStart"/>
      <w:r w:rsidRPr="00FA2BE1">
        <w:t>O</w:t>
      </w:r>
      <w:r w:rsidR="00575584" w:rsidRPr="00FA2BE1">
        <w:t>bs</w:t>
      </w:r>
      <w:proofErr w:type="spellEnd"/>
      <w:r w:rsidR="00575584" w:rsidRPr="00FA2BE1">
        <w:t xml:space="preserve"> (</w:t>
      </w:r>
      <w:proofErr w:type="spellStart"/>
      <w:r w:rsidR="00575584" w:rsidRPr="00FA2BE1">
        <w:t>observability</w:t>
      </w:r>
      <w:proofErr w:type="spellEnd"/>
      <w:r w:rsidR="00575584" w:rsidRPr="00FA2BE1">
        <w:t xml:space="preserve"> </w:t>
      </w:r>
      <w:proofErr w:type="spellStart"/>
      <w:r w:rsidR="00575584" w:rsidRPr="00FA2BE1">
        <w:t>host</w:t>
      </w:r>
      <w:proofErr w:type="spellEnd"/>
      <w:r w:rsidR="00575584" w:rsidRPr="00FA2BE1">
        <w:t xml:space="preserve">): A </w:t>
      </w:r>
      <w:r w:rsidR="00C74504">
        <w:t>felügyeleti</w:t>
      </w:r>
      <w:r w:rsidR="00575584" w:rsidRPr="00FA2BE1">
        <w:t xml:space="preserve"> csomópont, amely az </w:t>
      </w:r>
      <w:proofErr w:type="spellStart"/>
      <w:r w:rsidR="00575584" w:rsidRPr="00FA2BE1">
        <w:t>exporter</w:t>
      </w:r>
      <w:proofErr w:type="spellEnd"/>
      <w:r w:rsidR="00575584" w:rsidRPr="00FA2BE1">
        <w:t xml:space="preserve"> alkalmazást futtatja</w:t>
      </w:r>
      <w:r w:rsidR="00996BE9">
        <w:t>.</w:t>
      </w:r>
    </w:p>
    <w:p w14:paraId="05209944" w14:textId="65E8C6EE" w:rsidR="004C68E5" w:rsidRPr="00FA2BE1" w:rsidRDefault="004C68E5" w:rsidP="008539F6">
      <w:pPr>
        <w:pStyle w:val="Cmsor3"/>
      </w:pPr>
      <w:bookmarkStart w:id="41" w:name="_Toc216368289"/>
      <w:r w:rsidRPr="00FA2BE1">
        <w:lastRenderedPageBreak/>
        <w:t>Futtatási környezet Windows platformon</w:t>
      </w:r>
      <w:bookmarkEnd w:id="41"/>
    </w:p>
    <w:p w14:paraId="4EA48744" w14:textId="35F77697" w:rsidR="004C68E5" w:rsidRPr="00FA2BE1" w:rsidRDefault="004C68E5" w:rsidP="008D3DA8">
      <w:pPr>
        <w:ind w:firstLine="0"/>
      </w:pPr>
      <w:r w:rsidRPr="00FA2BE1">
        <w:t>A Mininet</w:t>
      </w:r>
      <w:r w:rsidR="003431B6">
        <w:t xml:space="preserve"> </w:t>
      </w:r>
      <w:proofErr w:type="spellStart"/>
      <w:r w:rsidR="003431B6">
        <w:t>hálózatokat</w:t>
      </w:r>
      <w:proofErr w:type="spellEnd"/>
      <w:r w:rsidR="008D3DA8" w:rsidRPr="00FA2BE1">
        <w:t xml:space="preserve"> legegyszerűbben</w:t>
      </w:r>
      <w:r w:rsidRPr="00FA2BE1">
        <w:t xml:space="preserve"> Linux rendszereken</w:t>
      </w:r>
      <w:r w:rsidR="008D3DA8" w:rsidRPr="00FA2BE1">
        <w:t xml:space="preserve"> lehet</w:t>
      </w:r>
      <w:r w:rsidRPr="00FA2BE1">
        <w:t xml:space="preserve"> fut</w:t>
      </w:r>
      <w:r w:rsidR="008D3DA8" w:rsidRPr="00FA2BE1">
        <w:t>tatni</w:t>
      </w:r>
      <w:r w:rsidRPr="00FA2BE1">
        <w:t xml:space="preserve">, Windows platformon Windows </w:t>
      </w:r>
      <w:proofErr w:type="spellStart"/>
      <w:r w:rsidRPr="00FA2BE1">
        <w:t>Subsystem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Linux (WSL) </w:t>
      </w:r>
      <w:r w:rsidR="00CE2A79" w:rsidRPr="00FA2BE1">
        <w:fldChar w:fldCharType="begin"/>
      </w:r>
      <w:r w:rsidR="00CE2A79" w:rsidRPr="00FA2BE1">
        <w:instrText xml:space="preserve"> REF _Ref214118175 \r \h </w:instrText>
      </w:r>
      <w:r w:rsidR="00CE2A79" w:rsidRPr="00FA2BE1">
        <w:fldChar w:fldCharType="separate"/>
      </w:r>
      <w:r w:rsidR="003563E3">
        <w:t>[7]</w:t>
      </w:r>
      <w:r w:rsidR="00CE2A79" w:rsidRPr="00FA2BE1">
        <w:fldChar w:fldCharType="end"/>
      </w:r>
      <w:r w:rsidRPr="00FA2BE1">
        <w:t xml:space="preserve"> segítségével</w:t>
      </w:r>
      <w:r w:rsidR="005C7120">
        <w:t xml:space="preserve"> használható</w:t>
      </w:r>
      <w:r w:rsidRPr="00FA2BE1">
        <w:t xml:space="preserve">. A WSL2 egy teljes Linux kernel-t biztosít Windows alatt, amely lehetővé teszi a Mininet és a hozzá tartozó </w:t>
      </w:r>
      <w:r w:rsidR="001F4D99">
        <w:t>hálózati</w:t>
      </w:r>
      <w:r w:rsidRPr="00FA2BE1">
        <w:t xml:space="preserve"> </w:t>
      </w:r>
      <w:r w:rsidR="001F4D99">
        <w:t xml:space="preserve">névterek </w:t>
      </w:r>
      <w:r w:rsidRPr="00FA2BE1">
        <w:t xml:space="preserve">működését. A WSL környezetben futó Mininet topológia alapértelmezetten </w:t>
      </w:r>
      <w:r w:rsidR="001F4D99">
        <w:t>elkülönített</w:t>
      </w:r>
      <w:r w:rsidRPr="00FA2BE1">
        <w:t xml:space="preserve"> a Windows</w:t>
      </w:r>
      <w:r w:rsidR="001F4D99">
        <w:t xml:space="preserve"> gazda</w:t>
      </w:r>
      <w:r w:rsidRPr="00FA2BE1">
        <w:t>rendszertől. Ahhoz, hogy a topológiában létrehozott hálózati csomópontok elérhetők legyenek a Windows rendszer</w:t>
      </w:r>
      <w:r w:rsidR="00D2226B">
        <w:t>b</w:t>
      </w:r>
      <w:r w:rsidRPr="00FA2BE1">
        <w:t xml:space="preserve">ől és a rajta futó alkalmazásokból, hálózati </w:t>
      </w:r>
      <w:r w:rsidR="0006727E">
        <w:t>alagutat (</w:t>
      </w:r>
      <w:proofErr w:type="spellStart"/>
      <w:r w:rsidR="0006727E">
        <w:t>tunnel</w:t>
      </w:r>
      <w:proofErr w:type="spellEnd"/>
      <w:r w:rsidR="0006727E">
        <w:t xml:space="preserve">) </w:t>
      </w:r>
      <w:r w:rsidRPr="00FA2BE1">
        <w:t>kell létrehozni a WSL és a Windows között. Ez a</w:t>
      </w:r>
      <w:r w:rsidR="0006727E">
        <w:t xml:space="preserve">z alagút </w:t>
      </w:r>
      <w:r w:rsidRPr="00FA2BE1">
        <w:t xml:space="preserve">biztosítja, hogy a Mininet topológia </w:t>
      </w:r>
      <w:r w:rsidR="0006727E">
        <w:t>gyökér névterében</w:t>
      </w:r>
      <w:r w:rsidRPr="00FA2BE1">
        <w:t xml:space="preserve"> található </w:t>
      </w:r>
      <w:proofErr w:type="spellStart"/>
      <w:r w:rsidRPr="00FA2BE1">
        <w:t>int</w:t>
      </w:r>
      <w:r w:rsidR="003A34C9" w:rsidRPr="00FA2BE1">
        <w:t>erface</w:t>
      </w:r>
      <w:proofErr w:type="spellEnd"/>
      <w:r w:rsidR="00DE1A5C" w:rsidRPr="00FA2BE1">
        <w:t>-</w:t>
      </w:r>
      <w:r w:rsidRPr="00FA2BE1">
        <w:t>ek elérhetők legyenek a többi alkalmazás számára.</w:t>
      </w:r>
    </w:p>
    <w:p w14:paraId="18E61312" w14:textId="2DDC9806" w:rsidR="004C68E5" w:rsidRPr="00FA2BE1" w:rsidRDefault="004C68E5" w:rsidP="008539F6">
      <w:pPr>
        <w:pStyle w:val="Cmsor3"/>
      </w:pPr>
      <w:bookmarkStart w:id="42" w:name="_Toc216368290"/>
      <w:proofErr w:type="spellStart"/>
      <w:r w:rsidRPr="00FA2BE1">
        <w:t>Konténerizált</w:t>
      </w:r>
      <w:proofErr w:type="spellEnd"/>
      <w:r w:rsidRPr="00FA2BE1">
        <w:t xml:space="preserve"> alkalmazások</w:t>
      </w:r>
      <w:bookmarkEnd w:id="42"/>
    </w:p>
    <w:p w14:paraId="4D766B6F" w14:textId="527FE527" w:rsidR="004C68E5" w:rsidRPr="00FA2BE1" w:rsidRDefault="004C68E5" w:rsidP="00BA0CBE">
      <w:pPr>
        <w:ind w:firstLine="0"/>
      </w:pPr>
      <w:r w:rsidRPr="00FA2BE1">
        <w:t xml:space="preserve">A rendszer többi komponense </w:t>
      </w:r>
      <w:r w:rsidR="00D2226B">
        <w:t>–</w:t>
      </w:r>
      <w:r w:rsidRPr="00FA2BE1">
        <w:t xml:space="preserve"> beleértve </w:t>
      </w:r>
      <w:r w:rsidR="21401527" w:rsidRPr="00FA2BE1">
        <w:t>az adatbázist</w:t>
      </w:r>
      <w:r w:rsidRPr="00FA2BE1">
        <w:t xml:space="preserve">, az </w:t>
      </w:r>
      <w:proofErr w:type="spellStart"/>
      <w:r w:rsidRPr="00FA2BE1">
        <w:t>előrejelzési</w:t>
      </w:r>
      <w:proofErr w:type="spellEnd"/>
      <w:r w:rsidRPr="00FA2BE1">
        <w:t xml:space="preserve"> modult</w:t>
      </w:r>
      <w:r w:rsidR="001467C2" w:rsidRPr="00FA2BE1">
        <w:t>,</w:t>
      </w:r>
      <w:r w:rsidRPr="00FA2BE1">
        <w:t xml:space="preserve"> a megjelenítő felületet</w:t>
      </w:r>
      <w:r w:rsidR="001467C2" w:rsidRPr="00FA2BE1">
        <w:t xml:space="preserve"> és a topológia ábrázolót</w:t>
      </w:r>
      <w:r w:rsidRPr="00FA2BE1">
        <w:t xml:space="preserve"> </w:t>
      </w:r>
      <w:r w:rsidR="00D2226B">
        <w:t>–</w:t>
      </w:r>
      <w:r w:rsidRPr="00FA2BE1">
        <w:t xml:space="preserve"> Docker konténerekben </w:t>
      </w:r>
      <w:r w:rsidR="00182BC0" w:rsidRPr="00FA2BE1">
        <w:fldChar w:fldCharType="begin"/>
      </w:r>
      <w:r w:rsidR="00182BC0" w:rsidRPr="00FA2BE1">
        <w:instrText xml:space="preserve"> REF _Ref214118645 \r \h </w:instrText>
      </w:r>
      <w:r w:rsidR="00182BC0" w:rsidRPr="00FA2BE1">
        <w:fldChar w:fldCharType="separate"/>
      </w:r>
      <w:r w:rsidR="003563E3">
        <w:t>[8]</w:t>
      </w:r>
      <w:r w:rsidR="00182BC0" w:rsidRPr="00FA2BE1">
        <w:fldChar w:fldCharType="end"/>
      </w:r>
      <w:r w:rsidRPr="00FA2BE1">
        <w:t xml:space="preserve"> fut. A Docker </w:t>
      </w:r>
      <w:proofErr w:type="spellStart"/>
      <w:r w:rsidRPr="00FA2BE1">
        <w:t>Desktop</w:t>
      </w:r>
      <w:proofErr w:type="spellEnd"/>
      <w:r w:rsidRPr="00FA2BE1">
        <w:t xml:space="preserve"> biztosítja a </w:t>
      </w:r>
      <w:proofErr w:type="spellStart"/>
      <w:r w:rsidRPr="00FA2BE1">
        <w:t>konténerizált</w:t>
      </w:r>
      <w:proofErr w:type="spellEnd"/>
      <w:r w:rsidRPr="00FA2BE1">
        <w:t xml:space="preserve"> alkalmazások futtatási környezetét, amely lehetővé teszi a </w:t>
      </w:r>
      <w:proofErr w:type="spellStart"/>
      <w:r w:rsidRPr="00FA2BE1">
        <w:t>mikroszolgáltatások</w:t>
      </w:r>
      <w:proofErr w:type="spellEnd"/>
      <w:r w:rsidRPr="00FA2BE1">
        <w:t xml:space="preserve"> egyszerű kezelését, skálázását és hálózati összekapcsolását. A Mininet topológia és a Docker konténerek közötti kommunikáció a következőképpen valósul meg:</w:t>
      </w:r>
    </w:p>
    <w:p w14:paraId="53046F9E" w14:textId="13DA1FB1" w:rsidR="004C68E5" w:rsidRPr="00FA2BE1" w:rsidRDefault="00FD03A0" w:rsidP="0007661B">
      <w:pPr>
        <w:pStyle w:val="Listaszerbekezds"/>
        <w:numPr>
          <w:ilvl w:val="0"/>
          <w:numId w:val="23"/>
        </w:numPr>
      </w:pPr>
      <w:r w:rsidRPr="00FA2BE1">
        <w:t>Hálózati alagút</w:t>
      </w:r>
      <w:r w:rsidR="004C68E5" w:rsidRPr="00FA2BE1">
        <w:t xml:space="preserve"> </w:t>
      </w:r>
      <w:r w:rsidRPr="00FA2BE1">
        <w:t>(</w:t>
      </w:r>
      <w:proofErr w:type="spellStart"/>
      <w:r w:rsidR="004C68E5" w:rsidRPr="00FA2BE1">
        <w:t>tunnel</w:t>
      </w:r>
      <w:proofErr w:type="spellEnd"/>
      <w:r w:rsidRPr="00FA2BE1">
        <w:t>)</w:t>
      </w:r>
      <w:r w:rsidR="004C68E5" w:rsidRPr="00FA2BE1">
        <w:t xml:space="preserve"> konfigurálása: A WSL és a Windows </w:t>
      </w:r>
      <w:proofErr w:type="spellStart"/>
      <w:r w:rsidR="004C68E5" w:rsidRPr="00FA2BE1">
        <w:t>host</w:t>
      </w:r>
      <w:proofErr w:type="spellEnd"/>
      <w:r w:rsidR="004C68E5" w:rsidRPr="00FA2BE1">
        <w:t xml:space="preserve"> között</w:t>
      </w:r>
      <w:r w:rsidR="008316A8" w:rsidRPr="00FA2BE1">
        <w:t xml:space="preserve"> hálózati </w:t>
      </w:r>
      <w:r w:rsidRPr="00FA2BE1">
        <w:t xml:space="preserve">alagút </w:t>
      </w:r>
      <w:r w:rsidR="004C68E5" w:rsidRPr="00FA2BE1">
        <w:t xml:space="preserve">kerül beállításra, amely lehetővé teszi a Mininet csomópontok elérését a </w:t>
      </w:r>
      <w:proofErr w:type="spellStart"/>
      <w:r w:rsidR="004C68E5" w:rsidRPr="00FA2BE1">
        <w:t>host</w:t>
      </w:r>
      <w:proofErr w:type="spellEnd"/>
      <w:r w:rsidR="004C68E5" w:rsidRPr="00FA2BE1">
        <w:t xml:space="preserve"> rendszer felől.</w:t>
      </w:r>
    </w:p>
    <w:p w14:paraId="6C3AE89F" w14:textId="77777777" w:rsidR="004C68E5" w:rsidRPr="00FA2BE1" w:rsidRDefault="004C68E5" w:rsidP="0007661B">
      <w:pPr>
        <w:pStyle w:val="Listaszerbekezds"/>
        <w:numPr>
          <w:ilvl w:val="0"/>
          <w:numId w:val="23"/>
        </w:numPr>
      </w:pPr>
      <w:r w:rsidRPr="00FA2BE1">
        <w:t xml:space="preserve">Docker hálózati konfiguráció: A Docker konténerek egy közös hálózatban futnak, amely csatlakozik a Mininet topológiához vezető </w:t>
      </w:r>
      <w:proofErr w:type="spellStart"/>
      <w:r w:rsidRPr="00FA2BE1">
        <w:t>tunnel-hez</w:t>
      </w:r>
      <w:proofErr w:type="spellEnd"/>
      <w:r w:rsidRPr="00FA2BE1">
        <w:t>.</w:t>
      </w:r>
    </w:p>
    <w:p w14:paraId="261F9CFB" w14:textId="2FEE3B5A" w:rsidR="004C68E5" w:rsidRPr="00FA2BE1" w:rsidRDefault="004C68E5" w:rsidP="007A0642">
      <w:pPr>
        <w:ind w:firstLine="0"/>
      </w:pPr>
      <w:r w:rsidRPr="00FA2BE1">
        <w:t>Ez az architektúra biztosítja, hogy a teszt környezet rugalmasan konfigurálható és különböző hálózati szimulációs forgatókönyvek tesztelésére alkalmas</w:t>
      </w:r>
      <w:r w:rsidR="00D2226B">
        <w:t xml:space="preserve"> legyen</w:t>
      </w:r>
      <w:r w:rsidRPr="00FA2BE1">
        <w:t xml:space="preserve">, miközben a fejlesztési és futtatási környezet platformfüggetlen marad a </w:t>
      </w:r>
      <w:proofErr w:type="spellStart"/>
      <w:r w:rsidRPr="00FA2BE1">
        <w:t>konténerizáció</w:t>
      </w:r>
      <w:proofErr w:type="spellEnd"/>
      <w:r w:rsidRPr="00FA2BE1">
        <w:t xml:space="preserve"> révén.</w:t>
      </w:r>
    </w:p>
    <w:p w14:paraId="08888339" w14:textId="51CB6CC7" w:rsidR="00E025DF" w:rsidRPr="00FA2BE1" w:rsidRDefault="00E025DF" w:rsidP="00E025DF">
      <w:pPr>
        <w:pStyle w:val="Cmsor2"/>
      </w:pPr>
      <w:bookmarkStart w:id="43" w:name="_Toc216368291"/>
      <w:r w:rsidRPr="00FA2BE1">
        <w:t>Program által nyújtott felügyeleti adatok</w:t>
      </w:r>
      <w:bookmarkEnd w:id="43"/>
    </w:p>
    <w:p w14:paraId="7D75CBAF" w14:textId="20FCCEFE" w:rsidR="00800D14" w:rsidRPr="00FA2BE1" w:rsidRDefault="00E90FB0" w:rsidP="0080194E">
      <w:pPr>
        <w:ind w:firstLine="0"/>
      </w:pPr>
      <w:r w:rsidRPr="00FA2BE1">
        <w:t xml:space="preserve">A </w:t>
      </w:r>
      <w:r w:rsidR="00DA6CEF" w:rsidRPr="00FA2BE1">
        <w:t>tanszéki</w:t>
      </w:r>
      <w:r w:rsidRPr="00FA2BE1">
        <w:t xml:space="preserve"> </w:t>
      </w:r>
      <w:r w:rsidRPr="00614C71">
        <w:t>s</w:t>
      </w:r>
      <w:r w:rsidR="00DD4AF3">
        <w:t>z</w:t>
      </w:r>
      <w:r w:rsidR="00DE1A5C" w:rsidRPr="00614C71">
        <w:t>oft</w:t>
      </w:r>
      <w:r w:rsidR="00DD4AF3">
        <w:t>ver</w:t>
      </w:r>
      <w:r w:rsidRPr="00FA2BE1">
        <w:t xml:space="preserve"> periodikusan generál</w:t>
      </w:r>
      <w:r w:rsidR="00DA6CEF" w:rsidRPr="00FA2BE1">
        <w:t xml:space="preserve"> értesítő</w:t>
      </w:r>
      <w:r w:rsidRPr="00FA2BE1">
        <w:t xml:space="preserve"> </w:t>
      </w:r>
      <w:r w:rsidR="00DA6CEF" w:rsidRPr="00FA2BE1">
        <w:t>(</w:t>
      </w:r>
      <w:proofErr w:type="spellStart"/>
      <w:r w:rsidRPr="00FA2BE1">
        <w:t>notification</w:t>
      </w:r>
      <w:proofErr w:type="spellEnd"/>
      <w:r w:rsidR="00DA6CEF" w:rsidRPr="00FA2BE1">
        <w:t>)</w:t>
      </w:r>
      <w:r w:rsidRPr="00FA2BE1">
        <w:t xml:space="preserve"> üzeneteket, amelyek részletes információkat tartalmaznak a csomópont aktuális állapotáról és a FRER/PREOF mechanizmusok működéséről. Ezek az üzenetek JSON formátumban kerülnek továbbításra UDP protokollon keresztül a </w:t>
      </w:r>
      <w:r w:rsidR="002E5684" w:rsidRPr="00FA2BE1">
        <w:t xml:space="preserve">feldolgozó </w:t>
      </w:r>
      <w:r w:rsidRPr="00FA2BE1">
        <w:t>rendszer felé.</w:t>
      </w:r>
      <w:r w:rsidR="00F86CB3" w:rsidRPr="00FA2BE1">
        <w:t xml:space="preserve"> Emellett a főbb </w:t>
      </w:r>
      <w:r w:rsidR="006377E4" w:rsidRPr="00FA2BE1">
        <w:lastRenderedPageBreak/>
        <w:t>eseményekről a csomópontok küldenek „</w:t>
      </w:r>
      <w:proofErr w:type="spellStart"/>
      <w:r w:rsidR="006377E4" w:rsidRPr="00FA2BE1">
        <w:t>pu</w:t>
      </w:r>
      <w:r w:rsidR="00AF1476" w:rsidRPr="00FA2BE1">
        <w:t>sh</w:t>
      </w:r>
      <w:proofErr w:type="spellEnd"/>
      <w:r w:rsidR="006377E4" w:rsidRPr="00FA2BE1">
        <w:t>” üzeneteket is, ezek</w:t>
      </w:r>
      <w:r w:rsidR="004750E1" w:rsidRPr="00FA2BE1">
        <w:t xml:space="preserve"> a küldése az esemény hatására történik.</w:t>
      </w:r>
    </w:p>
    <w:p w14:paraId="48D1737D" w14:textId="2D2DE6B9" w:rsidR="00E90FB0" w:rsidRPr="00FA2BE1" w:rsidRDefault="00E90FB0" w:rsidP="008539F6">
      <w:pPr>
        <w:pStyle w:val="Cmsor3"/>
      </w:pPr>
      <w:bookmarkStart w:id="44" w:name="_Toc216368292"/>
      <w:proofErr w:type="spellStart"/>
      <w:r w:rsidRPr="00FA2BE1">
        <w:t>Notification</w:t>
      </w:r>
      <w:proofErr w:type="spellEnd"/>
      <w:r w:rsidRPr="00FA2BE1">
        <w:t xml:space="preserve"> üzenet struktúra</w:t>
      </w:r>
      <w:bookmarkEnd w:id="44"/>
    </w:p>
    <w:p w14:paraId="565136B1" w14:textId="0E7620A3" w:rsidR="002E5684" w:rsidRPr="00FA2BE1" w:rsidRDefault="00E90FB0" w:rsidP="003410D5">
      <w:pPr>
        <w:ind w:firstLine="0"/>
      </w:pPr>
      <w:r w:rsidRPr="00FA2BE1">
        <w:t xml:space="preserve">Minden üzenet </w:t>
      </w:r>
      <w:r w:rsidR="00427FC6" w:rsidRPr="00FA2BE1">
        <w:t>négy</w:t>
      </w:r>
      <w:r w:rsidRPr="00FA2BE1">
        <w:t xml:space="preserve"> fő komponensből áll: </w:t>
      </w:r>
    </w:p>
    <w:p w14:paraId="421328E5" w14:textId="433CBF9E" w:rsidR="00E90FB0" w:rsidRPr="00FA2BE1" w:rsidRDefault="00E90FB0" w:rsidP="0007661B">
      <w:pPr>
        <w:pStyle w:val="Listaszerbekezds"/>
        <w:numPr>
          <w:ilvl w:val="0"/>
          <w:numId w:val="25"/>
        </w:numPr>
      </w:pPr>
      <w:proofErr w:type="spellStart"/>
      <w:r w:rsidRPr="00FA2BE1">
        <w:t>notif_seq</w:t>
      </w:r>
      <w:proofErr w:type="spellEnd"/>
      <w:r w:rsidRPr="00FA2BE1">
        <w:t xml:space="preserve">: </w:t>
      </w:r>
      <w:r w:rsidR="00D2226B">
        <w:t>a</w:t>
      </w:r>
      <w:r w:rsidR="003410D5" w:rsidRPr="00FA2BE1">
        <w:t>z értesítés</w:t>
      </w:r>
      <w:r w:rsidRPr="00FA2BE1">
        <w:t xml:space="preserve"> sorszáma, amely lehetővé teszi az üzenetvesztés észlelését</w:t>
      </w:r>
    </w:p>
    <w:p w14:paraId="7414B2F4" w14:textId="0A22406D" w:rsidR="00E90FB0" w:rsidRPr="00FA2BE1" w:rsidRDefault="00E90FB0" w:rsidP="0007661B">
      <w:pPr>
        <w:pStyle w:val="Listaszerbekezds"/>
        <w:numPr>
          <w:ilvl w:val="0"/>
          <w:numId w:val="25"/>
        </w:numPr>
      </w:pPr>
      <w:proofErr w:type="spellStart"/>
      <w:r w:rsidRPr="00FA2BE1">
        <w:t>notif_hostname</w:t>
      </w:r>
      <w:proofErr w:type="spellEnd"/>
      <w:r w:rsidRPr="00FA2BE1">
        <w:t xml:space="preserve">: </w:t>
      </w:r>
      <w:r w:rsidR="00D2226B">
        <w:t>a</w:t>
      </w:r>
      <w:r w:rsidRPr="00FA2BE1">
        <w:t xml:space="preserve"> küldő csomópont egyedi azonosítója (pl. </w:t>
      </w:r>
      <w:r w:rsidR="00EE21C0" w:rsidRPr="00FA2BE1">
        <w:t>„</w:t>
      </w:r>
      <w:r w:rsidRPr="00FA2BE1">
        <w:t>edge1</w:t>
      </w:r>
      <w:r w:rsidR="00EE21C0" w:rsidRPr="00FA2BE1">
        <w:t>”</w:t>
      </w:r>
      <w:r w:rsidRPr="00FA2BE1">
        <w:t xml:space="preserve">, </w:t>
      </w:r>
      <w:r w:rsidR="00EE21C0" w:rsidRPr="00FA2BE1">
        <w:t>„</w:t>
      </w:r>
      <w:r w:rsidRPr="00FA2BE1">
        <w:t>edge2</w:t>
      </w:r>
      <w:r w:rsidR="00EE21C0" w:rsidRPr="00FA2BE1">
        <w:t>”</w:t>
      </w:r>
      <w:r w:rsidRPr="00FA2BE1">
        <w:t>)</w:t>
      </w:r>
    </w:p>
    <w:p w14:paraId="59222BB5" w14:textId="5F0E5DFA" w:rsidR="00E90FB0" w:rsidRPr="00FA2BE1" w:rsidRDefault="00E90FB0" w:rsidP="0007661B">
      <w:pPr>
        <w:pStyle w:val="Listaszerbekezds"/>
        <w:numPr>
          <w:ilvl w:val="0"/>
          <w:numId w:val="25"/>
        </w:numPr>
      </w:pPr>
      <w:proofErr w:type="spellStart"/>
      <w:r w:rsidRPr="00FA2BE1">
        <w:t>notif_tstamp</w:t>
      </w:r>
      <w:proofErr w:type="spellEnd"/>
      <w:r w:rsidRPr="00FA2BE1">
        <w:t xml:space="preserve">: Unix </w:t>
      </w:r>
      <w:proofErr w:type="spellStart"/>
      <w:r w:rsidRPr="00FA2BE1">
        <w:t>timestamp</w:t>
      </w:r>
      <w:proofErr w:type="spellEnd"/>
      <w:r w:rsidRPr="00FA2BE1">
        <w:t xml:space="preserve"> formátumú időbélyeg, amely az üzenet generálásának pontos időpontját jelzi</w:t>
      </w:r>
    </w:p>
    <w:p w14:paraId="0EF39C58" w14:textId="115FE98C" w:rsidR="00E90FB0" w:rsidRPr="00FA2BE1" w:rsidRDefault="00E90FB0" w:rsidP="0007661B">
      <w:pPr>
        <w:pStyle w:val="Listaszerbekezds"/>
        <w:numPr>
          <w:ilvl w:val="0"/>
          <w:numId w:val="25"/>
        </w:numPr>
      </w:pPr>
      <w:proofErr w:type="spellStart"/>
      <w:r w:rsidRPr="00FA2BE1">
        <w:t>notif_msg</w:t>
      </w:r>
      <w:proofErr w:type="spellEnd"/>
      <w:r w:rsidRPr="00FA2BE1">
        <w:t xml:space="preserve">: </w:t>
      </w:r>
      <w:r w:rsidR="00D2226B">
        <w:t>p</w:t>
      </w:r>
      <w:r w:rsidR="000F6BB2" w:rsidRPr="00FA2BE1">
        <w:t>eriodikus</w:t>
      </w:r>
      <w:r w:rsidR="007F5E2A" w:rsidRPr="00FA2BE1">
        <w:t xml:space="preserve"> </w:t>
      </w:r>
      <w:r w:rsidRPr="00FA2BE1">
        <w:t>üzenet</w:t>
      </w:r>
      <w:r w:rsidR="007F5E2A" w:rsidRPr="00FA2BE1">
        <w:t xml:space="preserve"> esetében</w:t>
      </w:r>
      <w:r w:rsidRPr="00FA2BE1">
        <w:t xml:space="preserve"> tartalmazza a csomópont összes </w:t>
      </w:r>
      <w:r w:rsidR="00445A00">
        <w:t xml:space="preserve">figyelt </w:t>
      </w:r>
      <w:r w:rsidRPr="00FA2BE1">
        <w:t>objektumának állapotát, amelyek különböző típusokba sorolhatók</w:t>
      </w:r>
      <w:r w:rsidR="00103607" w:rsidRPr="00FA2BE1">
        <w:t xml:space="preserve">. </w:t>
      </w:r>
      <w:proofErr w:type="spellStart"/>
      <w:r w:rsidR="00103607" w:rsidRPr="00FA2BE1">
        <w:t>Push</w:t>
      </w:r>
      <w:proofErr w:type="spellEnd"/>
      <w:r w:rsidR="00103607" w:rsidRPr="00FA2BE1">
        <w:t xml:space="preserve"> üzenet esetében pedig magát az </w:t>
      </w:r>
      <w:r w:rsidR="000F6BB2" w:rsidRPr="00FA2BE1">
        <w:t>eseményt,</w:t>
      </w:r>
      <w:r w:rsidR="00103607" w:rsidRPr="00FA2BE1">
        <w:t xml:space="preserve"> ami kiváltotta (pl. </w:t>
      </w:r>
      <w:r w:rsidR="000F6BB2" w:rsidRPr="00FA2BE1">
        <w:t>telnet belépés</w:t>
      </w:r>
      <w:r w:rsidR="00103607" w:rsidRPr="00FA2BE1">
        <w:t>)</w:t>
      </w:r>
    </w:p>
    <w:p w14:paraId="768478FE" w14:textId="278F5429" w:rsidR="00427FC6" w:rsidRPr="00FA2BE1" w:rsidRDefault="00427FC6" w:rsidP="00427FC6">
      <w:pPr>
        <w:ind w:left="141" w:firstLine="0"/>
      </w:pPr>
      <w:r w:rsidRPr="00FA2BE1">
        <w:t xml:space="preserve">A következő </w:t>
      </w:r>
      <w:r w:rsidR="00515FB9">
        <w:t>fejezet</w:t>
      </w:r>
      <w:r w:rsidRPr="00FA2BE1">
        <w:t xml:space="preserve">ek a </w:t>
      </w:r>
      <w:r w:rsidR="003B4EB3" w:rsidRPr="00FA2BE1">
        <w:t xml:space="preserve">különböző </w:t>
      </w:r>
      <w:r w:rsidR="000F6BB2" w:rsidRPr="00FA2BE1">
        <w:t>periodikus</w:t>
      </w:r>
      <w:r w:rsidR="003B4EB3" w:rsidRPr="00FA2BE1">
        <w:t xml:space="preserve"> </w:t>
      </w:r>
      <w:proofErr w:type="spellStart"/>
      <w:r w:rsidR="003B4EB3" w:rsidRPr="00FA2BE1">
        <w:t>noitification</w:t>
      </w:r>
      <w:proofErr w:type="spellEnd"/>
      <w:r w:rsidR="003B4EB3" w:rsidRPr="00FA2BE1">
        <w:t xml:space="preserve"> </w:t>
      </w:r>
      <w:r w:rsidR="006E14CA" w:rsidRPr="00FA2BE1">
        <w:t>tartalmakat muta</w:t>
      </w:r>
      <w:r w:rsidR="003B78B5" w:rsidRPr="00FA2BE1">
        <w:t>tja be.</w:t>
      </w:r>
    </w:p>
    <w:p w14:paraId="32C18A6D" w14:textId="5D04B5AF" w:rsidR="00E90FB0" w:rsidRPr="00FA2BE1" w:rsidRDefault="00E90FB0" w:rsidP="008539F6">
      <w:pPr>
        <w:pStyle w:val="Cmsor3"/>
      </w:pPr>
      <w:bookmarkStart w:id="45" w:name="_Toc216368293"/>
      <w:r w:rsidRPr="00FA2BE1">
        <w:t>Redundancia-kezelési objektumok</w:t>
      </w:r>
      <w:bookmarkEnd w:id="45"/>
    </w:p>
    <w:p w14:paraId="7B3D57B8" w14:textId="2A1DE639" w:rsidR="003E3E74" w:rsidRPr="00FA2BE1" w:rsidRDefault="00E90FB0" w:rsidP="00762DE2">
      <w:pPr>
        <w:ind w:firstLine="0"/>
      </w:pPr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Replication</w:t>
      </w:r>
      <w:proofErr w:type="spellEnd"/>
      <w:r w:rsidRPr="00FA2BE1">
        <w:t xml:space="preserve"> </w:t>
      </w:r>
      <w:proofErr w:type="spellStart"/>
      <w:r w:rsidRPr="00FA2BE1">
        <w:t>Function</w:t>
      </w:r>
      <w:proofErr w:type="spellEnd"/>
      <w:r w:rsidRPr="00FA2BE1">
        <w:t xml:space="preserve"> (PRF) adatok</w:t>
      </w:r>
      <w:r w:rsidR="006E16E6" w:rsidRPr="00FA2BE1">
        <w:t xml:space="preserve"> </w:t>
      </w:r>
      <w:r w:rsidRPr="00FA2BE1">
        <w:t>a csomagmásolási funkció állapotát írják le:</w:t>
      </w:r>
    </w:p>
    <w:p w14:paraId="5B0CCD4B" w14:textId="4E140632" w:rsidR="003E3E74" w:rsidRPr="00FA2BE1" w:rsidRDefault="003E3E74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Name</w:t>
      </w:r>
      <w:proofErr w:type="spellEnd"/>
      <w:r w:rsidRPr="00FA2BE1">
        <w:t xml:space="preserve">: </w:t>
      </w:r>
      <w:r w:rsidR="00515FB9">
        <w:t>a</w:t>
      </w:r>
      <w:r w:rsidR="00050A94" w:rsidRPr="00FA2BE1">
        <w:t xml:space="preserve"> PRF példány neve</w:t>
      </w:r>
    </w:p>
    <w:p w14:paraId="7A55A0B4" w14:textId="058832F9" w:rsidR="00E90FB0" w:rsidRPr="00FA2BE1" w:rsidRDefault="00050A94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O</w:t>
      </w:r>
      <w:r w:rsidR="00E90FB0" w:rsidRPr="00FA2BE1">
        <w:t>ctets_passed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z áthaladó </w:t>
      </w:r>
      <w:r w:rsidR="006E16E6" w:rsidRPr="00FA2BE1">
        <w:t>oktettek</w:t>
      </w:r>
      <w:r w:rsidR="00E90FB0" w:rsidRPr="00FA2BE1">
        <w:t xml:space="preserve"> összesített száma</w:t>
      </w:r>
    </w:p>
    <w:p w14:paraId="42031B3E" w14:textId="1A200D16" w:rsidR="00E90FB0" w:rsidRPr="00FA2BE1" w:rsidRDefault="00050A94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P</w:t>
      </w:r>
      <w:r w:rsidR="00E90FB0" w:rsidRPr="00FA2BE1">
        <w:t>ackets_passed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>z áthaladó csomagok száma</w:t>
      </w:r>
    </w:p>
    <w:p w14:paraId="0C38EB20" w14:textId="5AA2CF65" w:rsidR="00E90FB0" w:rsidRPr="00FA2BE1" w:rsidRDefault="00050A94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P</w:t>
      </w:r>
      <w:r w:rsidR="00E90FB0" w:rsidRPr="00FA2BE1">
        <w:t>ipelines</w:t>
      </w:r>
      <w:proofErr w:type="spellEnd"/>
      <w:r w:rsidR="00E90FB0" w:rsidRPr="00FA2BE1">
        <w:t xml:space="preserve">: </w:t>
      </w:r>
      <w:r w:rsidR="00515FB9">
        <w:t>az a</w:t>
      </w:r>
      <w:r w:rsidR="00947141" w:rsidRPr="00FA2BE1">
        <w:t>dat ú</w:t>
      </w:r>
      <w:r w:rsidR="00E90FB0" w:rsidRPr="00FA2BE1">
        <w:t>tvonalak listája, amely mindegyikhez tartalmazza:</w:t>
      </w:r>
    </w:p>
    <w:p w14:paraId="7EA0D6AE" w14:textId="579873FD" w:rsidR="00E90FB0" w:rsidRPr="00FA2BE1" w:rsidRDefault="00050A94" w:rsidP="0007661B">
      <w:pPr>
        <w:pStyle w:val="Listaszerbekezds"/>
        <w:numPr>
          <w:ilvl w:val="1"/>
          <w:numId w:val="26"/>
        </w:numPr>
      </w:pPr>
      <w:proofErr w:type="spellStart"/>
      <w:r w:rsidRPr="00FA2BE1">
        <w:t>N</w:t>
      </w:r>
      <w:r w:rsidR="00E90FB0" w:rsidRPr="00FA2BE1">
        <w:t>ame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>z útvonal azonosítój</w:t>
      </w:r>
      <w:r w:rsidR="00515FB9">
        <w:t>át</w:t>
      </w:r>
    </w:p>
    <w:p w14:paraId="7B58C9EB" w14:textId="2D4B0F03" w:rsidR="00E90FB0" w:rsidRPr="00FA2BE1" w:rsidRDefault="00050A94" w:rsidP="0007661B">
      <w:pPr>
        <w:pStyle w:val="Listaszerbekezds"/>
        <w:numPr>
          <w:ilvl w:val="1"/>
          <w:numId w:val="26"/>
        </w:numPr>
      </w:pPr>
      <w:proofErr w:type="spellStart"/>
      <w:r w:rsidRPr="00FA2BE1">
        <w:t>A</w:t>
      </w:r>
      <w:r w:rsidR="00E90FB0" w:rsidRPr="00FA2BE1">
        <w:t>ction_count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z útvonalon </w:t>
      </w:r>
      <w:r w:rsidR="00947141" w:rsidRPr="00FA2BE1">
        <w:t>található feldolgozási lépések szám</w:t>
      </w:r>
      <w:r w:rsidR="00515FB9">
        <w:t>át</w:t>
      </w:r>
    </w:p>
    <w:p w14:paraId="65C7A1FB" w14:textId="473F0C3D" w:rsidR="0019154F" w:rsidRPr="00FA2BE1" w:rsidRDefault="00050A94" w:rsidP="00B10014">
      <w:pPr>
        <w:pStyle w:val="Listaszerbekezds"/>
        <w:numPr>
          <w:ilvl w:val="1"/>
          <w:numId w:val="26"/>
        </w:numPr>
      </w:pPr>
      <w:proofErr w:type="spellStart"/>
      <w:r w:rsidRPr="00FA2BE1">
        <w:t>M</w:t>
      </w:r>
      <w:r w:rsidR="00E90FB0" w:rsidRPr="00FA2BE1">
        <w:t>ask_state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>z útvonal állapot</w:t>
      </w:r>
      <w:r w:rsidR="00515FB9">
        <w:t>át</w:t>
      </w:r>
      <w:r w:rsidR="00882AAA">
        <w:t xml:space="preserve"> írja le</w:t>
      </w:r>
      <w:r w:rsidR="00515FB9">
        <w:t>,</w:t>
      </w:r>
      <w:r w:rsidR="00E90FB0" w:rsidRPr="00FA2BE1">
        <w:t xml:space="preserve"> </w:t>
      </w:r>
      <w:r w:rsidR="00EE21C0" w:rsidRPr="00FA2BE1">
        <w:t>„</w:t>
      </w:r>
      <w:proofErr w:type="spellStart"/>
      <w:r w:rsidR="00E90FB0" w:rsidRPr="00FA2BE1">
        <w:t>unmasked</w:t>
      </w:r>
      <w:proofErr w:type="spellEnd"/>
      <w:r w:rsidR="00EE21C0" w:rsidRPr="00FA2BE1">
        <w:t>”</w:t>
      </w:r>
      <w:r w:rsidR="00E90FB0" w:rsidRPr="00FA2BE1">
        <w:t xml:space="preserve"> = aktív, </w:t>
      </w:r>
      <w:r w:rsidR="00882AAA">
        <w:t>„</w:t>
      </w:r>
      <w:proofErr w:type="spellStart"/>
      <w:r w:rsidR="00E90FB0" w:rsidRPr="00FA2BE1">
        <w:t>masked</w:t>
      </w:r>
      <w:proofErr w:type="spellEnd"/>
      <w:r w:rsidR="00EE21C0" w:rsidRPr="00FA2BE1">
        <w:t>”</w:t>
      </w:r>
      <w:r w:rsidR="00E90FB0" w:rsidRPr="00FA2BE1">
        <w:t xml:space="preserve"> = inaktív</w:t>
      </w:r>
      <w:r w:rsidR="00882AAA">
        <w:t>, de a menedzsment csomagok mindenképp áthaladnak</w:t>
      </w:r>
    </w:p>
    <w:p w14:paraId="19131C2D" w14:textId="6743EF2B" w:rsidR="00B10014" w:rsidRPr="00FA2BE1" w:rsidRDefault="00B10014" w:rsidP="00B10014">
      <w:pPr>
        <w:pStyle w:val="Listaszerbekezds"/>
        <w:numPr>
          <w:ilvl w:val="0"/>
          <w:numId w:val="26"/>
        </w:numPr>
      </w:pPr>
      <w:proofErr w:type="spellStart"/>
      <w:r w:rsidRPr="00FA2BE1">
        <w:t>Type</w:t>
      </w:r>
      <w:proofErr w:type="spellEnd"/>
      <w:r w:rsidRPr="00FA2BE1">
        <w:t>:</w:t>
      </w:r>
      <w:r w:rsidR="00EB472E">
        <w:t xml:space="preserve"> típus jelölő jelen esetben</w:t>
      </w:r>
      <w:r w:rsidRPr="00FA2BE1">
        <w:t xml:space="preserve"> „</w:t>
      </w:r>
      <w:proofErr w:type="spellStart"/>
      <w:r w:rsidRPr="00FA2BE1">
        <w:t>Replicate</w:t>
      </w:r>
      <w:proofErr w:type="spellEnd"/>
      <w:r w:rsidRPr="00FA2BE1">
        <w:t>”</w:t>
      </w:r>
      <w:r w:rsidR="00EB472E">
        <w:t>,</w:t>
      </w:r>
      <w:r w:rsidRPr="00FA2BE1">
        <w:t xml:space="preserve"> ezzel </w:t>
      </w:r>
      <w:r w:rsidR="00C374F6" w:rsidRPr="00FA2BE1">
        <w:t>jelzi,</w:t>
      </w:r>
      <w:r w:rsidRPr="00FA2BE1">
        <w:t xml:space="preserve"> hogy ez egy PRF objektum</w:t>
      </w:r>
    </w:p>
    <w:p w14:paraId="7DC3BDFA" w14:textId="0A0BFA11" w:rsidR="00E90FB0" w:rsidRPr="00FA2BE1" w:rsidRDefault="00E90FB0" w:rsidP="00515FB9">
      <w:pPr>
        <w:ind w:firstLine="0"/>
      </w:pPr>
      <w:proofErr w:type="spellStart"/>
      <w:r w:rsidRPr="00FA2BE1">
        <w:t>Packet</w:t>
      </w:r>
      <w:proofErr w:type="spellEnd"/>
      <w:r w:rsidRPr="00FA2BE1">
        <w:t xml:space="preserve"> </w:t>
      </w:r>
      <w:proofErr w:type="spellStart"/>
      <w:r w:rsidRPr="00FA2BE1">
        <w:t>Elimination</w:t>
      </w:r>
      <w:proofErr w:type="spellEnd"/>
      <w:r w:rsidRPr="00FA2BE1">
        <w:t xml:space="preserve"> </w:t>
      </w:r>
      <w:proofErr w:type="spellStart"/>
      <w:r w:rsidRPr="00FA2BE1">
        <w:t>Function</w:t>
      </w:r>
      <w:proofErr w:type="spellEnd"/>
      <w:r w:rsidRPr="00FA2BE1">
        <w:t xml:space="preserve"> (PEF) adatok a duplikált csomagok eliminálásáért felelős funkció állapotát tartalmazzák:</w:t>
      </w:r>
    </w:p>
    <w:p w14:paraId="49823290" w14:textId="4C383E70" w:rsidR="00BA39BE" w:rsidRPr="00FA2BE1" w:rsidRDefault="00BA39BE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Name</w:t>
      </w:r>
      <w:proofErr w:type="spellEnd"/>
      <w:r w:rsidRPr="00FA2BE1">
        <w:t xml:space="preserve">: </w:t>
      </w:r>
      <w:r w:rsidR="00515FB9">
        <w:t>a</w:t>
      </w:r>
      <w:r w:rsidR="00B21678" w:rsidRPr="00FA2BE1">
        <w:t xml:space="preserve"> PEF példány neve</w:t>
      </w:r>
    </w:p>
    <w:p w14:paraId="595C1827" w14:textId="7A1C1D81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D</w:t>
      </w:r>
      <w:r w:rsidR="00E90FB0" w:rsidRPr="00FA2BE1">
        <w:t>iscarded_packets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>z el</w:t>
      </w:r>
      <w:r w:rsidR="00C47A17" w:rsidRPr="00FA2BE1">
        <w:t>dobott</w:t>
      </w:r>
      <w:r w:rsidR="00E90FB0" w:rsidRPr="00FA2BE1">
        <w:t xml:space="preserve"> csomagok száma</w:t>
      </w:r>
    </w:p>
    <w:p w14:paraId="3D178595" w14:textId="08973087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lastRenderedPageBreak/>
        <w:t>P</w:t>
      </w:r>
      <w:r w:rsidR="00E90FB0" w:rsidRPr="00FA2BE1">
        <w:t>assed_packets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továbbított csomagok száma</w:t>
      </w:r>
    </w:p>
    <w:p w14:paraId="66BA6340" w14:textId="06E3423E" w:rsidR="00DF4BCE" w:rsidRPr="00FA2BE1" w:rsidRDefault="00B21678" w:rsidP="00565AC0">
      <w:pPr>
        <w:pStyle w:val="Listaszerbekezds"/>
        <w:numPr>
          <w:ilvl w:val="0"/>
          <w:numId w:val="26"/>
        </w:numPr>
      </w:pPr>
      <w:proofErr w:type="spellStart"/>
      <w:r w:rsidRPr="00FA2BE1">
        <w:t>R</w:t>
      </w:r>
      <w:r w:rsidR="00565AC0" w:rsidRPr="00FA2BE1">
        <w:t>eset_msec</w:t>
      </w:r>
      <w:proofErr w:type="spellEnd"/>
      <w:r w:rsidR="00565AC0" w:rsidRPr="00FA2BE1">
        <w:t xml:space="preserve">: </w:t>
      </w:r>
      <w:r w:rsidR="00515FB9">
        <w:t>a</w:t>
      </w:r>
      <w:r w:rsidR="00565AC0" w:rsidRPr="00FA2BE1">
        <w:t xml:space="preserve">z időtúllépési küszöb milliszekundumban (pl. 2000 </w:t>
      </w:r>
      <w:proofErr w:type="spellStart"/>
      <w:r w:rsidR="00565AC0" w:rsidRPr="00FA2BE1">
        <w:t>ms</w:t>
      </w:r>
      <w:proofErr w:type="spellEnd"/>
      <w:r w:rsidR="00565AC0" w:rsidRPr="00FA2BE1">
        <w:t>)</w:t>
      </w:r>
    </w:p>
    <w:p w14:paraId="4A6C70CE" w14:textId="232C1215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L</w:t>
      </w:r>
      <w:r w:rsidR="00E90FB0" w:rsidRPr="00FA2BE1">
        <w:t>atent_errors</w:t>
      </w:r>
      <w:proofErr w:type="spellEnd"/>
      <w:r w:rsidR="00E90FB0" w:rsidRPr="00FA2BE1">
        <w:t xml:space="preserve">: </w:t>
      </w:r>
      <w:r w:rsidR="00515FB9">
        <w:t>az o</w:t>
      </w:r>
      <w:r w:rsidR="00E90FB0" w:rsidRPr="00FA2BE1">
        <w:t>lyan esetek száma, amikor egy csomag várt időn belül nem érkezett meg</w:t>
      </w:r>
    </w:p>
    <w:p w14:paraId="3D307A35" w14:textId="5EC1B66B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L</w:t>
      </w:r>
      <w:r w:rsidR="00E90FB0" w:rsidRPr="00FA2BE1">
        <w:t>atent_error_paths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problémás útvonalak száma</w:t>
      </w:r>
    </w:p>
    <w:p w14:paraId="07CD2843" w14:textId="055CE01A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L</w:t>
      </w:r>
      <w:r w:rsidR="00E90FB0" w:rsidRPr="00FA2BE1">
        <w:t>atent_error_resets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</w:t>
      </w:r>
      <w:r w:rsidR="000C69F1">
        <w:t>hibás</w:t>
      </w:r>
      <w:r w:rsidR="00E90FB0" w:rsidRPr="00FA2BE1">
        <w:t xml:space="preserve"> állapot</w:t>
      </w:r>
      <w:r w:rsidR="00E41243">
        <w:t xml:space="preserve"> hatására történő</w:t>
      </w:r>
      <w:r w:rsidR="00E90FB0" w:rsidRPr="00FA2BE1">
        <w:t xml:space="preserve"> vissz</w:t>
      </w:r>
      <w:r w:rsidR="00E41243">
        <w:t>aállások</w:t>
      </w:r>
      <w:r w:rsidR="00E90FB0" w:rsidRPr="00FA2BE1">
        <w:t xml:space="preserve"> száma</w:t>
      </w:r>
    </w:p>
    <w:p w14:paraId="648E401E" w14:textId="4C641ACE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R</w:t>
      </w:r>
      <w:r w:rsidR="00E90FB0" w:rsidRPr="00FA2BE1">
        <w:t>ecovery_seq_num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>z aktuális helyreállítási sorszám</w:t>
      </w:r>
    </w:p>
    <w:p w14:paraId="403EBE6D" w14:textId="3FB879CB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S</w:t>
      </w:r>
      <w:r w:rsidR="00E90FB0" w:rsidRPr="00FA2BE1">
        <w:t>eq_recovery_resets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szekvencia-helyreállítási algoritmus újraindításainak száma</w:t>
      </w:r>
    </w:p>
    <w:p w14:paraId="421C3B48" w14:textId="4AE38020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H</w:t>
      </w:r>
      <w:r w:rsidR="00E90FB0" w:rsidRPr="00FA2BE1">
        <w:t>istory_length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szekvenciaszámok tárolására fenntartott előzmények mérete</w:t>
      </w:r>
    </w:p>
    <w:p w14:paraId="501B1145" w14:textId="4F78CB2C" w:rsidR="00E90FB0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R</w:t>
      </w:r>
      <w:r w:rsidR="00E90FB0" w:rsidRPr="00FA2BE1">
        <w:t>ecovery_algorithm</w:t>
      </w:r>
      <w:proofErr w:type="spellEnd"/>
      <w:r w:rsidR="00E90FB0" w:rsidRPr="00FA2BE1">
        <w:t xml:space="preserve">: </w:t>
      </w:r>
      <w:r w:rsidR="00515FB9">
        <w:t>a</w:t>
      </w:r>
      <w:r w:rsidR="00E90FB0" w:rsidRPr="00FA2BE1">
        <w:t xml:space="preserve"> használt helyreállítási algoritmus típusa</w:t>
      </w:r>
    </w:p>
    <w:p w14:paraId="16723D2D" w14:textId="5CB040B6" w:rsidR="00374743" w:rsidRPr="00FA2BE1" w:rsidRDefault="00BF5CBB" w:rsidP="00374743">
      <w:pPr>
        <w:pStyle w:val="Listaszerbekezds"/>
        <w:numPr>
          <w:ilvl w:val="0"/>
          <w:numId w:val="26"/>
        </w:numPr>
      </w:pPr>
      <w:proofErr w:type="spellStart"/>
      <w:r w:rsidRPr="00FA2BE1">
        <w:t>Use_init_</w:t>
      </w:r>
      <w:r w:rsidR="0095573F" w:rsidRPr="00FA2BE1">
        <w:t>flag</w:t>
      </w:r>
      <w:proofErr w:type="spellEnd"/>
      <w:r w:rsidR="0095573F" w:rsidRPr="00FA2BE1">
        <w:t xml:space="preserve">: </w:t>
      </w:r>
      <w:r w:rsidR="00515FB9">
        <w:t>k</w:t>
      </w:r>
      <w:r w:rsidR="0095573F" w:rsidRPr="00FA2BE1">
        <w:t>onfigurációs</w:t>
      </w:r>
      <w:r w:rsidRPr="00FA2BE1">
        <w:t xml:space="preserve"> </w:t>
      </w:r>
      <w:r w:rsidR="0095573F" w:rsidRPr="00FA2BE1">
        <w:t>beállítás,</w:t>
      </w:r>
      <w:r w:rsidRPr="00FA2BE1">
        <w:t xml:space="preserve"> hogy </w:t>
      </w:r>
      <w:r w:rsidR="0095573F" w:rsidRPr="00FA2BE1">
        <w:t>jelezzen-e,</w:t>
      </w:r>
      <w:r w:rsidR="0030422E" w:rsidRPr="00FA2BE1">
        <w:t xml:space="preserve"> ha egy útvonal </w:t>
      </w:r>
      <w:proofErr w:type="spellStart"/>
      <w:r w:rsidR="00374743" w:rsidRPr="00FA2BE1">
        <w:t>inicializálódik</w:t>
      </w:r>
      <w:proofErr w:type="spellEnd"/>
      <w:r w:rsidR="00E41243">
        <w:t xml:space="preserve"> (Igaz/Hamis)</w:t>
      </w:r>
    </w:p>
    <w:p w14:paraId="497E60BB" w14:textId="14CA171E" w:rsidR="00BF5CBB" w:rsidRPr="00FA2BE1" w:rsidRDefault="00BF5CBB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Use_reset_flag</w:t>
      </w:r>
      <w:proofErr w:type="spellEnd"/>
      <w:r w:rsidRPr="00FA2BE1">
        <w:t>:</w:t>
      </w:r>
      <w:r w:rsidR="00374743" w:rsidRPr="00FA2BE1">
        <w:t xml:space="preserve"> </w:t>
      </w:r>
      <w:r w:rsidR="003151C1">
        <w:t>k</w:t>
      </w:r>
      <w:r w:rsidR="00374743" w:rsidRPr="00FA2BE1">
        <w:t xml:space="preserve">onfigurációs </w:t>
      </w:r>
      <w:r w:rsidR="0095573F" w:rsidRPr="00FA2BE1">
        <w:t>beállítás,</w:t>
      </w:r>
      <w:r w:rsidR="00374743" w:rsidRPr="00FA2BE1">
        <w:t xml:space="preserve"> hogy </w:t>
      </w:r>
      <w:r w:rsidR="0095573F" w:rsidRPr="00FA2BE1">
        <w:t>jelezzen-e,</w:t>
      </w:r>
      <w:r w:rsidR="00374743" w:rsidRPr="00FA2BE1">
        <w:t xml:space="preserve"> ha egy útvonal </w:t>
      </w:r>
      <w:r w:rsidR="0095573F" w:rsidRPr="00FA2BE1">
        <w:t>visszaállt</w:t>
      </w:r>
      <w:r w:rsidR="00E41243">
        <w:t xml:space="preserve"> (Igaz/Hamis)</w:t>
      </w:r>
    </w:p>
    <w:p w14:paraId="7C1E97E4" w14:textId="2C696648" w:rsidR="009C5162" w:rsidRPr="00FA2BE1" w:rsidRDefault="00B21678" w:rsidP="0007661B">
      <w:pPr>
        <w:pStyle w:val="Listaszerbekezds"/>
        <w:numPr>
          <w:ilvl w:val="0"/>
          <w:numId w:val="26"/>
        </w:numPr>
      </w:pPr>
      <w:proofErr w:type="spellStart"/>
      <w:r w:rsidRPr="00FA2BE1">
        <w:t>Ty</w:t>
      </w:r>
      <w:r w:rsidR="00104E89" w:rsidRPr="00FA2BE1">
        <w:t>pe</w:t>
      </w:r>
      <w:proofErr w:type="spellEnd"/>
      <w:r w:rsidR="00104E89" w:rsidRPr="00FA2BE1">
        <w:t>:</w:t>
      </w:r>
      <w:r w:rsidR="00EB472E">
        <w:t xml:space="preserve"> típus jelölő</w:t>
      </w:r>
      <w:r w:rsidR="00E41243">
        <w:t>,</w:t>
      </w:r>
      <w:r w:rsidR="00EB472E">
        <w:t xml:space="preserve"> jelen esetben</w:t>
      </w:r>
      <w:r w:rsidR="00104E89" w:rsidRPr="00FA2BE1">
        <w:t xml:space="preserve"> </w:t>
      </w:r>
      <w:r w:rsidR="005B7759" w:rsidRPr="00FA2BE1">
        <w:t>„</w:t>
      </w:r>
      <w:proofErr w:type="spellStart"/>
      <w:r w:rsidR="00E41243">
        <w:t>S</w:t>
      </w:r>
      <w:r w:rsidR="0095573F" w:rsidRPr="00FA2BE1">
        <w:t>eqrec</w:t>
      </w:r>
      <w:proofErr w:type="spellEnd"/>
      <w:proofErr w:type="gramStart"/>
      <w:r w:rsidR="0095573F" w:rsidRPr="00FA2BE1">
        <w:t xml:space="preserve">” </w:t>
      </w:r>
      <w:r w:rsidR="00EB472E">
        <w:t>,</w:t>
      </w:r>
      <w:proofErr w:type="gramEnd"/>
      <w:r w:rsidR="005B7759" w:rsidRPr="00FA2BE1">
        <w:t xml:space="preserve"> ezzel </w:t>
      </w:r>
      <w:r w:rsidR="006D2522" w:rsidRPr="00FA2BE1">
        <w:t>jelzi,</w:t>
      </w:r>
      <w:r w:rsidR="005B7759" w:rsidRPr="00FA2BE1">
        <w:t xml:space="preserve"> hogy ez egy PEF objektum</w:t>
      </w:r>
    </w:p>
    <w:p w14:paraId="770A369A" w14:textId="66721BAD" w:rsidR="00E90FB0" w:rsidRPr="00FA2BE1" w:rsidRDefault="00E90FB0" w:rsidP="008539F6">
      <w:pPr>
        <w:pStyle w:val="Cmsor3"/>
      </w:pPr>
      <w:bookmarkStart w:id="46" w:name="_Toc216368294"/>
      <w:r w:rsidRPr="00FA2BE1">
        <w:t xml:space="preserve">Hálózati </w:t>
      </w:r>
      <w:proofErr w:type="spellStart"/>
      <w:r w:rsidRPr="00FA2BE1">
        <w:t>interf</w:t>
      </w:r>
      <w:r w:rsidR="00DE1A5C" w:rsidRPr="00FA2BE1">
        <w:t>ace</w:t>
      </w:r>
      <w:proofErr w:type="spellEnd"/>
      <w:r w:rsidRPr="00FA2BE1">
        <w:t xml:space="preserve"> statisztikák</w:t>
      </w:r>
      <w:bookmarkEnd w:id="46"/>
    </w:p>
    <w:p w14:paraId="5DDD9DEA" w14:textId="4DB41089" w:rsidR="00E90FB0" w:rsidRPr="00FA2BE1" w:rsidRDefault="0007661B" w:rsidP="0007661B">
      <w:pPr>
        <w:ind w:firstLine="0"/>
      </w:pPr>
      <w:r w:rsidRPr="00FA2BE1">
        <w:t xml:space="preserve">A hálózati </w:t>
      </w:r>
      <w:proofErr w:type="spellStart"/>
      <w:r w:rsidRPr="00FA2BE1">
        <w:t>i</w:t>
      </w:r>
      <w:r w:rsidR="00E90FB0" w:rsidRPr="00FA2BE1">
        <w:t>nte</w:t>
      </w:r>
      <w:r w:rsidR="00AD01CE" w:rsidRPr="00FA2BE1">
        <w:t>rface</w:t>
      </w:r>
      <w:proofErr w:type="spellEnd"/>
      <w:r w:rsidR="00AD01CE" w:rsidRPr="00FA2BE1">
        <w:t>-ek</w:t>
      </w:r>
      <w:r w:rsidR="00E90FB0" w:rsidRPr="00FA2BE1">
        <w:t xml:space="preserve"> forgalmi adatai</w:t>
      </w:r>
      <w:r w:rsidR="00AD01CE" w:rsidRPr="00FA2BE1">
        <w:t xml:space="preserve">, ide tartoznak a virtuális és fizikai </w:t>
      </w:r>
      <w:proofErr w:type="spellStart"/>
      <w:r w:rsidR="00AD01CE" w:rsidRPr="00FA2BE1">
        <w:t>interface</w:t>
      </w:r>
      <w:proofErr w:type="spellEnd"/>
      <w:r w:rsidR="00AD01CE" w:rsidRPr="00FA2BE1">
        <w:t>-ek is</w:t>
      </w:r>
      <w:r w:rsidR="00E90FB0" w:rsidRPr="00FA2BE1">
        <w:t>:</w:t>
      </w:r>
    </w:p>
    <w:p w14:paraId="1A001079" w14:textId="39B7A71A" w:rsidR="00E90FB0" w:rsidRPr="00FA2BE1" w:rsidRDefault="00E90FB0" w:rsidP="0007661B">
      <w:pPr>
        <w:pStyle w:val="Listaszerbekezds"/>
        <w:numPr>
          <w:ilvl w:val="0"/>
          <w:numId w:val="29"/>
        </w:numPr>
      </w:pPr>
      <w:proofErr w:type="spellStart"/>
      <w:r w:rsidRPr="00FA2BE1">
        <w:t>recv_octets</w:t>
      </w:r>
      <w:proofErr w:type="spellEnd"/>
      <w:r w:rsidRPr="00FA2BE1">
        <w:t xml:space="preserve">: </w:t>
      </w:r>
      <w:r w:rsidR="003151C1">
        <w:t>f</w:t>
      </w:r>
      <w:r w:rsidRPr="00FA2BE1">
        <w:t xml:space="preserve">ogadott </w:t>
      </w:r>
      <w:r w:rsidR="00F316AD">
        <w:t>oktettek</w:t>
      </w:r>
      <w:r w:rsidRPr="00FA2BE1">
        <w:t xml:space="preserve"> száma</w:t>
      </w:r>
    </w:p>
    <w:p w14:paraId="0F84AC1B" w14:textId="69414F83" w:rsidR="00E90FB0" w:rsidRPr="00FA2BE1" w:rsidRDefault="00E90FB0" w:rsidP="0007661B">
      <w:pPr>
        <w:pStyle w:val="Listaszerbekezds"/>
        <w:numPr>
          <w:ilvl w:val="0"/>
          <w:numId w:val="29"/>
        </w:numPr>
      </w:pPr>
      <w:proofErr w:type="spellStart"/>
      <w:r w:rsidRPr="00FA2BE1">
        <w:t>recv_packets</w:t>
      </w:r>
      <w:proofErr w:type="spellEnd"/>
      <w:r w:rsidRPr="00FA2BE1">
        <w:t xml:space="preserve">: </w:t>
      </w:r>
      <w:r w:rsidR="003151C1">
        <w:t>f</w:t>
      </w:r>
      <w:r w:rsidRPr="00FA2BE1">
        <w:t>ogadott csomagok száma</w:t>
      </w:r>
    </w:p>
    <w:p w14:paraId="6FCB397C" w14:textId="1A60631A" w:rsidR="00E90FB0" w:rsidRPr="00FA2BE1" w:rsidRDefault="00E90FB0" w:rsidP="0007661B">
      <w:pPr>
        <w:pStyle w:val="Listaszerbekezds"/>
        <w:numPr>
          <w:ilvl w:val="0"/>
          <w:numId w:val="29"/>
        </w:numPr>
      </w:pPr>
      <w:proofErr w:type="spellStart"/>
      <w:r w:rsidRPr="00FA2BE1">
        <w:t>send_octets</w:t>
      </w:r>
      <w:proofErr w:type="spellEnd"/>
      <w:r w:rsidRPr="00FA2BE1">
        <w:t xml:space="preserve">: </w:t>
      </w:r>
      <w:r w:rsidR="003151C1">
        <w:t>k</w:t>
      </w:r>
      <w:r w:rsidRPr="00FA2BE1">
        <w:t xml:space="preserve">üldött </w:t>
      </w:r>
      <w:r w:rsidR="00F316AD">
        <w:t>oktettek</w:t>
      </w:r>
      <w:r w:rsidRPr="00FA2BE1">
        <w:t xml:space="preserve"> száma</w:t>
      </w:r>
    </w:p>
    <w:p w14:paraId="6269344B" w14:textId="24C268EE" w:rsidR="00E90FB0" w:rsidRPr="00FA2BE1" w:rsidRDefault="00E90FB0" w:rsidP="0007661B">
      <w:pPr>
        <w:pStyle w:val="Listaszerbekezds"/>
        <w:numPr>
          <w:ilvl w:val="0"/>
          <w:numId w:val="29"/>
        </w:numPr>
      </w:pPr>
      <w:proofErr w:type="spellStart"/>
      <w:r w:rsidRPr="00FA2BE1">
        <w:t>send_packets</w:t>
      </w:r>
      <w:proofErr w:type="spellEnd"/>
      <w:r w:rsidRPr="00FA2BE1">
        <w:t xml:space="preserve">: </w:t>
      </w:r>
      <w:r w:rsidR="003151C1">
        <w:t>k</w:t>
      </w:r>
      <w:r w:rsidRPr="00FA2BE1">
        <w:t>üldött csomagok száma</w:t>
      </w:r>
    </w:p>
    <w:p w14:paraId="457FA6E7" w14:textId="529620C1" w:rsidR="00E90FB0" w:rsidRPr="00FA2BE1" w:rsidRDefault="00E90FB0" w:rsidP="008539F6">
      <w:pPr>
        <w:pStyle w:val="Cmsor3"/>
      </w:pPr>
      <w:bookmarkStart w:id="47" w:name="_Toc216368295"/>
      <w:r w:rsidRPr="00FA2BE1">
        <w:t>Parser statisztikák</w:t>
      </w:r>
      <w:bookmarkEnd w:id="47"/>
    </w:p>
    <w:p w14:paraId="4D32B75F" w14:textId="4B970516" w:rsidR="00E90FB0" w:rsidRPr="00FA2BE1" w:rsidRDefault="00E90FB0" w:rsidP="003C795A">
      <w:pPr>
        <w:ind w:firstLine="0"/>
      </w:pPr>
      <w:r w:rsidRPr="00FA2BE1">
        <w:t xml:space="preserve">A parser </w:t>
      </w:r>
      <w:r w:rsidR="00D753DB">
        <w:t>(elemző)</w:t>
      </w:r>
      <w:r w:rsidRPr="00614C71">
        <w:t xml:space="preserve"> </w:t>
      </w:r>
      <w:r w:rsidRPr="00FA2BE1">
        <w:t>objektumok</w:t>
      </w:r>
      <w:r w:rsidR="0062336F" w:rsidRPr="00FA2BE1">
        <w:t xml:space="preserve"> </w:t>
      </w:r>
      <w:r w:rsidRPr="00FA2BE1">
        <w:t xml:space="preserve">a bejövő csomagok </w:t>
      </w:r>
      <w:proofErr w:type="spellStart"/>
      <w:r w:rsidRPr="00FA2BE1">
        <w:t>stream</w:t>
      </w:r>
      <w:proofErr w:type="spellEnd"/>
      <w:r w:rsidR="00FC015C">
        <w:t xml:space="preserve"> </w:t>
      </w:r>
      <w:r w:rsidR="00C26A09">
        <w:t>(folyam)</w:t>
      </w:r>
      <w:r w:rsidR="00FC015C">
        <w:t xml:space="preserve"> </w:t>
      </w:r>
      <w:r w:rsidRPr="00FA2BE1">
        <w:t>azonosításának eredményét tartalmazzák:</w:t>
      </w:r>
    </w:p>
    <w:p w14:paraId="2DB18DFB" w14:textId="29BF0307" w:rsidR="00E90FB0" w:rsidRPr="00FA2BE1" w:rsidRDefault="005D0301" w:rsidP="0007661B">
      <w:pPr>
        <w:pStyle w:val="Listaszerbekezds"/>
        <w:numPr>
          <w:ilvl w:val="0"/>
          <w:numId w:val="28"/>
        </w:numPr>
      </w:pPr>
      <w:proofErr w:type="spellStart"/>
      <w:r w:rsidRPr="00FA2BE1">
        <w:t>N</w:t>
      </w:r>
      <w:r w:rsidR="00E90FB0" w:rsidRPr="00FA2BE1">
        <w:t>o</w:t>
      </w:r>
      <w:r w:rsidRPr="00FA2BE1">
        <w:t>_</w:t>
      </w:r>
      <w:r w:rsidR="00E90FB0" w:rsidRPr="00FA2BE1">
        <w:t>match</w:t>
      </w:r>
      <w:proofErr w:type="spellEnd"/>
      <w:r w:rsidR="00E90FB0" w:rsidRPr="00FA2BE1">
        <w:t xml:space="preserve"> </w:t>
      </w:r>
      <w:proofErr w:type="spellStart"/>
      <w:r w:rsidR="00E90FB0" w:rsidRPr="00FA2BE1">
        <w:t>octets</w:t>
      </w:r>
      <w:proofErr w:type="spellEnd"/>
      <w:r w:rsidR="00E90FB0" w:rsidRPr="00FA2BE1">
        <w:t xml:space="preserve">: </w:t>
      </w:r>
      <w:r w:rsidR="003151C1">
        <w:t>o</w:t>
      </w:r>
      <w:r w:rsidR="00E90FB0" w:rsidRPr="00FA2BE1">
        <w:t xml:space="preserve">lyan </w:t>
      </w:r>
      <w:r w:rsidR="007C374C">
        <w:t>oktettek</w:t>
      </w:r>
      <w:r w:rsidR="00E90FB0" w:rsidRPr="00FA2BE1">
        <w:t xml:space="preserve"> száma, amelyek nem tartoznak egyetlen definiált </w:t>
      </w:r>
      <w:proofErr w:type="spellStart"/>
      <w:r w:rsidR="00E90FB0" w:rsidRPr="00614C71">
        <w:t>stream</w:t>
      </w:r>
      <w:r w:rsidR="002B3540">
        <w:t>-</w:t>
      </w:r>
      <w:r w:rsidR="00E90FB0" w:rsidRPr="00614C71">
        <w:t>hez</w:t>
      </w:r>
      <w:proofErr w:type="spellEnd"/>
      <w:r w:rsidR="00E90FB0" w:rsidRPr="00FA2BE1">
        <w:t xml:space="preserve"> sem</w:t>
      </w:r>
    </w:p>
    <w:p w14:paraId="0FA0A131" w14:textId="05464F44" w:rsidR="00E90FB0" w:rsidRPr="00FA2BE1" w:rsidRDefault="005D0301" w:rsidP="0007661B">
      <w:pPr>
        <w:pStyle w:val="Listaszerbekezds"/>
        <w:numPr>
          <w:ilvl w:val="0"/>
          <w:numId w:val="28"/>
        </w:numPr>
      </w:pPr>
      <w:proofErr w:type="spellStart"/>
      <w:r w:rsidRPr="00FA2BE1">
        <w:lastRenderedPageBreak/>
        <w:t>N</w:t>
      </w:r>
      <w:r w:rsidR="00E90FB0" w:rsidRPr="00FA2BE1">
        <w:t>o</w:t>
      </w:r>
      <w:r w:rsidRPr="00FA2BE1">
        <w:t>_</w:t>
      </w:r>
      <w:r w:rsidR="00E90FB0" w:rsidRPr="00FA2BE1">
        <w:t>match</w:t>
      </w:r>
      <w:proofErr w:type="spellEnd"/>
      <w:r w:rsidR="00E90FB0" w:rsidRPr="00FA2BE1">
        <w:t xml:space="preserve"> </w:t>
      </w:r>
      <w:proofErr w:type="spellStart"/>
      <w:r w:rsidR="00E90FB0" w:rsidRPr="00FA2BE1">
        <w:t>packets</w:t>
      </w:r>
      <w:proofErr w:type="spellEnd"/>
      <w:r w:rsidR="00E90FB0" w:rsidRPr="00FA2BE1">
        <w:t xml:space="preserve">: </w:t>
      </w:r>
      <w:r w:rsidR="003151C1">
        <w:t>o</w:t>
      </w:r>
      <w:r w:rsidR="00E90FB0" w:rsidRPr="00FA2BE1">
        <w:t xml:space="preserve">lyan csomagok száma, amelyeket nem sikerült </w:t>
      </w:r>
      <w:proofErr w:type="spellStart"/>
      <w:r w:rsidR="00E90FB0" w:rsidRPr="00FA2BE1">
        <w:t>stream-hez</w:t>
      </w:r>
      <w:proofErr w:type="spellEnd"/>
      <w:r w:rsidR="00E90FB0" w:rsidRPr="00FA2BE1">
        <w:t xml:space="preserve"> rendelni</w:t>
      </w:r>
    </w:p>
    <w:p w14:paraId="20548176" w14:textId="541A2486" w:rsidR="00E90FB0" w:rsidRPr="00FA2BE1" w:rsidRDefault="005D0301" w:rsidP="0007661B">
      <w:pPr>
        <w:pStyle w:val="Listaszerbekezds"/>
        <w:numPr>
          <w:ilvl w:val="0"/>
          <w:numId w:val="28"/>
        </w:numPr>
      </w:pPr>
      <w:proofErr w:type="spellStart"/>
      <w:r w:rsidRPr="00FA2BE1">
        <w:t>S</w:t>
      </w:r>
      <w:r w:rsidR="00E90FB0" w:rsidRPr="00FA2BE1">
        <w:t>tream</w:t>
      </w:r>
      <w:proofErr w:type="spellEnd"/>
      <w:r w:rsidR="00E90FB0" w:rsidRPr="00FA2BE1">
        <w:t xml:space="preserve">_* </w:t>
      </w:r>
      <w:proofErr w:type="spellStart"/>
      <w:r w:rsidR="00E90FB0" w:rsidRPr="00FA2BE1">
        <w:t>octets</w:t>
      </w:r>
      <w:proofErr w:type="spellEnd"/>
      <w:r w:rsidR="00E90FB0" w:rsidRPr="00FA2BE1">
        <w:t xml:space="preserve">: </w:t>
      </w:r>
      <w:r w:rsidR="003151C1">
        <w:t>a</w:t>
      </w:r>
      <w:r w:rsidR="00E90FB0" w:rsidRPr="00FA2BE1">
        <w:t xml:space="preserve">z egyes </w:t>
      </w:r>
      <w:proofErr w:type="spellStart"/>
      <w:r w:rsidR="00E90FB0" w:rsidRPr="00FA2BE1">
        <w:t>stream</w:t>
      </w:r>
      <w:r w:rsidR="00690072" w:rsidRPr="00FA2BE1">
        <w:t>-</w:t>
      </w:r>
      <w:r w:rsidR="00E90FB0" w:rsidRPr="00FA2BE1">
        <w:t>ekhez</w:t>
      </w:r>
      <w:proofErr w:type="spellEnd"/>
      <w:r w:rsidR="00E90FB0" w:rsidRPr="00FA2BE1">
        <w:t xml:space="preserve"> rendelt </w:t>
      </w:r>
      <w:r w:rsidR="007C374C">
        <w:t>oktettek</w:t>
      </w:r>
      <w:r w:rsidR="00E90FB0" w:rsidRPr="00FA2BE1">
        <w:t xml:space="preserve"> száma</w:t>
      </w:r>
      <w:r w:rsidR="00EB5F64" w:rsidRPr="00FA2BE1">
        <w:t xml:space="preserve">, ahol a * a </w:t>
      </w:r>
      <w:proofErr w:type="spellStart"/>
      <w:r w:rsidR="00EB5F64" w:rsidRPr="00FA2BE1">
        <w:t>stream</w:t>
      </w:r>
      <w:proofErr w:type="spellEnd"/>
      <w:r w:rsidR="00EB5F64" w:rsidRPr="00FA2BE1">
        <w:t xml:space="preserve"> nevét jelöli</w:t>
      </w:r>
    </w:p>
    <w:p w14:paraId="64F7493B" w14:textId="09E4813C" w:rsidR="00E90FB0" w:rsidRPr="00FA2BE1" w:rsidRDefault="005D0301" w:rsidP="00EB5F64">
      <w:pPr>
        <w:pStyle w:val="Listaszerbekezds"/>
        <w:numPr>
          <w:ilvl w:val="0"/>
          <w:numId w:val="28"/>
        </w:numPr>
      </w:pPr>
      <w:proofErr w:type="spellStart"/>
      <w:r w:rsidRPr="00FA2BE1">
        <w:t>S</w:t>
      </w:r>
      <w:r w:rsidR="00E90FB0" w:rsidRPr="00FA2BE1">
        <w:t>tream</w:t>
      </w:r>
      <w:proofErr w:type="spellEnd"/>
      <w:r w:rsidR="00E90FB0" w:rsidRPr="00FA2BE1">
        <w:t xml:space="preserve">_* </w:t>
      </w:r>
      <w:proofErr w:type="spellStart"/>
      <w:r w:rsidR="00E90FB0" w:rsidRPr="00FA2BE1">
        <w:t>packets</w:t>
      </w:r>
      <w:proofErr w:type="spellEnd"/>
      <w:r w:rsidR="00E90FB0" w:rsidRPr="00FA2BE1">
        <w:t xml:space="preserve">: </w:t>
      </w:r>
      <w:r w:rsidR="003151C1">
        <w:t>a</w:t>
      </w:r>
      <w:r w:rsidR="00E90FB0" w:rsidRPr="00FA2BE1">
        <w:t xml:space="preserve">z egyes </w:t>
      </w:r>
      <w:proofErr w:type="spellStart"/>
      <w:r w:rsidR="00E90FB0" w:rsidRPr="00FA2BE1">
        <w:t>stream</w:t>
      </w:r>
      <w:r w:rsidR="00690072" w:rsidRPr="00FA2BE1">
        <w:t>-</w:t>
      </w:r>
      <w:r w:rsidR="00E90FB0" w:rsidRPr="00FA2BE1">
        <w:t>ekhez</w:t>
      </w:r>
      <w:proofErr w:type="spellEnd"/>
      <w:r w:rsidR="00E90FB0" w:rsidRPr="00FA2BE1">
        <w:t xml:space="preserve"> rendelt csomagok száma</w:t>
      </w:r>
      <w:r w:rsidR="00EB5F64" w:rsidRPr="00FA2BE1">
        <w:t xml:space="preserve">, ahol a * a </w:t>
      </w:r>
      <w:proofErr w:type="spellStart"/>
      <w:r w:rsidR="00EB5F64" w:rsidRPr="00FA2BE1">
        <w:t>stream</w:t>
      </w:r>
      <w:proofErr w:type="spellEnd"/>
      <w:r w:rsidR="00EB5F64" w:rsidRPr="00FA2BE1">
        <w:t xml:space="preserve"> nevét jelöli</w:t>
      </w:r>
    </w:p>
    <w:p w14:paraId="7DC15391" w14:textId="2C9EC26A" w:rsidR="00E90FB0" w:rsidRPr="00FA2BE1" w:rsidRDefault="003C795A" w:rsidP="008539F6">
      <w:pPr>
        <w:pStyle w:val="Cmsor3"/>
      </w:pPr>
      <w:bookmarkStart w:id="48" w:name="_Toc216368296"/>
      <w:r w:rsidRPr="00FA2BE1">
        <w:t>S</w:t>
      </w:r>
      <w:r w:rsidR="00E90FB0" w:rsidRPr="00FA2BE1">
        <w:t>zekvenciagenerátor objektum</w:t>
      </w:r>
      <w:bookmarkEnd w:id="48"/>
    </w:p>
    <w:p w14:paraId="7CAFDA88" w14:textId="1E3E8E6D" w:rsidR="00E90FB0" w:rsidRPr="00FA2BE1" w:rsidRDefault="0058732C" w:rsidP="003C795A">
      <w:pPr>
        <w:ind w:firstLine="0"/>
      </w:pPr>
      <w:r w:rsidRPr="00FA2BE1">
        <w:t>Ezek az</w:t>
      </w:r>
      <w:r w:rsidR="00E90FB0" w:rsidRPr="00FA2BE1">
        <w:t xml:space="preserve"> objektum</w:t>
      </w:r>
      <w:r w:rsidRPr="00FA2BE1">
        <w:t>ok</w:t>
      </w:r>
      <w:r w:rsidR="00E90FB0" w:rsidRPr="00FA2BE1">
        <w:t xml:space="preserve"> a szekvenciaszám-generátor állapotát írj</w:t>
      </w:r>
      <w:r w:rsidR="003151C1">
        <w:t>ák</w:t>
      </w:r>
      <w:r w:rsidR="00E90FB0" w:rsidRPr="00FA2BE1">
        <w:t xml:space="preserve"> le:</w:t>
      </w:r>
    </w:p>
    <w:p w14:paraId="015F932A" w14:textId="24C2C39E" w:rsidR="00E90FB0" w:rsidRPr="00FA2BE1" w:rsidRDefault="005D0301" w:rsidP="0007661B">
      <w:pPr>
        <w:pStyle w:val="Listaszerbekezds"/>
        <w:numPr>
          <w:ilvl w:val="0"/>
          <w:numId w:val="27"/>
        </w:numPr>
      </w:pPr>
      <w:proofErr w:type="spellStart"/>
      <w:r w:rsidRPr="00FA2BE1">
        <w:t>N</w:t>
      </w:r>
      <w:r w:rsidR="00E90FB0" w:rsidRPr="00FA2BE1">
        <w:t>ame</w:t>
      </w:r>
      <w:proofErr w:type="spellEnd"/>
      <w:r w:rsidR="00E90FB0" w:rsidRPr="00FA2BE1">
        <w:t xml:space="preserve">: </w:t>
      </w:r>
      <w:r w:rsidR="003151C1">
        <w:t>a</w:t>
      </w:r>
      <w:r w:rsidR="00E90FB0" w:rsidRPr="00FA2BE1">
        <w:t xml:space="preserve"> generátor azonosítója</w:t>
      </w:r>
    </w:p>
    <w:p w14:paraId="4A9D5A32" w14:textId="600783F1" w:rsidR="00E90FB0" w:rsidRPr="00FA2BE1" w:rsidRDefault="00C04F9C" w:rsidP="0007661B">
      <w:pPr>
        <w:pStyle w:val="Listaszerbekezds"/>
        <w:numPr>
          <w:ilvl w:val="0"/>
          <w:numId w:val="27"/>
        </w:numPr>
      </w:pPr>
      <w:proofErr w:type="spellStart"/>
      <w:r w:rsidRPr="00FA2BE1">
        <w:t>Type</w:t>
      </w:r>
      <w:proofErr w:type="spellEnd"/>
      <w:r w:rsidRPr="00FA2BE1">
        <w:t xml:space="preserve">: </w:t>
      </w:r>
      <w:r w:rsidRPr="00EB472E">
        <w:t>típus</w:t>
      </w:r>
      <w:r w:rsidR="00EB472E">
        <w:t xml:space="preserve"> jelölő</w:t>
      </w:r>
      <w:r w:rsidR="00E41243">
        <w:t>,</w:t>
      </w:r>
      <w:r w:rsidR="00EB472E">
        <w:t xml:space="preserve"> jelen esetben</w:t>
      </w:r>
      <w:r w:rsidR="00EB472E" w:rsidRPr="00FA2BE1">
        <w:t xml:space="preserve"> </w:t>
      </w:r>
      <w:r w:rsidR="00EB472E">
        <w:t>„</w:t>
      </w:r>
      <w:proofErr w:type="spellStart"/>
      <w:r w:rsidR="00792D85">
        <w:t>S</w:t>
      </w:r>
      <w:r w:rsidR="00E90FB0" w:rsidRPr="00FA2BE1">
        <w:t>eqgen</w:t>
      </w:r>
      <w:proofErr w:type="spellEnd"/>
      <w:r w:rsidR="00EE21C0" w:rsidRPr="00FA2BE1">
        <w:t>”</w:t>
      </w:r>
    </w:p>
    <w:p w14:paraId="119A02E4" w14:textId="0C952EB6" w:rsidR="00E90FB0" w:rsidRPr="00FA2BE1" w:rsidRDefault="005D0301" w:rsidP="0007661B">
      <w:pPr>
        <w:pStyle w:val="Listaszerbekezds"/>
        <w:numPr>
          <w:ilvl w:val="0"/>
          <w:numId w:val="27"/>
        </w:numPr>
      </w:pPr>
      <w:proofErr w:type="spellStart"/>
      <w:r w:rsidRPr="00FA2BE1">
        <w:t>Us</w:t>
      </w:r>
      <w:r w:rsidR="00E90FB0" w:rsidRPr="00FA2BE1">
        <w:t>e_init_flag</w:t>
      </w:r>
      <w:proofErr w:type="spellEnd"/>
      <w:r w:rsidR="00E90FB0" w:rsidRPr="00FA2BE1">
        <w:t xml:space="preserve">: </w:t>
      </w:r>
      <w:r w:rsidR="002C5FD5">
        <w:t>k</w:t>
      </w:r>
      <w:r w:rsidR="002C5FD5" w:rsidRPr="00FA2BE1">
        <w:t xml:space="preserve">onfigurációs beállítás, hogy jelezzen-e, ha egy útvonal </w:t>
      </w:r>
      <w:proofErr w:type="spellStart"/>
      <w:r w:rsidR="002C5FD5" w:rsidRPr="00FA2BE1">
        <w:t>inicializálódik</w:t>
      </w:r>
      <w:proofErr w:type="spellEnd"/>
      <w:r w:rsidR="002C5FD5" w:rsidDel="002C5FD5">
        <w:t xml:space="preserve"> </w:t>
      </w:r>
      <w:r w:rsidR="00EB472E">
        <w:t>(Igaz/Hamis)</w:t>
      </w:r>
    </w:p>
    <w:p w14:paraId="5C6D91C9" w14:textId="2B8A7256" w:rsidR="00E90FB0" w:rsidRPr="00FA2BE1" w:rsidRDefault="005D0301" w:rsidP="0007661B">
      <w:pPr>
        <w:pStyle w:val="Listaszerbekezds"/>
        <w:numPr>
          <w:ilvl w:val="0"/>
          <w:numId w:val="27"/>
        </w:numPr>
      </w:pPr>
      <w:proofErr w:type="spellStart"/>
      <w:r w:rsidRPr="00FA2BE1">
        <w:t>U</w:t>
      </w:r>
      <w:r w:rsidR="00E90FB0" w:rsidRPr="00FA2BE1">
        <w:t>se_reset_</w:t>
      </w:r>
      <w:r w:rsidR="00C04F9C" w:rsidRPr="00FA2BE1">
        <w:t>flag</w:t>
      </w:r>
      <w:proofErr w:type="spellEnd"/>
      <w:r w:rsidR="00C04F9C" w:rsidRPr="00FA2BE1">
        <w:t xml:space="preserve">: </w:t>
      </w:r>
      <w:r w:rsidR="00C04F9C" w:rsidRPr="002C5FD5">
        <w:t>konfigurációs</w:t>
      </w:r>
      <w:r w:rsidR="002C5FD5" w:rsidRPr="00FA2BE1">
        <w:t xml:space="preserve"> beállítás, hogy jelezzen-e, ha egy útvonal visszaállt</w:t>
      </w:r>
      <w:r w:rsidR="002C5FD5">
        <w:t xml:space="preserve"> </w:t>
      </w:r>
      <w:r w:rsidR="00EB472E">
        <w:t>(Igaz/Hamis)</w:t>
      </w:r>
    </w:p>
    <w:p w14:paraId="4A3F51BD" w14:textId="4219F055" w:rsidR="00D94A2B" w:rsidRPr="00FA2BE1" w:rsidRDefault="00D94A2B" w:rsidP="008539F6">
      <w:pPr>
        <w:pStyle w:val="Cmsor3"/>
      </w:pPr>
      <w:bookmarkStart w:id="49" w:name="_Toc216368297"/>
      <w:r w:rsidRPr="00FA2BE1">
        <w:t xml:space="preserve">MIP </w:t>
      </w:r>
      <w:r w:rsidR="0096253A" w:rsidRPr="00FA2BE1">
        <w:t>pontok</w:t>
      </w:r>
      <w:bookmarkEnd w:id="49"/>
    </w:p>
    <w:p w14:paraId="08C99F21" w14:textId="06744FAD" w:rsidR="00B743D1" w:rsidRPr="00FA2BE1" w:rsidRDefault="004F3E7D" w:rsidP="0096253A">
      <w:pPr>
        <w:ind w:firstLine="0"/>
      </w:pPr>
      <w:r w:rsidRPr="00FA2BE1">
        <w:t>MIP (</w:t>
      </w:r>
      <w:proofErr w:type="spellStart"/>
      <w:r w:rsidRPr="00FA2BE1">
        <w:t>Maintenance</w:t>
      </w:r>
      <w:proofErr w:type="spellEnd"/>
      <w:r w:rsidRPr="00FA2BE1">
        <w:t xml:space="preserve"> </w:t>
      </w:r>
      <w:proofErr w:type="spellStart"/>
      <w:r w:rsidRPr="00FA2BE1">
        <w:t>Intermediate</w:t>
      </w:r>
      <w:proofErr w:type="spellEnd"/>
      <w:r w:rsidRPr="00FA2BE1">
        <w:t xml:space="preserve"> </w:t>
      </w:r>
      <w:proofErr w:type="spellStart"/>
      <w:r w:rsidRPr="00FA2BE1">
        <w:t>Point</w:t>
      </w:r>
      <w:proofErr w:type="spellEnd"/>
      <w:r w:rsidRPr="00FA2BE1">
        <w:t xml:space="preserve">) – azaz belső karbantartási pontok, melyek célja a különböző belső működések és a </w:t>
      </w:r>
      <w:proofErr w:type="spellStart"/>
      <w:r w:rsidRPr="00FA2BE1">
        <w:t>stream</w:t>
      </w:r>
      <w:proofErr w:type="spellEnd"/>
      <w:r w:rsidRPr="00FA2BE1">
        <w:t xml:space="preserve">-ek feldolgozása közbeni belső objektumok állapotának megfigyelése. </w:t>
      </w:r>
    </w:p>
    <w:p w14:paraId="0132B29F" w14:textId="71F2A0AC" w:rsidR="0096253A" w:rsidRPr="00FA2BE1" w:rsidRDefault="004F3E7D" w:rsidP="0096253A">
      <w:pPr>
        <w:ind w:firstLine="0"/>
      </w:pPr>
      <w:r w:rsidRPr="00FA2BE1">
        <w:t>A MIP mezői:</w:t>
      </w:r>
    </w:p>
    <w:p w14:paraId="65AB6A2B" w14:textId="6186A091" w:rsidR="005D0301" w:rsidRPr="00FA2BE1" w:rsidRDefault="00E448D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Level</w:t>
      </w:r>
      <w:proofErr w:type="spellEnd"/>
      <w:r w:rsidRPr="00FA2BE1">
        <w:t>:</w:t>
      </w:r>
      <w:r w:rsidR="00E14806" w:rsidRPr="00FA2BE1">
        <w:t xml:space="preserve"> </w:t>
      </w:r>
      <w:r w:rsidR="00AE5F05">
        <w:t>a</w:t>
      </w:r>
      <w:r w:rsidR="00E14806" w:rsidRPr="00FA2BE1">
        <w:t xml:space="preserve"> MIP hierarchikus szintje</w:t>
      </w:r>
    </w:p>
    <w:p w14:paraId="3918BADC" w14:textId="6F53BF6F" w:rsidR="00E448D7" w:rsidRPr="00FA2BE1" w:rsidRDefault="00E448D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Name</w:t>
      </w:r>
      <w:proofErr w:type="spellEnd"/>
      <w:r w:rsidRPr="00FA2BE1">
        <w:t>:</w:t>
      </w:r>
      <w:r w:rsidR="00E14806" w:rsidRPr="00FA2BE1">
        <w:t xml:space="preserve"> </w:t>
      </w:r>
      <w:r w:rsidR="00AE5F05">
        <w:t>a</w:t>
      </w:r>
      <w:r w:rsidR="00E14806" w:rsidRPr="00FA2BE1">
        <w:t xml:space="preserve"> MIP neve</w:t>
      </w:r>
    </w:p>
    <w:p w14:paraId="0ECC437A" w14:textId="15C97F6B" w:rsidR="00E448D7" w:rsidRPr="00FA2BE1" w:rsidRDefault="00E448D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Recv</w:t>
      </w:r>
      <w:proofErr w:type="spellEnd"/>
      <w:r w:rsidRPr="00FA2BE1">
        <w:t>:</w:t>
      </w:r>
      <w:r w:rsidR="00E14806" w:rsidRPr="00FA2BE1">
        <w:t xml:space="preserve"> </w:t>
      </w:r>
      <w:r w:rsidR="00AE5F05">
        <w:t>a</w:t>
      </w:r>
      <w:r w:rsidR="00E14806" w:rsidRPr="00FA2BE1">
        <w:t xml:space="preserve"> fogadott </w:t>
      </w:r>
      <w:r w:rsidR="006A41A4" w:rsidRPr="00FA2BE1">
        <w:t>csomagok száma</w:t>
      </w:r>
    </w:p>
    <w:p w14:paraId="480082A8" w14:textId="57FFA447" w:rsidR="00E448D7" w:rsidRPr="00FA2BE1" w:rsidRDefault="00E448D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Send</w:t>
      </w:r>
      <w:proofErr w:type="spellEnd"/>
      <w:r w:rsidRPr="00FA2BE1">
        <w:t>:</w:t>
      </w:r>
      <w:r w:rsidR="006A41A4" w:rsidRPr="00FA2BE1">
        <w:t xml:space="preserve"> </w:t>
      </w:r>
      <w:r w:rsidR="00AE5F05">
        <w:t>a</w:t>
      </w:r>
      <w:r w:rsidR="006A41A4" w:rsidRPr="00FA2BE1">
        <w:t xml:space="preserve"> küldött csomagok száma</w:t>
      </w:r>
    </w:p>
    <w:p w14:paraId="1DD8B098" w14:textId="215D2AA0" w:rsidR="00E448D7" w:rsidRPr="00FA2BE1" w:rsidRDefault="656A58F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Stream_name</w:t>
      </w:r>
      <w:proofErr w:type="spellEnd"/>
      <w:r w:rsidRPr="00FA2BE1">
        <w:t>:</w:t>
      </w:r>
      <w:r w:rsidR="2B800D73" w:rsidRPr="00FA2BE1">
        <w:t xml:space="preserve"> </w:t>
      </w:r>
      <w:r w:rsidR="00AE5F05">
        <w:t>a</w:t>
      </w:r>
      <w:r w:rsidR="2B800D73" w:rsidRPr="00FA2BE1">
        <w:t xml:space="preserve"> </w:t>
      </w:r>
      <w:proofErr w:type="spellStart"/>
      <w:r w:rsidR="2B800D73" w:rsidRPr="00FA2BE1">
        <w:t>stream</w:t>
      </w:r>
      <w:proofErr w:type="spellEnd"/>
      <w:r w:rsidR="2B800D73" w:rsidRPr="00FA2BE1">
        <w:t xml:space="preserve"> neve</w:t>
      </w:r>
      <w:r w:rsidR="33A9B19A" w:rsidRPr="00FA2BE1">
        <w:t>,</w:t>
      </w:r>
      <w:r w:rsidR="2B800D73" w:rsidRPr="00FA2BE1">
        <w:t xml:space="preserve"> amihez </w:t>
      </w:r>
      <w:r w:rsidR="539F130D" w:rsidRPr="00FA2BE1">
        <w:t>tartozik a MIP</w:t>
      </w:r>
    </w:p>
    <w:p w14:paraId="39E40567" w14:textId="7617DEB4" w:rsidR="00E448D7" w:rsidRPr="00FA2BE1" w:rsidRDefault="656A58F7" w:rsidP="005D0301">
      <w:pPr>
        <w:pStyle w:val="Listaszerbekezds"/>
        <w:numPr>
          <w:ilvl w:val="0"/>
          <w:numId w:val="30"/>
        </w:numPr>
      </w:pPr>
      <w:proofErr w:type="spellStart"/>
      <w:r w:rsidRPr="00FA2BE1">
        <w:t>Type</w:t>
      </w:r>
      <w:proofErr w:type="spellEnd"/>
      <w:r w:rsidRPr="00FA2BE1">
        <w:t>:</w:t>
      </w:r>
      <w:r w:rsidR="00E41243">
        <w:t xml:space="preserve"> típus jelölő, jelen esetben</w:t>
      </w:r>
      <w:r w:rsidR="539F130D" w:rsidRPr="00FA2BE1">
        <w:t xml:space="preserve"> „MIP</w:t>
      </w:r>
      <w:r w:rsidR="00E43A07" w:rsidRPr="00FA2BE1">
        <w:t>”,</w:t>
      </w:r>
      <w:r w:rsidR="00E41243">
        <w:t xml:space="preserve"> </w:t>
      </w:r>
      <w:r w:rsidR="539F130D" w:rsidRPr="00FA2BE1">
        <w:t>ezzel jelzi</w:t>
      </w:r>
      <w:r w:rsidR="18996D47" w:rsidRPr="00FA2BE1">
        <w:t>,</w:t>
      </w:r>
      <w:r w:rsidR="539F130D" w:rsidRPr="00FA2BE1">
        <w:t xml:space="preserve"> hogy ez egy karbantartási pont objektum</w:t>
      </w:r>
    </w:p>
    <w:p w14:paraId="48B382DA" w14:textId="208ADD72" w:rsidR="009C2135" w:rsidRPr="00FA2BE1" w:rsidRDefault="539F130D" w:rsidP="005D0301">
      <w:pPr>
        <w:pStyle w:val="Listaszerbekezds"/>
        <w:numPr>
          <w:ilvl w:val="0"/>
          <w:numId w:val="30"/>
        </w:numPr>
      </w:pPr>
      <w:proofErr w:type="spellStart"/>
      <w:r w:rsidRPr="00FA2BE1">
        <w:lastRenderedPageBreak/>
        <w:t>Object</w:t>
      </w:r>
      <w:proofErr w:type="spellEnd"/>
      <w:r w:rsidRPr="00FA2BE1">
        <w:t xml:space="preserve">: </w:t>
      </w:r>
      <w:r w:rsidR="00BD173D">
        <w:t>a</w:t>
      </w:r>
      <w:r w:rsidR="4685F312" w:rsidRPr="00FA2BE1">
        <w:t xml:space="preserve"> megfigyelt objektum, ami lehet PRF vagy PEF</w:t>
      </w:r>
      <w:r w:rsidR="349E15B8" w:rsidRPr="00FA2BE1">
        <w:t>, itt ugyanazok a mezők jelennek meg</w:t>
      </w:r>
      <w:r w:rsidR="47E442FA" w:rsidRPr="00FA2BE1">
        <w:t>,</w:t>
      </w:r>
      <w:r w:rsidR="349E15B8" w:rsidRPr="00FA2BE1">
        <w:t xml:space="preserve"> mint</w:t>
      </w:r>
      <w:r w:rsidR="784DBDAD" w:rsidRPr="00FA2BE1">
        <w:t xml:space="preserve"> az</w:t>
      </w:r>
      <w:r w:rsidR="349E15B8" w:rsidRPr="00FA2BE1">
        <w:t xml:space="preserve"> </w:t>
      </w:r>
      <w:r w:rsidR="7601580F" w:rsidRPr="00FA2BE1">
        <w:t xml:space="preserve">ezekhez </w:t>
      </w:r>
      <w:r w:rsidR="784DBDAD" w:rsidRPr="00FA2BE1">
        <w:t>tartozó</w:t>
      </w:r>
      <w:r w:rsidR="7601580F" w:rsidRPr="00FA2BE1">
        <w:t xml:space="preserve"> objektumoknál</w:t>
      </w:r>
    </w:p>
    <w:p w14:paraId="47A99114" w14:textId="1B60C759" w:rsidR="00E90FB0" w:rsidRPr="00FA2BE1" w:rsidRDefault="00E90FB0" w:rsidP="003C795A">
      <w:pPr>
        <w:ind w:firstLine="0"/>
      </w:pPr>
      <w:r w:rsidRPr="00FA2BE1">
        <w:t xml:space="preserve">Ezek a felügyeleti adatok részletes képet adnak a FRER/PREOF mechanizmusok működéséről, a redundáns útvonalak terheléséről, a duplikált csomagok kezeléséről és a hálózati </w:t>
      </w:r>
      <w:proofErr w:type="spellStart"/>
      <w:r w:rsidRPr="00FA2BE1">
        <w:t>int</w:t>
      </w:r>
      <w:r w:rsidR="003A34C9" w:rsidRPr="00FA2BE1">
        <w:t>erface</w:t>
      </w:r>
      <w:proofErr w:type="spellEnd"/>
      <w:r w:rsidR="003A34C9" w:rsidRPr="00FA2BE1">
        <w:t>-ek</w:t>
      </w:r>
      <w:r w:rsidRPr="00FA2BE1">
        <w:t xml:space="preserve"> forgalmáról, amelyek alapján a rendszer valós idejű betekintést </w:t>
      </w:r>
      <w:r w:rsidR="000A6C40">
        <w:t>adhat</w:t>
      </w:r>
      <w:r w:rsidRPr="00FA2BE1">
        <w:t xml:space="preserve"> a hálózat állapotába.</w:t>
      </w:r>
    </w:p>
    <w:p w14:paraId="69B12CCE" w14:textId="438528C4" w:rsidR="00663C92" w:rsidRPr="00FA2BE1" w:rsidRDefault="00281533" w:rsidP="00C67E5B">
      <w:pPr>
        <w:pStyle w:val="Cmsor2"/>
      </w:pPr>
      <w:bookmarkStart w:id="50" w:name="_Toc216368298"/>
      <w:r w:rsidRPr="00FA2BE1">
        <w:t xml:space="preserve">UDP fogadó és </w:t>
      </w:r>
      <w:r w:rsidR="00D96248" w:rsidRPr="00FA2BE1">
        <w:t xml:space="preserve">metrika </w:t>
      </w:r>
      <w:r w:rsidR="00862657" w:rsidRPr="00FA2BE1">
        <w:t>export</w:t>
      </w:r>
      <w:bookmarkEnd w:id="50"/>
    </w:p>
    <w:p w14:paraId="548AD2CD" w14:textId="0A5E150A" w:rsidR="00A120C8" w:rsidRPr="00FA2BE1" w:rsidRDefault="006953A2" w:rsidP="00F931D0">
      <w:pPr>
        <w:ind w:firstLine="0"/>
      </w:pPr>
      <w:r w:rsidRPr="00FA2BE1">
        <w:t xml:space="preserve">A rendszer központi eleme egy Python nyelven implementált UDP fogadó és metrika exportáló modul, amely a hálózati csomópontokból érkező értesítéseket </w:t>
      </w:r>
      <w:r w:rsidR="00F870B7">
        <w:t>össze</w:t>
      </w:r>
      <w:r w:rsidRPr="00FA2BE1">
        <w:t xml:space="preserve">gyűjti, feldolgozza, majd az idősor-alapú adatbázis számára exportálja. A modul két fő komponensből épül fel: az UDP </w:t>
      </w:r>
      <w:proofErr w:type="spellStart"/>
      <w:r w:rsidRPr="00FA2BE1">
        <w:t>Receiver</w:t>
      </w:r>
      <w:proofErr w:type="spellEnd"/>
      <w:r w:rsidRPr="00FA2BE1">
        <w:t xml:space="preserve"> a beérkező UDP üzenetek fogadásáért és rekonstruálásáért felel, míg a </w:t>
      </w:r>
      <w:proofErr w:type="spellStart"/>
      <w:r w:rsidRPr="00FA2BE1">
        <w:t>Metrics</w:t>
      </w:r>
      <w:proofErr w:type="spellEnd"/>
      <w:r w:rsidRPr="00FA2BE1">
        <w:t xml:space="preserve"> </w:t>
      </w:r>
      <w:proofErr w:type="spellStart"/>
      <w:r w:rsidRPr="00FA2BE1">
        <w:t>Exporter</w:t>
      </w:r>
      <w:proofErr w:type="spellEnd"/>
      <w:r w:rsidRPr="00FA2BE1">
        <w:t xml:space="preserve"> az adatok feldolgozását és az exportált metrikák </w:t>
      </w:r>
      <w:r w:rsidR="00E87716">
        <w:t>rendezését</w:t>
      </w:r>
      <w:r w:rsidRPr="00FA2BE1">
        <w:t xml:space="preserve"> végzi.</w:t>
      </w:r>
    </w:p>
    <w:p w14:paraId="4CF26E56" w14:textId="66FE4838" w:rsidR="00DB66A0" w:rsidRPr="00FA2BE1" w:rsidRDefault="007F6640" w:rsidP="008539F6">
      <w:pPr>
        <w:pStyle w:val="Cmsor3"/>
      </w:pPr>
      <w:bookmarkStart w:id="51" w:name="_Toc216368299"/>
      <w:r w:rsidRPr="00FA2BE1">
        <w:t xml:space="preserve">UDP </w:t>
      </w:r>
      <w:proofErr w:type="spellStart"/>
      <w:r w:rsidRPr="00FA2BE1">
        <w:t>Rec</w:t>
      </w:r>
      <w:r w:rsidR="003563E3">
        <w:t>e</w:t>
      </w:r>
      <w:r w:rsidRPr="00FA2BE1">
        <w:t>iver</w:t>
      </w:r>
      <w:bookmarkEnd w:id="51"/>
      <w:proofErr w:type="spellEnd"/>
    </w:p>
    <w:p w14:paraId="7788B1C2" w14:textId="76815E92" w:rsidR="005E5F79" w:rsidRPr="00FA2BE1" w:rsidRDefault="005E5F79" w:rsidP="008F5EA9">
      <w:pPr>
        <w:ind w:firstLine="0"/>
      </w:pPr>
      <w:r w:rsidRPr="00FA2BE1">
        <w:t xml:space="preserve">A fejlesztés kezdeti állapotában a komponens feladata mindössze az volt, hogy a megadott UDP </w:t>
      </w:r>
      <w:r w:rsidRPr="00614C71">
        <w:t>port</w:t>
      </w:r>
      <w:r w:rsidR="00913D50">
        <w:t>-</w:t>
      </w:r>
      <w:proofErr w:type="spellStart"/>
      <w:r w:rsidRPr="00614C71">
        <w:t>on</w:t>
      </w:r>
      <w:proofErr w:type="spellEnd"/>
      <w:r w:rsidRPr="00FA2BE1">
        <w:t xml:space="preserve"> fogadja az érkező üzeneteket, majd a JSON formátumú „</w:t>
      </w:r>
      <w:proofErr w:type="spellStart"/>
      <w:r w:rsidRPr="00FA2BE1">
        <w:t>notification</w:t>
      </w:r>
      <w:proofErr w:type="spellEnd"/>
      <w:r w:rsidRPr="00FA2BE1">
        <w:t>” objektumokat visszaállítva megjelenítse a konzolon.</w:t>
      </w:r>
    </w:p>
    <w:p w14:paraId="0AC2777B" w14:textId="37F72D51" w:rsidR="005E5F79" w:rsidRPr="00FA2BE1" w:rsidRDefault="00D60877" w:rsidP="00D60877">
      <w:pPr>
        <w:ind w:firstLine="0"/>
      </w:pPr>
      <w:r w:rsidRPr="00FA2BE1">
        <w:t xml:space="preserve">Ezt </w:t>
      </w:r>
      <w:r w:rsidR="001548C8" w:rsidRPr="00FA2BE1">
        <w:t>tovább kell fejleszteni a következő funkciókkal</w:t>
      </w:r>
      <w:r w:rsidR="005E5F79" w:rsidRPr="00FA2BE1">
        <w:t>:</w:t>
      </w:r>
    </w:p>
    <w:p w14:paraId="1125CBB1" w14:textId="7F037789" w:rsidR="005E5F79" w:rsidRPr="00FA2BE1" w:rsidRDefault="005E5F79" w:rsidP="008F5EA9">
      <w:pPr>
        <w:pStyle w:val="Listaszerbekezds"/>
        <w:numPr>
          <w:ilvl w:val="0"/>
          <w:numId w:val="31"/>
        </w:numPr>
      </w:pPr>
      <w:r w:rsidRPr="00FA2BE1">
        <w:t>Párhuzamos feldolgozás: a fogadó</w:t>
      </w:r>
      <w:r w:rsidR="008C5E71" w:rsidRPr="00FA2BE1">
        <w:t xml:space="preserve"> résznek</w:t>
      </w:r>
      <w:r w:rsidRPr="00FA2BE1">
        <w:t xml:space="preserve"> és a feldolgozó</w:t>
      </w:r>
      <w:r w:rsidR="008C5E71" w:rsidRPr="00FA2BE1">
        <w:t xml:space="preserve"> egységnek</w:t>
      </w:r>
      <w:r w:rsidR="00AA75BC" w:rsidRPr="00FA2BE1">
        <w:t xml:space="preserve"> párhu</w:t>
      </w:r>
      <w:r w:rsidR="008C5E71" w:rsidRPr="00FA2BE1">
        <w:t>zamosan kell működniük egymás mellett</w:t>
      </w:r>
      <w:r w:rsidR="006D10C2">
        <w:t>,</w:t>
      </w:r>
    </w:p>
    <w:p w14:paraId="1C3549EF" w14:textId="72E082E0" w:rsidR="005E5F79" w:rsidRPr="00FA2BE1" w:rsidRDefault="6EE9EC8A" w:rsidP="008F5EA9">
      <w:pPr>
        <w:pStyle w:val="Listaszerbekezds"/>
        <w:numPr>
          <w:ilvl w:val="0"/>
          <w:numId w:val="31"/>
        </w:numPr>
      </w:pPr>
      <w:r w:rsidRPr="00FA2BE1">
        <w:t xml:space="preserve">Naplózási </w:t>
      </w:r>
      <w:r w:rsidR="57DBC6A1" w:rsidRPr="00FA2BE1">
        <w:t>funkció: minden beérkező és feldolgozott üze</w:t>
      </w:r>
      <w:r w:rsidR="3BF80B91" w:rsidRPr="00FA2BE1">
        <w:t>netet</w:t>
      </w:r>
      <w:r w:rsidR="57DBC6A1" w:rsidRPr="00FA2BE1">
        <w:t xml:space="preserve"> naplóz</w:t>
      </w:r>
      <w:r w:rsidR="3DB78CC9" w:rsidRPr="00FA2BE1">
        <w:t>ni</w:t>
      </w:r>
      <w:r w:rsidR="57DBC6A1" w:rsidRPr="00FA2BE1">
        <w:t xml:space="preserve"> k</w:t>
      </w:r>
      <w:r w:rsidR="3DB78CC9" w:rsidRPr="00FA2BE1">
        <w:t>ell</w:t>
      </w:r>
      <w:r w:rsidR="57DBC6A1" w:rsidRPr="00FA2BE1">
        <w:t>, ezzel biztosítva a visszakövethetőséget</w:t>
      </w:r>
      <w:r w:rsidR="006D10C2">
        <w:t>,</w:t>
      </w:r>
    </w:p>
    <w:p w14:paraId="26757955" w14:textId="62435A89" w:rsidR="005E5F79" w:rsidRPr="00FA2BE1" w:rsidRDefault="005E5F79" w:rsidP="00D83383">
      <w:pPr>
        <w:pStyle w:val="Listaszerbekezds"/>
        <w:numPr>
          <w:ilvl w:val="0"/>
          <w:numId w:val="31"/>
        </w:numPr>
      </w:pPr>
      <w:r w:rsidRPr="00FA2BE1">
        <w:t xml:space="preserve">Adatátadási interfész: a sikeresen feldolgozott </w:t>
      </w:r>
      <w:r w:rsidR="00A7078D" w:rsidRPr="00FA2BE1">
        <w:t>üzeneteket</w:t>
      </w:r>
      <w:r w:rsidR="00D57463" w:rsidRPr="00FA2BE1">
        <w:t xml:space="preserve"> át kell adni f</w:t>
      </w:r>
      <w:r w:rsidRPr="00FA2BE1">
        <w:t>eldolgozásra</w:t>
      </w:r>
      <w:r w:rsidR="00D57463" w:rsidRPr="00FA2BE1">
        <w:t xml:space="preserve"> az </w:t>
      </w:r>
      <w:proofErr w:type="spellStart"/>
      <w:r w:rsidR="00D57463" w:rsidRPr="00FA2BE1">
        <w:t>exporter-nek</w:t>
      </w:r>
      <w:proofErr w:type="spellEnd"/>
      <w:r w:rsidR="006D10C2">
        <w:t>.</w:t>
      </w:r>
    </w:p>
    <w:p w14:paraId="78AA07BD" w14:textId="5659E411" w:rsidR="005E5F79" w:rsidRPr="00FA2BE1" w:rsidRDefault="57DBC6A1" w:rsidP="00570786">
      <w:pPr>
        <w:ind w:firstLine="0"/>
      </w:pPr>
      <w:r w:rsidRPr="00FA2BE1">
        <w:t>Ezzel a módosítással a komponens már nem csupán a nyers adatok megjelenítésére, hanem megbízható és folyamatos adatátvitelre is alkalmas.</w:t>
      </w:r>
    </w:p>
    <w:p w14:paraId="5ACADF30" w14:textId="7F532CEE" w:rsidR="007F6640" w:rsidRPr="00FA2BE1" w:rsidRDefault="004D2FA4" w:rsidP="008539F6">
      <w:pPr>
        <w:pStyle w:val="Cmsor3"/>
      </w:pPr>
      <w:bookmarkStart w:id="52" w:name="_Toc216368300"/>
      <w:r w:rsidRPr="00FA2BE1">
        <w:t xml:space="preserve">Metrika </w:t>
      </w:r>
      <w:proofErr w:type="spellStart"/>
      <w:r w:rsidRPr="00FA2BE1">
        <w:t>e</w:t>
      </w:r>
      <w:r w:rsidR="008675B8" w:rsidRPr="00FA2BE1">
        <w:t>xporter</w:t>
      </w:r>
      <w:bookmarkEnd w:id="52"/>
      <w:proofErr w:type="spellEnd"/>
    </w:p>
    <w:p w14:paraId="356C1A62" w14:textId="43924E5C" w:rsidR="00C171A3" w:rsidRDefault="00F95F9F" w:rsidP="0020395C">
      <w:pPr>
        <w:ind w:firstLine="0"/>
      </w:pPr>
      <w:r w:rsidRPr="00FA2BE1">
        <w:t xml:space="preserve">A </w:t>
      </w:r>
      <w:r w:rsidR="00614C71" w:rsidRPr="00FA2BE1">
        <w:t>metrika</w:t>
      </w:r>
      <w:r w:rsidRPr="00FA2BE1">
        <w:t xml:space="preserve"> </w:t>
      </w:r>
      <w:proofErr w:type="spellStart"/>
      <w:r w:rsidR="00614C71" w:rsidRPr="00FA2BE1">
        <w:t>e</w:t>
      </w:r>
      <w:r w:rsidRPr="00FA2BE1">
        <w:t>xporter</w:t>
      </w:r>
      <w:proofErr w:type="spellEnd"/>
      <w:r w:rsidRPr="00FA2BE1">
        <w:t xml:space="preserve"> feladata, hogy a beérkező, JSON formátumú „</w:t>
      </w:r>
      <w:proofErr w:type="spellStart"/>
      <w:r w:rsidRPr="00FA2BE1">
        <w:t>notification</w:t>
      </w:r>
      <w:proofErr w:type="spellEnd"/>
      <w:r w:rsidRPr="00FA2BE1">
        <w:t>” üzenetekből kinyert információkat</w:t>
      </w:r>
      <w:r w:rsidR="00F42DAC">
        <w:t xml:space="preserve"> rendezett</w:t>
      </w:r>
      <w:r w:rsidRPr="00FA2BE1">
        <w:t>, azonosítható formában továbbítsa az idősor-</w:t>
      </w:r>
      <w:r w:rsidRPr="00FA2BE1">
        <w:lastRenderedPageBreak/>
        <w:t>alapú adatbázis felé.</w:t>
      </w:r>
      <w:r w:rsidR="007C09FE" w:rsidRPr="00FA2BE1">
        <w:t xml:space="preserve"> </w:t>
      </w:r>
      <w:r w:rsidRPr="00FA2BE1">
        <w:t xml:space="preserve">A feldolgozás során a rendszer minden objektumhoz </w:t>
      </w:r>
      <w:r w:rsidR="00490156">
        <w:t>címkéket</w:t>
      </w:r>
      <w:r w:rsidRPr="00FA2BE1">
        <w:t xml:space="preserve"> rendel, amelyek lehetővé teszik a metrikák pontos azonosítását és szűrését. </w:t>
      </w:r>
    </w:p>
    <w:p w14:paraId="6808C383" w14:textId="096A95C9" w:rsidR="009C2942" w:rsidRDefault="0020395C" w:rsidP="009C2942">
      <w:pPr>
        <w:ind w:firstLine="0"/>
      </w:pPr>
      <w:r w:rsidRPr="00FA2BE1">
        <w:t>Az alábbiakban</w:t>
      </w:r>
      <w:r w:rsidR="009C2942">
        <w:t xml:space="preserve"> (</w:t>
      </w:r>
      <w:r w:rsidR="009C2942">
        <w:fldChar w:fldCharType="begin"/>
      </w:r>
      <w:r w:rsidR="009C2942">
        <w:instrText xml:space="preserve"> REF _Ref216127264 \h </w:instrText>
      </w:r>
      <w:r w:rsidR="009C2942">
        <w:fldChar w:fldCharType="separate"/>
      </w:r>
      <w:r w:rsidR="003563E3">
        <w:rPr>
          <w:noProof/>
        </w:rPr>
        <w:t>3.3.2</w:t>
      </w:r>
      <w:r w:rsidR="003563E3">
        <w:t>.</w:t>
      </w:r>
      <w:r w:rsidR="003563E3">
        <w:rPr>
          <w:noProof/>
        </w:rPr>
        <w:t>1</w:t>
      </w:r>
      <w:r w:rsidR="009C2942">
        <w:fldChar w:fldCharType="end"/>
      </w:r>
      <w:r w:rsidR="009C2942">
        <w:t>)</w:t>
      </w:r>
      <w:r w:rsidRPr="00FA2BE1">
        <w:t xml:space="preserve"> az egyes komponensekhez tartozó </w:t>
      </w:r>
      <w:r w:rsidR="00490156">
        <w:t>címkék</w:t>
      </w:r>
      <w:r w:rsidRPr="00FA2BE1">
        <w:t xml:space="preserve"> kerülnek bemutatásra</w:t>
      </w:r>
      <w:r w:rsidR="00D83450" w:rsidRPr="00FA2BE1">
        <w:t>:</w:t>
      </w:r>
    </w:p>
    <w:tbl>
      <w:tblPr>
        <w:tblStyle w:val="Rcsostblza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6096"/>
      </w:tblGrid>
      <w:tr w:rsidR="00142B5E" w:rsidRPr="00FA2BE1" w14:paraId="58A3A5DF" w14:textId="77777777" w:rsidTr="00D83450">
        <w:tc>
          <w:tcPr>
            <w:tcW w:w="1416" w:type="pct"/>
            <w:vAlign w:val="center"/>
          </w:tcPr>
          <w:p w14:paraId="7B0B80A6" w14:textId="058B01A2" w:rsidR="008D32E1" w:rsidRPr="00FA2BE1" w:rsidRDefault="008D32E1" w:rsidP="00A65072">
            <w:pPr>
              <w:ind w:firstLine="0"/>
              <w:jc w:val="center"/>
              <w:rPr>
                <w:b/>
                <w:bCs/>
              </w:rPr>
            </w:pPr>
            <w:r w:rsidRPr="00FA2BE1">
              <w:rPr>
                <w:b/>
                <w:bCs/>
              </w:rPr>
              <w:t>Komponens Neve</w:t>
            </w:r>
          </w:p>
        </w:tc>
        <w:tc>
          <w:tcPr>
            <w:tcW w:w="3584" w:type="pct"/>
            <w:vAlign w:val="center"/>
          </w:tcPr>
          <w:p w14:paraId="2EE9C126" w14:textId="6689AEFC" w:rsidR="008D32E1" w:rsidRPr="00FA2BE1" w:rsidRDefault="00490156" w:rsidP="00A6507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Címkék</w:t>
            </w:r>
          </w:p>
        </w:tc>
      </w:tr>
      <w:tr w:rsidR="00142B5E" w:rsidRPr="00FA2BE1" w14:paraId="5A240B3B" w14:textId="77777777" w:rsidTr="00D83450">
        <w:tc>
          <w:tcPr>
            <w:tcW w:w="1416" w:type="pct"/>
            <w:vAlign w:val="center"/>
          </w:tcPr>
          <w:p w14:paraId="5168C0EC" w14:textId="5E274A0A" w:rsidR="008D32E1" w:rsidRPr="00FA2BE1" w:rsidRDefault="00351078" w:rsidP="000F1D22">
            <w:pPr>
              <w:ind w:firstLine="0"/>
              <w:jc w:val="left"/>
            </w:pPr>
            <w:r w:rsidRPr="00FA2BE1">
              <w:t>PEF</w:t>
            </w:r>
          </w:p>
        </w:tc>
        <w:tc>
          <w:tcPr>
            <w:tcW w:w="3584" w:type="pct"/>
            <w:vAlign w:val="center"/>
          </w:tcPr>
          <w:p w14:paraId="25201074" w14:textId="0B16B797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component_type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object_name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object_type</w:t>
            </w:r>
            <w:proofErr w:type="spellEnd"/>
          </w:p>
        </w:tc>
      </w:tr>
      <w:tr w:rsidR="00142B5E" w:rsidRPr="00FA2BE1" w14:paraId="7B2BA9EC" w14:textId="77777777" w:rsidTr="00D83450">
        <w:tc>
          <w:tcPr>
            <w:tcW w:w="1416" w:type="pct"/>
            <w:vAlign w:val="center"/>
          </w:tcPr>
          <w:p w14:paraId="33CFAF26" w14:textId="5D2D1FA8" w:rsidR="008D32E1" w:rsidRPr="00FA2BE1" w:rsidRDefault="00351078" w:rsidP="000F1D22">
            <w:pPr>
              <w:ind w:firstLine="0"/>
              <w:jc w:val="left"/>
            </w:pPr>
            <w:r w:rsidRPr="00FA2BE1">
              <w:t>PRF</w:t>
            </w:r>
          </w:p>
        </w:tc>
        <w:tc>
          <w:tcPr>
            <w:tcW w:w="3584" w:type="pct"/>
            <w:vAlign w:val="center"/>
          </w:tcPr>
          <w:p w14:paraId="45236D7A" w14:textId="6F92FF4F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component_type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pipeline_name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state</w:t>
            </w:r>
            <w:proofErr w:type="spellEnd"/>
          </w:p>
        </w:tc>
      </w:tr>
      <w:tr w:rsidR="00142B5E" w:rsidRPr="00FA2BE1" w14:paraId="24741B4E" w14:textId="77777777" w:rsidTr="00D83450">
        <w:tc>
          <w:tcPr>
            <w:tcW w:w="1416" w:type="pct"/>
            <w:vAlign w:val="center"/>
          </w:tcPr>
          <w:p w14:paraId="5522C34F" w14:textId="7F74E5A1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Seq</w:t>
            </w:r>
            <w:r w:rsidR="00351078" w:rsidRPr="00FA2BE1">
              <w:t>uence</w:t>
            </w:r>
            <w:proofErr w:type="spellEnd"/>
            <w:r w:rsidR="00351078" w:rsidRPr="00FA2BE1">
              <w:t xml:space="preserve"> </w:t>
            </w:r>
            <w:proofErr w:type="spellStart"/>
            <w:r w:rsidRPr="00FA2BE1">
              <w:t>Gen</w:t>
            </w:r>
            <w:r w:rsidR="00351078" w:rsidRPr="00FA2BE1">
              <w:t>erator</w:t>
            </w:r>
            <w:proofErr w:type="spellEnd"/>
          </w:p>
        </w:tc>
        <w:tc>
          <w:tcPr>
            <w:tcW w:w="3584" w:type="pct"/>
            <w:vAlign w:val="center"/>
          </w:tcPr>
          <w:p w14:paraId="207ADCC4" w14:textId="4D30D119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component_type</w:t>
            </w:r>
            <w:proofErr w:type="spellEnd"/>
          </w:p>
        </w:tc>
      </w:tr>
      <w:tr w:rsidR="00142B5E" w:rsidRPr="00FA2BE1" w14:paraId="6F409BB5" w14:textId="77777777" w:rsidTr="00D83450">
        <w:tc>
          <w:tcPr>
            <w:tcW w:w="1416" w:type="pct"/>
            <w:vAlign w:val="center"/>
          </w:tcPr>
          <w:p w14:paraId="1548397C" w14:textId="64D280E6" w:rsidR="008D32E1" w:rsidRPr="00FA2BE1" w:rsidRDefault="008D32E1" w:rsidP="000F1D22">
            <w:pPr>
              <w:ind w:firstLine="0"/>
              <w:jc w:val="left"/>
            </w:pPr>
            <w:r w:rsidRPr="00FA2BE1">
              <w:t>MIP</w:t>
            </w:r>
          </w:p>
        </w:tc>
        <w:tc>
          <w:tcPr>
            <w:tcW w:w="3584" w:type="pct"/>
            <w:vAlign w:val="center"/>
          </w:tcPr>
          <w:p w14:paraId="28B2D275" w14:textId="16A53880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component_type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object_name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stream_name</w:t>
            </w:r>
            <w:proofErr w:type="spellEnd"/>
          </w:p>
        </w:tc>
      </w:tr>
      <w:tr w:rsidR="00142B5E" w:rsidRPr="00FA2BE1" w14:paraId="30FDA6A0" w14:textId="77777777" w:rsidTr="00D83450">
        <w:tc>
          <w:tcPr>
            <w:tcW w:w="1416" w:type="pct"/>
            <w:vAlign w:val="center"/>
          </w:tcPr>
          <w:p w14:paraId="1CA25A5A" w14:textId="5B753BC6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Interface</w:t>
            </w:r>
            <w:proofErr w:type="spellEnd"/>
          </w:p>
        </w:tc>
        <w:tc>
          <w:tcPr>
            <w:tcW w:w="3584" w:type="pct"/>
            <w:vAlign w:val="center"/>
          </w:tcPr>
          <w:p w14:paraId="596FCC4E" w14:textId="2ACC918A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interface_name</w:t>
            </w:r>
            <w:proofErr w:type="spellEnd"/>
          </w:p>
        </w:tc>
      </w:tr>
      <w:tr w:rsidR="00142B5E" w:rsidRPr="00FA2BE1" w14:paraId="692A20A6" w14:textId="77777777" w:rsidTr="00D83450">
        <w:tc>
          <w:tcPr>
            <w:tcW w:w="1416" w:type="pct"/>
            <w:vAlign w:val="center"/>
          </w:tcPr>
          <w:p w14:paraId="0DEE1D3F" w14:textId="04F8325A" w:rsidR="008D32E1" w:rsidRPr="00FA2BE1" w:rsidRDefault="008D32E1" w:rsidP="000F1D22">
            <w:pPr>
              <w:ind w:firstLine="0"/>
              <w:jc w:val="left"/>
            </w:pPr>
            <w:proofErr w:type="spellStart"/>
            <w:r w:rsidRPr="00FA2BE1">
              <w:t>StreamParser</w:t>
            </w:r>
            <w:proofErr w:type="spellEnd"/>
          </w:p>
        </w:tc>
        <w:tc>
          <w:tcPr>
            <w:tcW w:w="3584" w:type="pct"/>
            <w:vAlign w:val="center"/>
          </w:tcPr>
          <w:p w14:paraId="1BD583B3" w14:textId="4AF87F34" w:rsidR="008D32E1" w:rsidRPr="00FA2BE1" w:rsidRDefault="008D32E1" w:rsidP="009C2942">
            <w:pPr>
              <w:keepNext/>
              <w:ind w:firstLine="0"/>
              <w:jc w:val="left"/>
            </w:pPr>
            <w:proofErr w:type="spellStart"/>
            <w:r w:rsidRPr="00FA2BE1">
              <w:t>hostname</w:t>
            </w:r>
            <w:proofErr w:type="spellEnd"/>
            <w:r w:rsidRPr="00FA2BE1">
              <w:t xml:space="preserve">, </w:t>
            </w:r>
            <w:proofErr w:type="spellStart"/>
            <w:r w:rsidRPr="00FA2BE1">
              <w:t>stream_name</w:t>
            </w:r>
            <w:proofErr w:type="spellEnd"/>
          </w:p>
        </w:tc>
      </w:tr>
    </w:tbl>
    <w:bookmarkStart w:id="53" w:name="_Ref216127264"/>
    <w:bookmarkStart w:id="54" w:name="_Ref216127263"/>
    <w:p w14:paraId="5EF56B32" w14:textId="7FBCDBD7" w:rsidR="009C2942" w:rsidRPr="009C2942" w:rsidRDefault="00DE207B">
      <w:pPr>
        <w:pStyle w:val="Kpalrs"/>
        <w:rPr>
          <w:lang w:val="en-GB"/>
        </w:rPr>
      </w:pPr>
      <w:r>
        <w:fldChar w:fldCharType="begin"/>
      </w:r>
      <w:r>
        <w:instrText xml:space="preserve"> STYLEREF 3 \s </w:instrText>
      </w:r>
      <w:r>
        <w:fldChar w:fldCharType="separate"/>
      </w:r>
      <w:r w:rsidR="003563E3">
        <w:rPr>
          <w:noProof/>
        </w:rPr>
        <w:t>3.3.2</w:t>
      </w:r>
      <w:r>
        <w:fldChar w:fldCharType="end"/>
      </w:r>
      <w:r>
        <w:t>.</w:t>
      </w:r>
      <w:r>
        <w:fldChar w:fldCharType="begin"/>
      </w:r>
      <w:r>
        <w:instrText xml:space="preserve"> SEQ táblázat \* ARABIC \s 3 </w:instrText>
      </w:r>
      <w:r>
        <w:fldChar w:fldCharType="separate"/>
      </w:r>
      <w:r w:rsidR="003563E3">
        <w:rPr>
          <w:noProof/>
        </w:rPr>
        <w:t>1</w:t>
      </w:r>
      <w:r>
        <w:fldChar w:fldCharType="end"/>
      </w:r>
      <w:bookmarkEnd w:id="53"/>
      <w:r w:rsidR="009C2942">
        <w:t xml:space="preserve"> T</w:t>
      </w:r>
      <w:proofErr w:type="spellStart"/>
      <w:r w:rsidR="009C2942">
        <w:rPr>
          <w:lang w:val="en-GB"/>
        </w:rPr>
        <w:t>áblázat</w:t>
      </w:r>
      <w:proofErr w:type="spellEnd"/>
      <w:r w:rsidR="009C2942">
        <w:rPr>
          <w:lang w:val="en-GB"/>
        </w:rPr>
        <w:t xml:space="preserve">: </w:t>
      </w:r>
      <w:proofErr w:type="spellStart"/>
      <w:r w:rsidR="009C2942">
        <w:rPr>
          <w:lang w:val="en-GB"/>
        </w:rPr>
        <w:t>Komponens</w:t>
      </w:r>
      <w:proofErr w:type="spellEnd"/>
      <w:r w:rsidR="009C2942">
        <w:rPr>
          <w:lang w:val="en-GB"/>
        </w:rPr>
        <w:t xml:space="preserve"> </w:t>
      </w:r>
      <w:proofErr w:type="spellStart"/>
      <w:r w:rsidR="009C2942">
        <w:rPr>
          <w:lang w:val="en-GB"/>
        </w:rPr>
        <w:t>Címkék</w:t>
      </w:r>
      <w:bookmarkEnd w:id="54"/>
      <w:proofErr w:type="spellEnd"/>
    </w:p>
    <w:p w14:paraId="491813A9" w14:textId="261D021F" w:rsidR="00B2564D" w:rsidRPr="00FA2BE1" w:rsidRDefault="00F745D6" w:rsidP="00B2564D">
      <w:pPr>
        <w:pStyle w:val="Cmsor2"/>
      </w:pPr>
      <w:bookmarkStart w:id="55" w:name="_Toc216368301"/>
      <w:r w:rsidRPr="00FA2BE1">
        <w:t>Adatbázis</w:t>
      </w:r>
      <w:bookmarkEnd w:id="55"/>
    </w:p>
    <w:p w14:paraId="02659B44" w14:textId="6349D3AF" w:rsidR="006D10C2" w:rsidRDefault="008F44F2" w:rsidP="008F44F2">
      <w:pPr>
        <w:ind w:firstLine="0"/>
      </w:pPr>
      <w:r w:rsidRPr="00FA2BE1">
        <w:t>A</w:t>
      </w:r>
      <w:r w:rsidR="00DC303A" w:rsidRPr="00FA2BE1">
        <w:t xml:space="preserve"> rendszernek</w:t>
      </w:r>
      <w:r w:rsidRPr="00FA2BE1">
        <w:t xml:space="preserve"> olyan idősor-adatbázisra van szükség, amely képes hatékonyan kezelni a nagy mennyiségű hálózati metrikát</w:t>
      </w:r>
      <w:r w:rsidRPr="008F44F2">
        <w:t>.</w:t>
      </w:r>
      <w:r w:rsidRPr="00FA2BE1">
        <w:t xml:space="preserve"> A kiválasztás során három elterjedt megoldást vizsgáltam: Prometheus, </w:t>
      </w:r>
      <w:proofErr w:type="spellStart"/>
      <w:r w:rsidRPr="00FA2BE1">
        <w:t>InfluxDB</w:t>
      </w:r>
      <w:proofErr w:type="spellEnd"/>
      <w:r w:rsidRPr="00FA2BE1">
        <w:t xml:space="preserve"> és </w:t>
      </w:r>
      <w:proofErr w:type="spellStart"/>
      <w:r w:rsidRPr="00FA2BE1">
        <w:t>VictoriaMetrics</w:t>
      </w:r>
      <w:proofErr w:type="spellEnd"/>
      <w:r w:rsidRPr="00FA2BE1">
        <w:t>. A választás fő szempontjai a következők voltak: az adatok lekérdezésének egyszerűsége,</w:t>
      </w:r>
      <w:r w:rsidR="00CE4E06">
        <w:t xml:space="preserve"> a „</w:t>
      </w:r>
      <w:proofErr w:type="spellStart"/>
      <w:r w:rsidR="00CE4E06">
        <w:t>pull</w:t>
      </w:r>
      <w:proofErr w:type="spellEnd"/>
      <w:r w:rsidR="00CE4E06">
        <w:t xml:space="preserve">” alapú </w:t>
      </w:r>
      <w:r w:rsidR="00AF34DD">
        <w:t>adatáramlás</w:t>
      </w:r>
      <w:r w:rsidR="006D10C2">
        <w:t xml:space="preserve"> –</w:t>
      </w:r>
    </w:p>
    <w:p w14:paraId="05E012DC" w14:textId="11A88657" w:rsidR="008F44F2" w:rsidRPr="00FA2BE1" w:rsidRDefault="006D10C2" w:rsidP="008F44F2">
      <w:pPr>
        <w:ind w:firstLine="0"/>
      </w:pPr>
      <w:r>
        <w:t xml:space="preserve"> </w:t>
      </w:r>
      <w:r w:rsidRPr="00FA2BE1">
        <w:t>az adatgyűjtés ütemezés</w:t>
      </w:r>
      <w:r>
        <w:t>ének kontrollja érdekében –</w:t>
      </w:r>
      <w:r w:rsidR="00AF34DD" w:rsidRPr="00FA2BE1">
        <w:t>, valamint</w:t>
      </w:r>
      <w:r w:rsidR="008F44F2" w:rsidRPr="00FA2BE1">
        <w:t xml:space="preserve"> a rendszer stabilitása, érettsége és a rendelkezésre álló dokumentáció minősége. </w:t>
      </w:r>
    </w:p>
    <w:p w14:paraId="5B9D84FC" w14:textId="6B58A6A6" w:rsidR="000102BD" w:rsidRPr="00FA2BE1" w:rsidRDefault="000102BD" w:rsidP="008539F6">
      <w:pPr>
        <w:pStyle w:val="Cmsor3"/>
      </w:pPr>
      <w:bookmarkStart w:id="56" w:name="_Toc216368302"/>
      <w:r w:rsidRPr="00FA2BE1">
        <w:t>Prometheus</w:t>
      </w:r>
      <w:bookmarkEnd w:id="56"/>
    </w:p>
    <w:p w14:paraId="4C6B1BF3" w14:textId="77AA7C4D" w:rsidR="00FC3498" w:rsidRPr="00FA2BE1" w:rsidRDefault="004F227C" w:rsidP="00FB4129">
      <w:pPr>
        <w:ind w:firstLine="0"/>
      </w:pPr>
      <w:r w:rsidRPr="00FA2BE1">
        <w:t xml:space="preserve">A Prometheus </w:t>
      </w:r>
      <w:r w:rsidR="0062112A" w:rsidRPr="00FA2BE1">
        <w:fldChar w:fldCharType="begin"/>
      </w:r>
      <w:r w:rsidR="0062112A" w:rsidRPr="00FA2BE1">
        <w:instrText xml:space="preserve"> REF _Ref214179935 \r \h </w:instrText>
      </w:r>
      <w:r w:rsidR="0062112A" w:rsidRPr="00FA2BE1">
        <w:fldChar w:fldCharType="separate"/>
      </w:r>
      <w:r w:rsidR="003563E3">
        <w:t>[9]</w:t>
      </w:r>
      <w:r w:rsidR="0062112A" w:rsidRPr="00FA2BE1">
        <w:fldChar w:fldCharType="end"/>
      </w:r>
      <w:r w:rsidRPr="00FA2BE1">
        <w:t xml:space="preserve"> egy nyílt forráskódú </w:t>
      </w:r>
      <w:r w:rsidR="00FB4129" w:rsidRPr="00FA2BE1">
        <w:t>adatbázis</w:t>
      </w:r>
      <w:r w:rsidRPr="00FA2BE1">
        <w:t xml:space="preserve"> és riasztási rendszer, amelyet eredetileg a </w:t>
      </w:r>
      <w:proofErr w:type="spellStart"/>
      <w:r w:rsidRPr="00FA2BE1">
        <w:t>SoundCloud</w:t>
      </w:r>
      <w:proofErr w:type="spellEnd"/>
      <w:r w:rsidRPr="00FA2BE1">
        <w:t xml:space="preserve"> fejlesztett ki 2012-ben, majd 2016-ban a </w:t>
      </w:r>
      <w:proofErr w:type="spellStart"/>
      <w:r w:rsidRPr="00FA2BE1">
        <w:t>Cloud</w:t>
      </w:r>
      <w:proofErr w:type="spellEnd"/>
      <w:r w:rsidRPr="00FA2BE1">
        <w:t xml:space="preserve"> </w:t>
      </w:r>
      <w:proofErr w:type="spellStart"/>
      <w:r w:rsidRPr="00FA2BE1">
        <w:t>Native</w:t>
      </w:r>
      <w:proofErr w:type="spellEnd"/>
      <w:r w:rsidRPr="00FA2BE1">
        <w:t xml:space="preserve"> </w:t>
      </w:r>
      <w:proofErr w:type="spellStart"/>
      <w:r w:rsidRPr="00FA2BE1">
        <w:t>Computing</w:t>
      </w:r>
      <w:proofErr w:type="spellEnd"/>
      <w:r w:rsidRPr="00FA2BE1">
        <w:t xml:space="preserve"> </w:t>
      </w:r>
      <w:proofErr w:type="spellStart"/>
      <w:r w:rsidRPr="00FA2BE1">
        <w:t>Foundation</w:t>
      </w:r>
      <w:proofErr w:type="spellEnd"/>
      <w:r w:rsidRPr="00FA2BE1">
        <w:t xml:space="preserve"> (CNCF</w:t>
      </w:r>
      <w:r w:rsidR="007518A1">
        <w:t xml:space="preserve"> </w:t>
      </w:r>
      <w:r w:rsidR="007518A1">
        <w:fldChar w:fldCharType="begin"/>
      </w:r>
      <w:r w:rsidR="007518A1">
        <w:instrText xml:space="preserve"> REF _Ref215313569 \r \h </w:instrText>
      </w:r>
      <w:r w:rsidR="007518A1">
        <w:fldChar w:fldCharType="separate"/>
      </w:r>
      <w:r w:rsidR="003563E3">
        <w:t>[10]</w:t>
      </w:r>
      <w:r w:rsidR="007518A1">
        <w:fldChar w:fldCharType="end"/>
      </w:r>
      <w:r w:rsidRPr="004F227C">
        <w:t>)</w:t>
      </w:r>
      <w:r w:rsidR="00E039BE">
        <w:t xml:space="preserve"> </w:t>
      </w:r>
      <w:r w:rsidRPr="00FA2BE1">
        <w:t xml:space="preserve">második projektje lett a </w:t>
      </w:r>
      <w:proofErr w:type="spellStart"/>
      <w:r w:rsidRPr="00FA2BE1">
        <w:t>Kubernetes</w:t>
      </w:r>
      <w:proofErr w:type="spellEnd"/>
      <w:r w:rsidRPr="00FA2BE1">
        <w:t xml:space="preserve"> </w:t>
      </w:r>
      <w:r w:rsidR="007F68A8">
        <w:fldChar w:fldCharType="begin"/>
      </w:r>
      <w:r w:rsidR="007F68A8">
        <w:instrText xml:space="preserve"> REF _Ref215308826 \r \h </w:instrText>
      </w:r>
      <w:r w:rsidR="007F68A8">
        <w:fldChar w:fldCharType="separate"/>
      </w:r>
      <w:r w:rsidR="003563E3">
        <w:t>[11]</w:t>
      </w:r>
      <w:r w:rsidR="007F68A8">
        <w:fldChar w:fldCharType="end"/>
      </w:r>
      <w:r w:rsidRPr="004F227C">
        <w:t xml:space="preserve"> után.</w:t>
      </w:r>
      <w:r w:rsidRPr="00FA2BE1">
        <w:t xml:space="preserve"> Mára az idősor-adatbázisok egyik legszélesebb körben használt megoldásává vált. </w:t>
      </w:r>
    </w:p>
    <w:p w14:paraId="321A099A" w14:textId="77777777" w:rsidR="00FC3498" w:rsidRPr="00FA2BE1" w:rsidRDefault="004F227C" w:rsidP="002C4696">
      <w:pPr>
        <w:pStyle w:val="Cmsor4"/>
      </w:pPr>
      <w:r w:rsidRPr="00FA2BE1">
        <w:lastRenderedPageBreak/>
        <w:t>Architektúra és adatmodell</w:t>
      </w:r>
    </w:p>
    <w:p w14:paraId="41FB5DF8" w14:textId="1536FB57" w:rsidR="00FC3498" w:rsidRPr="00FA2BE1" w:rsidRDefault="004F227C" w:rsidP="00154A0D">
      <w:pPr>
        <w:ind w:firstLine="0"/>
      </w:pPr>
      <w:r w:rsidRPr="00FA2BE1">
        <w:t xml:space="preserve">A Prometheus egy </w:t>
      </w:r>
      <w:proofErr w:type="spellStart"/>
      <w:r w:rsidRPr="00FA2BE1">
        <w:t>pull</w:t>
      </w:r>
      <w:proofErr w:type="spellEnd"/>
      <w:r w:rsidRPr="00FA2BE1">
        <w:t xml:space="preserve">-alapú architektúrát követ, ahol a központi szerver rendszeres időközönként lekérdezi a </w:t>
      </w:r>
      <w:r w:rsidR="00DC65F9">
        <w:t>felügyelt</w:t>
      </w:r>
      <w:r w:rsidRPr="00FA2BE1">
        <w:t xml:space="preserve"> célpontoktól a metrikákat HTTP végpontokon keresztü</w:t>
      </w:r>
      <w:r w:rsidR="00154A0D" w:rsidRPr="00FA2BE1">
        <w:t xml:space="preserve">l. </w:t>
      </w:r>
      <w:r w:rsidR="00163355" w:rsidRPr="00FA2BE1">
        <w:t>Az adatmodell több dimenzióra épül</w:t>
      </w:r>
      <w:r w:rsidR="00154A0D" w:rsidRPr="00FA2BE1">
        <w:t xml:space="preserve">, </w:t>
      </w:r>
      <w:r w:rsidR="00163355" w:rsidRPr="00FA2BE1">
        <w:t>minden metrika egy egyedi név és opcionálisan kulcs-érték párok kombinációjával azonosítható.</w:t>
      </w:r>
    </w:p>
    <w:p w14:paraId="0FF21027" w14:textId="77777777" w:rsidR="00154A0D" w:rsidRPr="00FA2BE1" w:rsidRDefault="004F227C" w:rsidP="002C4696">
      <w:pPr>
        <w:pStyle w:val="Cmsor4"/>
      </w:pPr>
      <w:proofErr w:type="spellStart"/>
      <w:r w:rsidRPr="00FA2BE1">
        <w:t>PromQL</w:t>
      </w:r>
      <w:proofErr w:type="spellEnd"/>
      <w:r w:rsidRPr="00FA2BE1">
        <w:t xml:space="preserve"> lekérdező nyelv </w:t>
      </w:r>
    </w:p>
    <w:p w14:paraId="51441218" w14:textId="7954EF27" w:rsidR="00154A0D" w:rsidRPr="00FA2BE1" w:rsidRDefault="004F227C" w:rsidP="00154A0D">
      <w:pPr>
        <w:ind w:firstLine="0"/>
      </w:pPr>
      <w:r w:rsidRPr="00FA2BE1">
        <w:t xml:space="preserve">A Prometheus </w:t>
      </w:r>
      <w:proofErr w:type="spellStart"/>
      <w:r w:rsidRPr="00FA2BE1">
        <w:t>Query</w:t>
      </w:r>
      <w:proofErr w:type="spellEnd"/>
      <w:r w:rsidRPr="00FA2BE1">
        <w:t xml:space="preserve"> </w:t>
      </w:r>
      <w:proofErr w:type="spellStart"/>
      <w:r w:rsidRPr="00FA2BE1">
        <w:t>Language</w:t>
      </w:r>
      <w:proofErr w:type="spellEnd"/>
      <w:r w:rsidRPr="00FA2BE1">
        <w:t xml:space="preserve"> (</w:t>
      </w:r>
      <w:proofErr w:type="spellStart"/>
      <w:r w:rsidRPr="00FA2BE1">
        <w:t>PromQL</w:t>
      </w:r>
      <w:proofErr w:type="spellEnd"/>
      <w:r w:rsidRPr="00FA2BE1">
        <w:t xml:space="preserve">) egy funkcionális lekérdező nyelv, amely kifejezetten idősor-adatok elemzésére lett tervezve. Támogatja az alapvető aritmetikai műveleteket, </w:t>
      </w:r>
      <w:proofErr w:type="spellStart"/>
      <w:r w:rsidRPr="00FA2BE1">
        <w:t>aggregációs</w:t>
      </w:r>
      <w:proofErr w:type="spellEnd"/>
      <w:r w:rsidRPr="00FA2BE1">
        <w:t xml:space="preserve"> függvényeket (sum, </w:t>
      </w:r>
      <w:proofErr w:type="spellStart"/>
      <w:r w:rsidRPr="00FA2BE1">
        <w:t>avg</w:t>
      </w:r>
      <w:proofErr w:type="spellEnd"/>
      <w:r w:rsidRPr="00FA2BE1">
        <w:t xml:space="preserve">, </w:t>
      </w:r>
      <w:proofErr w:type="spellStart"/>
      <w:r w:rsidRPr="00FA2BE1">
        <w:t>max</w:t>
      </w:r>
      <w:proofErr w:type="spellEnd"/>
      <w:r w:rsidRPr="00FA2BE1">
        <w:t>, min), időablakos lekérdezéseket (</w:t>
      </w:r>
      <w:proofErr w:type="spellStart"/>
      <w:r w:rsidRPr="00FA2BE1">
        <w:t>rate</w:t>
      </w:r>
      <w:proofErr w:type="spellEnd"/>
      <w:r w:rsidRPr="00FA2BE1">
        <w:t xml:space="preserve">, </w:t>
      </w:r>
      <w:proofErr w:type="spellStart"/>
      <w:r w:rsidRPr="00FA2BE1">
        <w:t>increase</w:t>
      </w:r>
      <w:proofErr w:type="spellEnd"/>
      <w:r w:rsidRPr="00FA2BE1">
        <w:t xml:space="preserve">) és összetett matematikai műveleteket. Például egy interfész </w:t>
      </w:r>
      <w:proofErr w:type="spellStart"/>
      <w:r w:rsidRPr="00FA2BE1">
        <w:t>másodpercenkénti</w:t>
      </w:r>
      <w:proofErr w:type="spellEnd"/>
      <w:r w:rsidRPr="00FA2BE1">
        <w:t xml:space="preserve"> átviteli sebességének számítása</w:t>
      </w:r>
      <w:r w:rsidR="00AC6B07">
        <w:t xml:space="preserve"> 5 per</w:t>
      </w:r>
      <w:r w:rsidR="00C45F59">
        <w:t>ces ablakkal</w:t>
      </w:r>
      <w:r w:rsidRPr="00FA2BE1">
        <w:t xml:space="preserve">: </w:t>
      </w:r>
      <w:proofErr w:type="spellStart"/>
      <w:r w:rsidRPr="00FA2BE1">
        <w:t>rate</w:t>
      </w:r>
      <w:proofErr w:type="spellEnd"/>
      <w:r w:rsidRPr="00FA2BE1">
        <w:t>(</w:t>
      </w:r>
      <w:proofErr w:type="spellStart"/>
      <w:r w:rsidRPr="00FA2BE1">
        <w:t>network_bytes_total</w:t>
      </w:r>
      <w:proofErr w:type="spellEnd"/>
      <w:r w:rsidRPr="00FA2BE1">
        <w:t xml:space="preserve">[5m]). A </w:t>
      </w:r>
      <w:proofErr w:type="spellStart"/>
      <w:r w:rsidRPr="00FA2BE1">
        <w:t>PromQL</w:t>
      </w:r>
      <w:proofErr w:type="spellEnd"/>
      <w:r w:rsidRPr="00FA2BE1">
        <w:t xml:space="preserve"> viszonylag egyszerű szintaxissal rendelkezik, de mégis kifejező, ami gyors tanulást tesz lehetővé. </w:t>
      </w:r>
    </w:p>
    <w:p w14:paraId="23A93F27" w14:textId="77777777" w:rsidR="00154A0D" w:rsidRPr="00FA2BE1" w:rsidRDefault="004F227C" w:rsidP="002C4696">
      <w:pPr>
        <w:pStyle w:val="Cmsor4"/>
      </w:pPr>
      <w:r w:rsidRPr="00FA2BE1">
        <w:t>Közösségi támogatás és dokumentáció</w:t>
      </w:r>
    </w:p>
    <w:p w14:paraId="39A8ACD8" w14:textId="4A679980" w:rsidR="00C80D0D" w:rsidRPr="00FA2BE1" w:rsidRDefault="004F227C" w:rsidP="00E7689B">
      <w:pPr>
        <w:ind w:firstLine="0"/>
      </w:pPr>
      <w:r w:rsidRPr="00FA2BE1">
        <w:t xml:space="preserve">A Prometheus kiemelkedő </w:t>
      </w:r>
      <w:r w:rsidR="002449EE">
        <w:t xml:space="preserve">minőségű </w:t>
      </w:r>
      <w:r w:rsidRPr="00FA2BE1">
        <w:t xml:space="preserve">dokumentációval rendelkezik, amely részletes útmutatókat és példákat tartalmaz. A CNCF projekt státusza biztosítja a hosszú távú támogatást és a folyamatos fejlesztést. </w:t>
      </w:r>
      <w:r w:rsidR="002449EE">
        <w:t>Jelenleg</w:t>
      </w:r>
      <w:r w:rsidR="002449EE" w:rsidRPr="00FA2BE1">
        <w:t xml:space="preserve"> </w:t>
      </w:r>
      <w:r w:rsidR="00220F9F" w:rsidRPr="00FA2BE1">
        <w:t>ez a legelterjedtebb idősor alapú adatbázis, ezért nagy mennyisé</w:t>
      </w:r>
      <w:r w:rsidR="00546151" w:rsidRPr="00FA2BE1">
        <w:t>g</w:t>
      </w:r>
      <w:r w:rsidR="00220F9F" w:rsidRPr="00FA2BE1">
        <w:t xml:space="preserve">ű információ található róla </w:t>
      </w:r>
      <w:r w:rsidR="00303CD2" w:rsidRPr="00FA2BE1">
        <w:t>a közösségi fórumokon.</w:t>
      </w:r>
    </w:p>
    <w:p w14:paraId="2520C0C0" w14:textId="77777777" w:rsidR="00220F9F" w:rsidRPr="00FA2BE1" w:rsidRDefault="004F227C" w:rsidP="002C4696">
      <w:pPr>
        <w:pStyle w:val="Cmsor4"/>
      </w:pPr>
      <w:r w:rsidRPr="00FA2BE1">
        <w:t>Előnyök és korlátok</w:t>
      </w:r>
    </w:p>
    <w:p w14:paraId="49144F20" w14:textId="6F457E0E" w:rsidR="004F227C" w:rsidRPr="00FA2BE1" w:rsidRDefault="004F227C" w:rsidP="00220F9F">
      <w:pPr>
        <w:ind w:firstLine="0"/>
      </w:pPr>
      <w:r w:rsidRPr="00FA2BE1">
        <w:t xml:space="preserve">A Prometheus fő előnyei közé tartozik az egyszerű telepítés és üzemeltetés, a robusztus lekérdező nyelv, valamint a széles körű integráció más eszközökkel. Azonban vannak </w:t>
      </w:r>
      <w:proofErr w:type="spellStart"/>
      <w:r w:rsidRPr="004F227C">
        <w:t>korlát</w:t>
      </w:r>
      <w:r w:rsidR="002449EE">
        <w:t>ai</w:t>
      </w:r>
      <w:proofErr w:type="spellEnd"/>
      <w:r w:rsidRPr="00FA2BE1">
        <w:t xml:space="preserve"> is</w:t>
      </w:r>
      <w:r w:rsidR="002449EE">
        <w:t>:</w:t>
      </w:r>
      <w:r w:rsidRPr="00FA2BE1">
        <w:t xml:space="preserve"> a </w:t>
      </w:r>
      <w:r w:rsidR="00515E0A">
        <w:t>beépített</w:t>
      </w:r>
      <w:r w:rsidRPr="00FA2BE1">
        <w:t xml:space="preserve"> magas rendelkezésre állás hiánya, a hosszú távú adatmegőrzés </w:t>
      </w:r>
      <w:r w:rsidR="002449EE">
        <w:t>sajátosságai</w:t>
      </w:r>
      <w:r w:rsidR="00514A78" w:rsidRPr="00FA2BE1">
        <w:t>,</w:t>
      </w:r>
      <w:r w:rsidRPr="00FA2BE1">
        <w:t xml:space="preserve"> általában hetekre vagy hónapokra optimalizált</w:t>
      </w:r>
      <w:r w:rsidR="00EF7ADC" w:rsidRPr="00FA2BE1">
        <w:t>.</w:t>
      </w:r>
      <w:r w:rsidRPr="00FA2BE1">
        <w:t xml:space="preserve"> A nyílt forráskódú verzió nem támogat </w:t>
      </w:r>
      <w:proofErr w:type="spellStart"/>
      <w:r w:rsidRPr="00FA2BE1">
        <w:t>klaszterezést</w:t>
      </w:r>
      <w:proofErr w:type="spellEnd"/>
      <w:r w:rsidRPr="00FA2BE1">
        <w:t xml:space="preserve">, bár léteznek kerülő megoldások, mint például a </w:t>
      </w:r>
      <w:proofErr w:type="spellStart"/>
      <w:r w:rsidRPr="00FA2BE1">
        <w:t>Thanos</w:t>
      </w:r>
      <w:proofErr w:type="spellEnd"/>
      <w:r w:rsidRPr="00FA2BE1">
        <w:t xml:space="preserve"> </w:t>
      </w:r>
      <w:r w:rsidR="006C77F3">
        <w:fldChar w:fldCharType="begin"/>
      </w:r>
      <w:r w:rsidR="006C77F3">
        <w:instrText xml:space="preserve"> REF _Ref215309301 \r \h </w:instrText>
      </w:r>
      <w:r w:rsidR="006C77F3">
        <w:fldChar w:fldCharType="separate"/>
      </w:r>
      <w:r w:rsidR="003563E3">
        <w:t>[12]</w:t>
      </w:r>
      <w:r w:rsidR="006C77F3">
        <w:fldChar w:fldCharType="end"/>
      </w:r>
      <w:r w:rsidRPr="004F227C">
        <w:t xml:space="preserve"> projekt</w:t>
      </w:r>
      <w:r w:rsidRPr="00FA2BE1">
        <w:t>.</w:t>
      </w:r>
    </w:p>
    <w:p w14:paraId="2ADB1387" w14:textId="2869F427" w:rsidR="000102BD" w:rsidRPr="00FA2BE1" w:rsidRDefault="000102BD" w:rsidP="008539F6">
      <w:pPr>
        <w:pStyle w:val="Cmsor3"/>
      </w:pPr>
      <w:bookmarkStart w:id="57" w:name="_Toc216368303"/>
      <w:proofErr w:type="spellStart"/>
      <w:r w:rsidRPr="00FA2BE1">
        <w:t>InfluxDB</w:t>
      </w:r>
      <w:bookmarkEnd w:id="57"/>
      <w:proofErr w:type="spellEnd"/>
    </w:p>
    <w:p w14:paraId="0F9481FC" w14:textId="5A0295A9" w:rsidR="00134517" w:rsidRPr="00FA2BE1" w:rsidRDefault="00134517" w:rsidP="00086E63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</w:t>
      </w:r>
      <w:r w:rsidR="00B45989" w:rsidRPr="00FA2BE1">
        <w:fldChar w:fldCharType="begin"/>
      </w:r>
      <w:r w:rsidR="00B45989" w:rsidRPr="00FA2BE1">
        <w:instrText xml:space="preserve"> REF _Ref214179965 \r \h </w:instrText>
      </w:r>
      <w:r w:rsidR="00B45989" w:rsidRPr="00FA2BE1">
        <w:fldChar w:fldCharType="separate"/>
      </w:r>
      <w:r w:rsidR="003563E3">
        <w:t>[13]</w:t>
      </w:r>
      <w:r w:rsidR="00B45989" w:rsidRPr="00FA2BE1">
        <w:fldChar w:fldCharType="end"/>
      </w:r>
      <w:r w:rsidRPr="00FA2BE1">
        <w:t xml:space="preserve"> egy speciálisan idősor-adatok tárolására tervezett adatbázis, amelyet az </w:t>
      </w:r>
      <w:proofErr w:type="spellStart"/>
      <w:r w:rsidRPr="00FA2BE1">
        <w:t>InfluxData</w:t>
      </w:r>
      <w:proofErr w:type="spellEnd"/>
      <w:r w:rsidRPr="00FA2BE1">
        <w:t xml:space="preserve"> cég fejleszt 2013 óta. A legújabb generáció, az </w:t>
      </w:r>
      <w:proofErr w:type="spellStart"/>
      <w:r w:rsidRPr="00FA2BE1">
        <w:t>InfluxDB</w:t>
      </w:r>
      <w:proofErr w:type="spellEnd"/>
      <w:r w:rsidRPr="00FA2BE1">
        <w:t xml:space="preserve"> 3.x, </w:t>
      </w:r>
      <w:r w:rsidR="002449EE">
        <w:t xml:space="preserve">– </w:t>
      </w:r>
      <w:r w:rsidRPr="00FA2BE1">
        <w:t xml:space="preserve">amely 2023-ban jelent meg először felhőalapú változatban, majd 2025 áprilisában nyílt forráskódú </w:t>
      </w:r>
      <w:r w:rsidRPr="00FA2BE1">
        <w:lastRenderedPageBreak/>
        <w:t>(</w:t>
      </w:r>
      <w:proofErr w:type="spellStart"/>
      <w:r w:rsidRPr="00FA2BE1">
        <w:t>Core</w:t>
      </w:r>
      <w:proofErr w:type="spellEnd"/>
      <w:r w:rsidRPr="00FA2BE1">
        <w:t>) verzióban</w:t>
      </w:r>
      <w:r w:rsidR="002449EE">
        <w:t xml:space="preserve"> –</w:t>
      </w:r>
      <w:r w:rsidRPr="00FA2BE1">
        <w:t xml:space="preserve">, alapvető változásokat hozott a platform architektúrájában és képességeiben. </w:t>
      </w:r>
    </w:p>
    <w:p w14:paraId="1AEE38CF" w14:textId="6D861B2E" w:rsidR="00134517" w:rsidRPr="00FA2BE1" w:rsidRDefault="00134517" w:rsidP="002C4696">
      <w:pPr>
        <w:pStyle w:val="Cmsor4"/>
      </w:pPr>
      <w:proofErr w:type="spellStart"/>
      <w:r w:rsidRPr="00FA2BE1">
        <w:t>Architektúrális</w:t>
      </w:r>
      <w:proofErr w:type="spellEnd"/>
      <w:r w:rsidRPr="00FA2BE1">
        <w:t xml:space="preserve"> tervezés</w:t>
      </w:r>
    </w:p>
    <w:p w14:paraId="083463F0" w14:textId="5522BAD8" w:rsidR="00782865" w:rsidRPr="00FA2BE1" w:rsidRDefault="00134517" w:rsidP="00D124DE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3</w:t>
      </w:r>
      <w:r w:rsidR="002449EE">
        <w:t xml:space="preserve"> generációban</w:t>
      </w:r>
      <w:r w:rsidRPr="00FA2BE1">
        <w:t xml:space="preserve"> a korábbi Go alapú implementációt felváltotta egy </w:t>
      </w:r>
      <w:proofErr w:type="spellStart"/>
      <w:r w:rsidRPr="00FA2BE1">
        <w:t>Rust</w:t>
      </w:r>
      <w:proofErr w:type="spellEnd"/>
      <w:r w:rsidRPr="00FA2BE1">
        <w:t>-ban írt új architektúra. Ez három fő felhasználói problém</w:t>
      </w:r>
      <w:r w:rsidR="004D15C6" w:rsidRPr="00FA2BE1">
        <w:t>át old meg</w:t>
      </w:r>
      <w:r w:rsidR="002449EE">
        <w:t>,</w:t>
      </w:r>
      <w:r w:rsidR="004D15C6" w:rsidRPr="00FA2BE1">
        <w:t xml:space="preserve"> </w:t>
      </w:r>
      <w:r w:rsidRPr="00FA2BE1">
        <w:t xml:space="preserve">amelyek a korábbi verziókban jelentős korlátozást jelentettek. </w:t>
      </w:r>
    </w:p>
    <w:p w14:paraId="1ABF624F" w14:textId="52E9BCBB" w:rsidR="00097C40" w:rsidRPr="00FA2BE1" w:rsidRDefault="00134517" w:rsidP="00165429">
      <w:pPr>
        <w:pStyle w:val="Listaszerbekezds"/>
        <w:numPr>
          <w:ilvl w:val="0"/>
          <w:numId w:val="33"/>
        </w:numPr>
      </w:pPr>
      <w:r w:rsidRPr="00FA2BE1">
        <w:t xml:space="preserve">Korlátlan </w:t>
      </w:r>
      <w:proofErr w:type="spellStart"/>
      <w:r w:rsidRPr="00FA2BE1">
        <w:t>kardinalitás</w:t>
      </w:r>
      <w:proofErr w:type="spellEnd"/>
      <w:r w:rsidRPr="00FA2BE1">
        <w:t>:</w:t>
      </w:r>
      <w:r w:rsidR="00F8757D" w:rsidRPr="00FA2BE1">
        <w:t xml:space="preserve"> A</w:t>
      </w:r>
      <w:r w:rsidRPr="00FA2BE1">
        <w:t xml:space="preserve"> </w:t>
      </w:r>
      <w:r w:rsidR="00F8757D" w:rsidRPr="00FA2BE1">
        <w:t>rendszer képes korlátlan számú egyedi idősor-kombinációt kezelni teljesítményvesztés és költségnövekedés nélkül, ami lehetővé teszi a metaadatok gazdagságának maximalizálását</w:t>
      </w:r>
      <w:r w:rsidR="002449EE">
        <w:t>.</w:t>
      </w:r>
    </w:p>
    <w:p w14:paraId="048CFC31" w14:textId="4CF48AE5" w:rsidR="00097C40" w:rsidRPr="00FA2BE1" w:rsidRDefault="00134517" w:rsidP="00165429">
      <w:pPr>
        <w:pStyle w:val="Listaszerbekezds"/>
        <w:numPr>
          <w:ilvl w:val="0"/>
          <w:numId w:val="33"/>
        </w:numPr>
      </w:pPr>
      <w:r w:rsidRPr="00FA2BE1">
        <w:t xml:space="preserve">Natív SQL támogatás: </w:t>
      </w:r>
      <w:r w:rsidR="00163C81" w:rsidRPr="00FA2BE1">
        <w:t>T</w:t>
      </w:r>
      <w:r w:rsidR="00165429" w:rsidRPr="00FA2BE1">
        <w:t xml:space="preserve">eljes értékű SQL lekérdezési képességet biztosít az </w:t>
      </w:r>
      <w:proofErr w:type="spellStart"/>
      <w:r w:rsidR="00165429" w:rsidRPr="00FA2BE1">
        <w:t>InfluxQL</w:t>
      </w:r>
      <w:proofErr w:type="spellEnd"/>
      <w:r w:rsidR="00165429" w:rsidRPr="00FA2BE1">
        <w:t xml:space="preserve"> mellett, ami jelentősen megkönnyíti a meglévő SQL-alapú eszközök integrációját.</w:t>
      </w:r>
    </w:p>
    <w:p w14:paraId="082FC530" w14:textId="4C31575B" w:rsidR="00165429" w:rsidRPr="00FA2BE1" w:rsidRDefault="00134517" w:rsidP="00165429">
      <w:pPr>
        <w:pStyle w:val="Listaszerbekezds"/>
        <w:numPr>
          <w:ilvl w:val="0"/>
          <w:numId w:val="33"/>
        </w:numPr>
      </w:pPr>
      <w:r w:rsidRPr="00FA2BE1">
        <w:t>Elválasztott számítás és tárolás (</w:t>
      </w:r>
      <w:proofErr w:type="spellStart"/>
      <w:r w:rsidRPr="00FA2BE1">
        <w:t>Object</w:t>
      </w:r>
      <w:proofErr w:type="spellEnd"/>
      <w:r w:rsidRPr="00FA2BE1">
        <w:t xml:space="preserve"> Storage): </w:t>
      </w:r>
      <w:r w:rsidR="00165429" w:rsidRPr="00FA2BE1">
        <w:t>A</w:t>
      </w:r>
      <w:r w:rsidR="00F87B42" w:rsidRPr="00FA2BE1">
        <w:t>z új architektúra</w:t>
      </w:r>
      <w:r w:rsidR="00165429" w:rsidRPr="00FA2BE1">
        <w:t xml:space="preserve"> lehetővé teszi költséghatékony </w:t>
      </w:r>
      <w:proofErr w:type="spellStart"/>
      <w:r w:rsidR="00165429" w:rsidRPr="00FA2BE1">
        <w:t>object</w:t>
      </w:r>
      <w:proofErr w:type="spellEnd"/>
      <w:r w:rsidR="00165429" w:rsidRPr="00FA2BE1">
        <w:t xml:space="preserve"> </w:t>
      </w:r>
      <w:proofErr w:type="spellStart"/>
      <w:r w:rsidR="00165429" w:rsidRPr="00FA2BE1">
        <w:t>store</w:t>
      </w:r>
      <w:proofErr w:type="spellEnd"/>
      <w:r w:rsidR="00165429" w:rsidRPr="00FA2BE1">
        <w:t xml:space="preserve">-ok (S3, </w:t>
      </w:r>
      <w:proofErr w:type="spellStart"/>
      <w:r w:rsidR="00165429" w:rsidRPr="00FA2BE1">
        <w:t>Azure</w:t>
      </w:r>
      <w:proofErr w:type="spellEnd"/>
      <w:r w:rsidR="00165429" w:rsidRPr="00FA2BE1">
        <w:t xml:space="preserve"> </w:t>
      </w:r>
      <w:proofErr w:type="spellStart"/>
      <w:r w:rsidR="00165429" w:rsidRPr="00FA2BE1">
        <w:t>Blob</w:t>
      </w:r>
      <w:proofErr w:type="spellEnd"/>
      <w:r w:rsidR="00165429" w:rsidRPr="00FA2BE1">
        <w:t xml:space="preserve">, GCS) használatát hosszú távú adatmegőrzéshez, </w:t>
      </w:r>
      <w:r w:rsidR="002553FF" w:rsidRPr="00FA2BE1">
        <w:t>emellett</w:t>
      </w:r>
      <w:r w:rsidR="00165429" w:rsidRPr="00FA2BE1">
        <w:t xml:space="preserve"> kiváló lekérdezési teljesítmény</w:t>
      </w:r>
      <w:r w:rsidR="002553FF" w:rsidRPr="00FA2BE1">
        <w:t>t nyújtva</w:t>
      </w:r>
      <w:r w:rsidR="00AA1A2C" w:rsidRPr="00FA2BE1">
        <w:t>.</w:t>
      </w:r>
    </w:p>
    <w:p w14:paraId="3CC65037" w14:textId="3E421516" w:rsidR="00097C40" w:rsidRPr="00FA2BE1" w:rsidRDefault="00134517" w:rsidP="002C4696">
      <w:pPr>
        <w:pStyle w:val="Cmsor4"/>
      </w:pPr>
      <w:r w:rsidRPr="00FA2BE1">
        <w:t xml:space="preserve">Adatgyűjtési modell </w:t>
      </w:r>
    </w:p>
    <w:p w14:paraId="277E7B55" w14:textId="77777777" w:rsidR="00AA1A2C" w:rsidRPr="00FA2BE1" w:rsidRDefault="00134517" w:rsidP="00AA1A2C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</w:t>
      </w:r>
      <w:proofErr w:type="spellStart"/>
      <w:r w:rsidRPr="00FA2BE1">
        <w:t>push</w:t>
      </w:r>
      <w:proofErr w:type="spellEnd"/>
      <w:r w:rsidRPr="00FA2BE1">
        <w:t>-alapú modellt alkalmaz, ahol a kliensek aktívan küldik az adatokat az adatbázisba HTTP API-n vagy különböző protokollokon keresztül</w:t>
      </w:r>
      <w:r w:rsidR="00AA1A2C" w:rsidRPr="00FA2BE1">
        <w:t>.</w:t>
      </w:r>
      <w:r w:rsidRPr="00FA2BE1">
        <w:t xml:space="preserve"> </w:t>
      </w:r>
    </w:p>
    <w:p w14:paraId="62608B5F" w14:textId="77777777" w:rsidR="00AA1A2C" w:rsidRPr="00FA2BE1" w:rsidRDefault="00134517" w:rsidP="002C4696">
      <w:pPr>
        <w:pStyle w:val="Cmsor4"/>
      </w:pPr>
      <w:r w:rsidRPr="00FA2BE1">
        <w:t xml:space="preserve">Lekérdező nyelvek: </w:t>
      </w:r>
    </w:p>
    <w:p w14:paraId="0B64B32A" w14:textId="0015C77A" w:rsidR="00134517" w:rsidRPr="00FA2BE1" w:rsidRDefault="00134517" w:rsidP="00AA1A2C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3.</w:t>
      </w:r>
      <w:r w:rsidR="00777271" w:rsidRPr="00FA2BE1">
        <w:t>x</w:t>
      </w:r>
      <w:r w:rsidRPr="00FA2BE1">
        <w:t xml:space="preserve"> két fő lekérdező nyelvet támogat:</w:t>
      </w:r>
    </w:p>
    <w:p w14:paraId="3139F9BF" w14:textId="72F6BE9B" w:rsidR="00134517" w:rsidRPr="00FA2BE1" w:rsidRDefault="00134517" w:rsidP="002C42FC">
      <w:pPr>
        <w:pStyle w:val="Listaszerbekezds"/>
        <w:numPr>
          <w:ilvl w:val="0"/>
          <w:numId w:val="34"/>
        </w:numPr>
      </w:pPr>
      <w:r w:rsidRPr="00FA2BE1">
        <w:t>SQL: Teljes értékű SQL támogatás standard szintaxissal</w:t>
      </w:r>
      <w:r w:rsidR="00AA1A2C" w:rsidRPr="00FA2BE1">
        <w:t>.</w:t>
      </w:r>
      <w:r w:rsidRPr="00FA2BE1">
        <w:t xml:space="preserve"> Ez a legtermészetesebb választás a relációs adatbázisokból érkező fejlesztők számára.</w:t>
      </w:r>
    </w:p>
    <w:p w14:paraId="182EE3AA" w14:textId="294F540C" w:rsidR="00134517" w:rsidRPr="00FA2BE1" w:rsidRDefault="00134517" w:rsidP="002C42FC">
      <w:pPr>
        <w:pStyle w:val="Listaszerbekezds"/>
        <w:numPr>
          <w:ilvl w:val="0"/>
          <w:numId w:val="34"/>
        </w:numPr>
      </w:pPr>
      <w:proofErr w:type="spellStart"/>
      <w:r w:rsidRPr="00FA2BE1">
        <w:t>InfluxQL</w:t>
      </w:r>
      <w:proofErr w:type="spellEnd"/>
      <w:r w:rsidRPr="00FA2BE1">
        <w:t xml:space="preserve">: A korábbi verziókból ismert SQL-szerű nyelv, amely visszafelé </w:t>
      </w:r>
      <w:r w:rsidR="00F04606">
        <w:t xml:space="preserve">biztosítja a </w:t>
      </w:r>
      <w:r w:rsidRPr="00FA2BE1">
        <w:t>kompatibilitást</w:t>
      </w:r>
      <w:r w:rsidR="00F04606">
        <w:t>.</w:t>
      </w:r>
    </w:p>
    <w:p w14:paraId="1D3E942D" w14:textId="6CBE6AE9" w:rsidR="002C42FC" w:rsidRPr="00FA2BE1" w:rsidRDefault="00134517" w:rsidP="002C4696">
      <w:pPr>
        <w:pStyle w:val="Cmsor4"/>
      </w:pPr>
      <w:proofErr w:type="spellStart"/>
      <w:r w:rsidRPr="00FA2BE1">
        <w:t>Licencelés</w:t>
      </w:r>
      <w:proofErr w:type="spellEnd"/>
    </w:p>
    <w:p w14:paraId="1E3867CF" w14:textId="3E3250EC" w:rsidR="002C42FC" w:rsidRPr="00FA2BE1" w:rsidRDefault="00134517" w:rsidP="00565C57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3 </w:t>
      </w:r>
      <w:proofErr w:type="spellStart"/>
      <w:r w:rsidRPr="00FA2BE1">
        <w:t>Core</w:t>
      </w:r>
      <w:proofErr w:type="spellEnd"/>
      <w:r w:rsidRPr="00FA2BE1">
        <w:t xml:space="preserve"> nyílt forráskódú és ingyenesen használható</w:t>
      </w:r>
      <w:r w:rsidR="002C42FC" w:rsidRPr="00FA2BE1">
        <w:t>, ám b</w:t>
      </w:r>
      <w:r w:rsidRPr="00FA2BE1">
        <w:t xml:space="preserve">izonyos </w:t>
      </w:r>
      <w:proofErr w:type="spellStart"/>
      <w:r w:rsidRPr="00FA2BE1">
        <w:t>enterprise</w:t>
      </w:r>
      <w:proofErr w:type="spellEnd"/>
      <w:r w:rsidRPr="00FA2BE1">
        <w:t xml:space="preserve"> funkciók (pl. </w:t>
      </w:r>
      <w:proofErr w:type="spellStart"/>
      <w:r w:rsidR="00CB5268" w:rsidRPr="00FA2BE1">
        <w:t>k</w:t>
      </w:r>
      <w:r w:rsidRPr="00FA2BE1">
        <w:t>laszterezés</w:t>
      </w:r>
      <w:proofErr w:type="spellEnd"/>
      <w:r w:rsidRPr="00FA2BE1">
        <w:t xml:space="preserve">, kereskedelmi támogatás) </w:t>
      </w:r>
      <w:r w:rsidR="00F04606">
        <w:t xml:space="preserve">csak </w:t>
      </w: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</w:t>
      </w:r>
      <w:proofErr w:type="spellStart"/>
      <w:r w:rsidRPr="00FA2BE1">
        <w:t>Cloud</w:t>
      </w:r>
      <w:proofErr w:type="spellEnd"/>
      <w:r w:rsidRPr="00FA2BE1">
        <w:t xml:space="preserve"> vagy Enterprise kereskedelmi változatokban érhetők el. </w:t>
      </w:r>
    </w:p>
    <w:p w14:paraId="03AC1B65" w14:textId="77777777" w:rsidR="002C42FC" w:rsidRPr="00FA2BE1" w:rsidRDefault="00134517" w:rsidP="002C4696">
      <w:pPr>
        <w:pStyle w:val="Cmsor4"/>
      </w:pPr>
      <w:r w:rsidRPr="00FA2BE1">
        <w:lastRenderedPageBreak/>
        <w:t>Közösségi támogatás</w:t>
      </w:r>
    </w:p>
    <w:p w14:paraId="500A51DA" w14:textId="29400B79" w:rsidR="002C42FC" w:rsidRPr="00FA2BE1" w:rsidRDefault="00134517" w:rsidP="002C42FC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dokumentációja átfogó és jól strukturált. A közösség nagy, bár a 3.</w:t>
      </w:r>
      <w:r w:rsidR="00530A5E" w:rsidRPr="00FA2BE1">
        <w:t>x</w:t>
      </w:r>
      <w:r w:rsidRPr="00FA2BE1">
        <w:t xml:space="preserve"> verzió viszonylagos újdonsága miatt </w:t>
      </w:r>
      <w:r w:rsidR="00F04606">
        <w:t xml:space="preserve">jelenleg </w:t>
      </w:r>
      <w:r w:rsidRPr="00FA2BE1">
        <w:t>kevesebb tapasztalat és</w:t>
      </w:r>
      <w:r w:rsidR="002C42FC" w:rsidRPr="00FA2BE1">
        <w:t xml:space="preserve"> információ</w:t>
      </w:r>
      <w:r w:rsidRPr="00FA2BE1">
        <w:t xml:space="preserve"> áll rendelkezésre</w:t>
      </w:r>
      <w:r w:rsidR="002C42FC" w:rsidRPr="00FA2BE1">
        <w:t>.</w:t>
      </w:r>
    </w:p>
    <w:p w14:paraId="210E1703" w14:textId="6F5AEA34" w:rsidR="002C42FC" w:rsidRPr="00FA2BE1" w:rsidRDefault="00134517" w:rsidP="002C4696">
      <w:pPr>
        <w:pStyle w:val="Cmsor4"/>
      </w:pPr>
      <w:r w:rsidRPr="00FA2BE1">
        <w:t xml:space="preserve"> Előnyök és hátrányok</w:t>
      </w:r>
    </w:p>
    <w:p w14:paraId="4C94AFB0" w14:textId="63581345" w:rsidR="00134517" w:rsidRPr="00FA2BE1" w:rsidRDefault="00A53099" w:rsidP="002C42FC">
      <w:pPr>
        <w:ind w:firstLine="0"/>
      </w:pPr>
      <w:r w:rsidRPr="00FA2BE1">
        <w:t xml:space="preserve">Az </w:t>
      </w:r>
      <w:proofErr w:type="spellStart"/>
      <w:r w:rsidRPr="00FA2BE1">
        <w:t>InfluxDB</w:t>
      </w:r>
      <w:proofErr w:type="spellEnd"/>
      <w:r w:rsidRPr="00FA2BE1">
        <w:t xml:space="preserve"> 3.</w:t>
      </w:r>
      <w:r w:rsidR="00A26E81" w:rsidRPr="00FA2BE1">
        <w:t>x</w:t>
      </w:r>
      <w:r w:rsidRPr="00FA2BE1">
        <w:t xml:space="preserve"> előnyei közé tartozik a korlátlan számú metrika kezelése, a könnyen tanulható SQL lekérdező nyelv, az olcsó hosszú távú adattárolás, valamint a gyors lekérdezések nagy adatmennyiség esetén. A hátrányok közé sorolható, hogy viszonylag új rendszer kevés tapasztalattal, kisebb közösségi támogatással és a fejlett funkciók </w:t>
      </w:r>
      <w:r w:rsidR="00DA46BC" w:rsidRPr="00FA2BE1">
        <w:t xml:space="preserve">csak a fizetett </w:t>
      </w:r>
      <w:r w:rsidR="00780A8B" w:rsidRPr="00FA2BE1">
        <w:t>verziókban</w:t>
      </w:r>
      <w:r w:rsidR="00663DC0">
        <w:t xml:space="preserve"> érhetőek el</w:t>
      </w:r>
      <w:r w:rsidR="00780A8B" w:rsidRPr="00FA2BE1">
        <w:t>.</w:t>
      </w:r>
    </w:p>
    <w:p w14:paraId="71F69C33" w14:textId="74D6E0BA" w:rsidR="000102BD" w:rsidRPr="00FA2BE1" w:rsidRDefault="000102BD" w:rsidP="008539F6">
      <w:pPr>
        <w:pStyle w:val="Cmsor3"/>
      </w:pPr>
      <w:bookmarkStart w:id="58" w:name="_Toc216368304"/>
      <w:proofErr w:type="spellStart"/>
      <w:r w:rsidRPr="00FA2BE1">
        <w:t>VictoriaMetrics</w:t>
      </w:r>
      <w:bookmarkEnd w:id="58"/>
      <w:proofErr w:type="spellEnd"/>
    </w:p>
    <w:p w14:paraId="6E323144" w14:textId="653F1C36" w:rsidR="0041201E" w:rsidRPr="00FA2BE1" w:rsidRDefault="0041201E" w:rsidP="0041201E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="00B45989" w:rsidRPr="00FA2BE1">
        <w:t xml:space="preserve"> </w:t>
      </w:r>
      <w:r w:rsidR="00B45989" w:rsidRPr="00FA2BE1">
        <w:fldChar w:fldCharType="begin"/>
      </w:r>
      <w:r w:rsidR="00B45989" w:rsidRPr="00FA2BE1">
        <w:instrText xml:space="preserve"> REF _Ref214179981 \r \h </w:instrText>
      </w:r>
      <w:r w:rsidR="00B45989" w:rsidRPr="00FA2BE1">
        <w:fldChar w:fldCharType="separate"/>
      </w:r>
      <w:r w:rsidR="003563E3">
        <w:t>[14]</w:t>
      </w:r>
      <w:r w:rsidR="00B45989" w:rsidRPr="00FA2BE1">
        <w:fldChar w:fldCharType="end"/>
      </w:r>
      <w:r w:rsidRPr="00FA2BE1">
        <w:t xml:space="preserve"> egy nagy teljesítményű, költséghatékony és skálázható, nyílt forráskódú idősor-adatbázis, amelyet kifejezetten nagy mennyiségű </w:t>
      </w:r>
      <w:r w:rsidR="002C0402">
        <w:t>felügyeleti</w:t>
      </w:r>
      <w:r w:rsidRPr="00FA2BE1">
        <w:t xml:space="preserve"> adat kezelésére terveztek. A projektet 2018-ban indították és gyorsan népszerűvé vált az erőforrás hatékonysága miatt.</w:t>
      </w:r>
    </w:p>
    <w:p w14:paraId="1698F78A" w14:textId="55595F1C" w:rsidR="0041201E" w:rsidRPr="00FA2BE1" w:rsidRDefault="0041201E" w:rsidP="002C4696">
      <w:pPr>
        <w:pStyle w:val="Cmsor4"/>
      </w:pPr>
      <w:r w:rsidRPr="00FA2BE1">
        <w:t>Architektúra és adatmodell</w:t>
      </w:r>
    </w:p>
    <w:p w14:paraId="37F5A3AE" w14:textId="407BCD6B" w:rsidR="0041201E" w:rsidRPr="00FA2BE1" w:rsidRDefault="0041201E" w:rsidP="00F5310D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Pr="00FA2BE1">
        <w:t xml:space="preserve"> architektúrája az egyszerűségre és a teljesítményre összpontosít. </w:t>
      </w:r>
      <w:r>
        <w:t>A</w:t>
      </w:r>
      <w:r w:rsidR="00E9323A">
        <w:t xml:space="preserve">z egy </w:t>
      </w:r>
      <w:r w:rsidR="007A4EF0">
        <w:t>csom</w:t>
      </w:r>
      <w:r w:rsidR="00882669">
        <w:t>ópontú</w:t>
      </w:r>
      <w:r w:rsidRPr="00FA2BE1">
        <w:t xml:space="preserve"> verzió egyetlen bináris fájlként futtatható, ami rendkívül egyszerűvé teszi a telepítést és az üzemeltetést. Az adatmodellje megegyezik a </w:t>
      </w:r>
      <w:r>
        <w:t>Prometheus</w:t>
      </w:r>
      <w:r w:rsidR="002205C2">
        <w:t>-</w:t>
      </w:r>
      <w:proofErr w:type="spellStart"/>
      <w:r>
        <w:t>éval</w:t>
      </w:r>
      <w:proofErr w:type="spellEnd"/>
      <w:r w:rsidRPr="00FA2BE1">
        <w:t>, metrikanevekből és kulcs-érték párokból álló címkékből (</w:t>
      </w:r>
      <w:proofErr w:type="spellStart"/>
      <w:r w:rsidRPr="00FA2BE1">
        <w:t>label</w:t>
      </w:r>
      <w:proofErr w:type="spellEnd"/>
      <w:r w:rsidRPr="00FA2BE1">
        <w:t>) épül fel.</w:t>
      </w:r>
      <w:r w:rsidR="00F5310D" w:rsidRPr="00FA2BE1">
        <w:t xml:space="preserve"> </w:t>
      </w:r>
      <w:r w:rsidRPr="00FA2BE1">
        <w:t>A rendszer egyik legfontosabb erőssége a saját fejlesztésű</w:t>
      </w:r>
      <w:r w:rsidR="00605DB6" w:rsidRPr="00FA2BE1">
        <w:t xml:space="preserve"> </w:t>
      </w:r>
      <w:r w:rsidRPr="00FA2BE1">
        <w:t xml:space="preserve">tárolómotorja, amely rendkívül hatékony adattömörítést tesz lehetővé. </w:t>
      </w:r>
    </w:p>
    <w:p w14:paraId="65950F25" w14:textId="2D785554" w:rsidR="0041201E" w:rsidRPr="00FA2BE1" w:rsidRDefault="0041201E" w:rsidP="002C4696">
      <w:pPr>
        <w:pStyle w:val="Cmsor4"/>
      </w:pPr>
      <w:r w:rsidRPr="00FA2BE1">
        <w:t>Adatgyűjtési modell</w:t>
      </w:r>
    </w:p>
    <w:p w14:paraId="2B810C96" w14:textId="4785D46D" w:rsidR="0041201E" w:rsidRPr="00FA2BE1" w:rsidRDefault="0041201E" w:rsidP="00082149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Pr="00FA2BE1">
        <w:t xml:space="preserve"> rugalmas adatgyűjtési modellt kínál, amely mind a </w:t>
      </w:r>
      <w:proofErr w:type="spellStart"/>
      <w:r w:rsidRPr="00FA2BE1">
        <w:t>pull</w:t>
      </w:r>
      <w:proofErr w:type="spellEnd"/>
      <w:r w:rsidRPr="00FA2BE1">
        <w:t xml:space="preserve">, mind a </w:t>
      </w:r>
      <w:proofErr w:type="spellStart"/>
      <w:r w:rsidRPr="00FA2BE1">
        <w:t>push</w:t>
      </w:r>
      <w:proofErr w:type="spellEnd"/>
      <w:r w:rsidRPr="00FA2BE1">
        <w:t xml:space="preserve"> alapú megközelítést támogatja. Képes Prometheus-kompatibilis célpontokról adatokat lekérdezni (</w:t>
      </w:r>
      <w:proofErr w:type="spellStart"/>
      <w:r w:rsidRPr="00FA2BE1">
        <w:t>pull</w:t>
      </w:r>
      <w:proofErr w:type="spellEnd"/>
      <w:r w:rsidRPr="00FA2BE1">
        <w:t xml:space="preserve">), emellett fogadni tud adatokat az </w:t>
      </w:r>
      <w:proofErr w:type="spellStart"/>
      <w:r w:rsidRPr="00FA2BE1">
        <w:t>InfluxDB</w:t>
      </w:r>
      <w:proofErr w:type="spellEnd"/>
      <w:r w:rsidRPr="00FA2BE1">
        <w:t xml:space="preserve"> line </w:t>
      </w:r>
      <w:proofErr w:type="spellStart"/>
      <w:r w:rsidRPr="00FA2BE1">
        <w:t>protoco</w:t>
      </w:r>
      <w:r w:rsidR="00724242">
        <w:t>l</w:t>
      </w:r>
      <w:r w:rsidRPr="00FA2BE1">
        <w:t>l</w:t>
      </w:r>
      <w:proofErr w:type="spellEnd"/>
      <w:r w:rsidR="00AC652B" w:rsidRPr="00FA2BE1">
        <w:t xml:space="preserve"> és </w:t>
      </w:r>
      <w:proofErr w:type="spellStart"/>
      <w:r w:rsidRPr="00FA2BE1">
        <w:t>OpenTSDB</w:t>
      </w:r>
      <w:proofErr w:type="spellEnd"/>
      <w:r w:rsidRPr="00FA2BE1">
        <w:t xml:space="preserve"> protokollokon keresztül is (</w:t>
      </w:r>
      <w:proofErr w:type="spellStart"/>
      <w:r w:rsidRPr="00FA2BE1">
        <w:t>push</w:t>
      </w:r>
      <w:proofErr w:type="spellEnd"/>
      <w:r w:rsidRPr="00FA2BE1">
        <w:t xml:space="preserve">). Ez a kettős képesség rendkívül sokoldalúvá teszi, mivel könnyen integrálható </w:t>
      </w:r>
      <w:r w:rsidR="00082149" w:rsidRPr="00FA2BE1">
        <w:t>már létező</w:t>
      </w:r>
      <w:r w:rsidRPr="00FA2BE1">
        <w:t xml:space="preserve"> környezetekbe.</w:t>
      </w:r>
    </w:p>
    <w:p w14:paraId="10CCAF49" w14:textId="12013325" w:rsidR="0041201E" w:rsidRPr="00FA2BE1" w:rsidRDefault="0041201E" w:rsidP="002C4696">
      <w:pPr>
        <w:pStyle w:val="Cmsor4"/>
      </w:pPr>
      <w:proofErr w:type="spellStart"/>
      <w:r w:rsidRPr="00FA2BE1">
        <w:lastRenderedPageBreak/>
        <w:t>MetricsQL</w:t>
      </w:r>
      <w:proofErr w:type="spellEnd"/>
      <w:r w:rsidRPr="00FA2BE1">
        <w:t xml:space="preserve"> lekérdező nyelv</w:t>
      </w:r>
    </w:p>
    <w:p w14:paraId="554AF624" w14:textId="559F5A57" w:rsidR="0041201E" w:rsidRPr="00FA2BE1" w:rsidRDefault="0041201E" w:rsidP="00CD7A08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Pr="00FA2BE1">
        <w:t xml:space="preserve"> a </w:t>
      </w:r>
      <w:proofErr w:type="spellStart"/>
      <w:r w:rsidRPr="00FA2BE1">
        <w:t>MetricsQL</w:t>
      </w:r>
      <w:proofErr w:type="spellEnd"/>
      <w:r w:rsidRPr="00FA2BE1">
        <w:t xml:space="preserve"> lekérdező nyelvet használja, amely a Prometheus </w:t>
      </w:r>
      <w:proofErr w:type="spellStart"/>
      <w:r w:rsidRPr="00FA2BE1">
        <w:t>PromQL</w:t>
      </w:r>
      <w:proofErr w:type="spellEnd"/>
      <w:r w:rsidRPr="00FA2BE1">
        <w:t xml:space="preserve"> nyelvének egy visszafelé kompatibilis kiterjesztése. A </w:t>
      </w:r>
      <w:proofErr w:type="spellStart"/>
      <w:r w:rsidRPr="00FA2BE1">
        <w:t>MetricsQL</w:t>
      </w:r>
      <w:proofErr w:type="spellEnd"/>
      <w:r w:rsidRPr="00FA2BE1">
        <w:t xml:space="preserve"> megtartja a </w:t>
      </w:r>
      <w:proofErr w:type="spellStart"/>
      <w:r w:rsidRPr="00FA2BE1">
        <w:t>PromQL</w:t>
      </w:r>
      <w:proofErr w:type="spellEnd"/>
      <w:r w:rsidRPr="00FA2BE1">
        <w:t xml:space="preserve"> szintaxisát és funkcióit, de számos fejlesztést és kényelmi funkciót is bevezet, amelyek megkönnyítik az összetett lekérdezések írását</w:t>
      </w:r>
      <w:r w:rsidR="000D02DB" w:rsidRPr="00FA2BE1">
        <w:t>.</w:t>
      </w:r>
    </w:p>
    <w:p w14:paraId="37D1B26C" w14:textId="0141A9AD" w:rsidR="0041201E" w:rsidRPr="00FA2BE1" w:rsidRDefault="0041201E" w:rsidP="002C4696">
      <w:pPr>
        <w:pStyle w:val="Cmsor4"/>
      </w:pPr>
      <w:proofErr w:type="spellStart"/>
      <w:r w:rsidRPr="00FA2BE1">
        <w:t>Licencelés</w:t>
      </w:r>
      <w:proofErr w:type="spellEnd"/>
      <w:r w:rsidRPr="00FA2BE1">
        <w:t xml:space="preserve"> és közösségi támogatás</w:t>
      </w:r>
    </w:p>
    <w:p w14:paraId="3587F702" w14:textId="3E0E4B29" w:rsidR="0041201E" w:rsidRPr="00FA2BE1" w:rsidRDefault="0041201E" w:rsidP="00CD7A08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Pr="00FA2BE1">
        <w:t xml:space="preserve"> </w:t>
      </w:r>
      <w:r w:rsidR="00AD7B21">
        <w:t>alap</w:t>
      </w:r>
      <w:r w:rsidRPr="00FA2BE1">
        <w:t xml:space="preserve"> verziója </w:t>
      </w:r>
      <w:proofErr w:type="spellStart"/>
      <w:r w:rsidRPr="00FA2BE1">
        <w:t>Apache</w:t>
      </w:r>
      <w:proofErr w:type="spellEnd"/>
      <w:r w:rsidRPr="00FA2BE1">
        <w:t xml:space="preserve"> 2.0 licenccel rendelkezik, így teljesen nyílt forráskódú és ingyenesen használható. A </w:t>
      </w:r>
      <w:proofErr w:type="spellStart"/>
      <w:r w:rsidRPr="00FA2BE1">
        <w:t>klaszterezett</w:t>
      </w:r>
      <w:proofErr w:type="spellEnd"/>
      <w:r w:rsidRPr="00FA2BE1">
        <w:t xml:space="preserve">, magas rendelkezésre állású verzió kereskedelmi licenc alatt érhető el, amely vállalati támogatást is </w:t>
      </w:r>
      <w:r w:rsidR="00610F13">
        <w:t>nyújt</w:t>
      </w:r>
      <w:r>
        <w:t>.</w:t>
      </w:r>
      <w:r w:rsidRPr="00FA2BE1">
        <w:t xml:space="preserve"> A dokumentációja gyakorlatias, a közössége pedig aktív</w:t>
      </w:r>
      <w:r w:rsidR="00724242">
        <w:t>,</w:t>
      </w:r>
      <w:r w:rsidRPr="00FA2BE1">
        <w:t xml:space="preserve"> bár méretét tekintve még elmarad a</w:t>
      </w:r>
      <w:r w:rsidR="00904A80" w:rsidRPr="00FA2BE1">
        <w:t xml:space="preserve"> versenytársaitól.</w:t>
      </w:r>
    </w:p>
    <w:p w14:paraId="3C1BCE63" w14:textId="10D7E978" w:rsidR="0041201E" w:rsidRPr="00FA2BE1" w:rsidRDefault="0041201E" w:rsidP="002C4696">
      <w:pPr>
        <w:pStyle w:val="Cmsor4"/>
      </w:pPr>
      <w:r w:rsidRPr="00FA2BE1">
        <w:t>Előnyök és hátrányok</w:t>
      </w:r>
    </w:p>
    <w:p w14:paraId="3B9564E4" w14:textId="04C0B76C" w:rsidR="00BF3107" w:rsidRPr="00FA2BE1" w:rsidRDefault="0041201E" w:rsidP="00B97D5E">
      <w:pPr>
        <w:ind w:firstLine="0"/>
      </w:pPr>
      <w:r w:rsidRPr="00FA2BE1">
        <w:t xml:space="preserve">A </w:t>
      </w:r>
      <w:proofErr w:type="spellStart"/>
      <w:r w:rsidRPr="00FA2BE1">
        <w:t>VictoriaMetrics</w:t>
      </w:r>
      <w:proofErr w:type="spellEnd"/>
      <w:r w:rsidRPr="00FA2BE1">
        <w:t xml:space="preserve"> legfőbb előnyei a kiemelkedő teljesítmény, az alacsony erőforrás-igény (CPU, RAM, tárhely), a hatékony adattömörítés és a rugalmas adatgyűjtési modell. A </w:t>
      </w:r>
      <w:proofErr w:type="spellStart"/>
      <w:r w:rsidRPr="00FA2BE1">
        <w:t>MetricsQL</w:t>
      </w:r>
      <w:proofErr w:type="spellEnd"/>
      <w:r w:rsidRPr="00FA2BE1">
        <w:t xml:space="preserve"> lekérdező nyelv fejlesztései és a Prometheus-</w:t>
      </w:r>
      <w:proofErr w:type="spellStart"/>
      <w:r w:rsidRPr="00FA2BE1">
        <w:t>szal</w:t>
      </w:r>
      <w:proofErr w:type="spellEnd"/>
      <w:r w:rsidRPr="00FA2BE1">
        <w:t xml:space="preserve"> való kompatibilitás vonzóvá teszik a meglévő </w:t>
      </w:r>
      <w:r w:rsidR="002C0402">
        <w:t>felügyeleti</w:t>
      </w:r>
      <w:r w:rsidRPr="00FA2BE1">
        <w:t xml:space="preserve"> rendszerek kiváltására. Hátránya, hogy a </w:t>
      </w:r>
      <w:proofErr w:type="spellStart"/>
      <w:r w:rsidRPr="00FA2BE1">
        <w:t>klaszterezett</w:t>
      </w:r>
      <w:proofErr w:type="spellEnd"/>
      <w:r w:rsidRPr="00FA2BE1">
        <w:t xml:space="preserve"> verzió beállítása és üzemeltetése bonyolultabb lehet, és a közössége még nem olyan nagy, mint </w:t>
      </w:r>
      <w:r w:rsidR="00B97D5E" w:rsidRPr="00FA2BE1">
        <w:t>más</w:t>
      </w:r>
      <w:r w:rsidRPr="00FA2BE1">
        <w:t xml:space="preserve"> megoldásoké.</w:t>
      </w:r>
    </w:p>
    <w:p w14:paraId="7B5E9E41" w14:textId="4EE017ED" w:rsidR="00125510" w:rsidRPr="00FA2BE1" w:rsidRDefault="00421506" w:rsidP="008539F6">
      <w:pPr>
        <w:pStyle w:val="Cmsor3"/>
      </w:pPr>
      <w:bookmarkStart w:id="59" w:name="_Toc216368305"/>
      <w:r w:rsidRPr="00FA2BE1">
        <w:t>Összehasonlítás</w:t>
      </w:r>
      <w:bookmarkEnd w:id="59"/>
    </w:p>
    <w:p w14:paraId="31B38117" w14:textId="68203E9F" w:rsidR="007E6890" w:rsidRPr="00FA2BE1" w:rsidRDefault="007E6890" w:rsidP="004E6EB7">
      <w:pPr>
        <w:ind w:firstLine="0"/>
      </w:pPr>
      <w:r w:rsidRPr="00FA2BE1">
        <w:t>A három adatbázis összevetése alapján a projekt számára a legmegfelelőbb megoldás kiválasztása a specifikus követelmények mentén történt. Az alábbi táblázat</w:t>
      </w:r>
      <w:r w:rsidR="005659D0">
        <w:t xml:space="preserve"> (</w:t>
      </w:r>
      <w:r w:rsidR="005659D0">
        <w:fldChar w:fldCharType="begin"/>
      </w:r>
      <w:r w:rsidR="005659D0">
        <w:instrText xml:space="preserve"> REF _Ref216127320 \h </w:instrText>
      </w:r>
      <w:r w:rsidR="005659D0">
        <w:fldChar w:fldCharType="separate"/>
      </w:r>
      <w:r w:rsidR="003563E3">
        <w:rPr>
          <w:noProof/>
        </w:rPr>
        <w:t>3.4.4</w:t>
      </w:r>
      <w:r w:rsidR="003563E3">
        <w:t>.</w:t>
      </w:r>
      <w:r w:rsidR="003563E3">
        <w:rPr>
          <w:noProof/>
        </w:rPr>
        <w:t>1</w:t>
      </w:r>
      <w:r w:rsidR="005659D0">
        <w:fldChar w:fldCharType="end"/>
      </w:r>
      <w:r w:rsidR="005659D0">
        <w:t>)</w:t>
      </w:r>
      <w:r w:rsidRPr="00FA2BE1">
        <w:t xml:space="preserve"> foglalja </w:t>
      </w:r>
      <w:r w:rsidR="00724242">
        <w:t xml:space="preserve">össze </w:t>
      </w:r>
      <w:r w:rsidRPr="00FA2BE1">
        <w:t>a legfontosabb szempontokat: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76F07" w:rsidRPr="00FA2BE1" w14:paraId="7996173C" w14:textId="77777777" w:rsidTr="00790569">
        <w:tc>
          <w:tcPr>
            <w:tcW w:w="2123" w:type="dxa"/>
          </w:tcPr>
          <w:p w14:paraId="16568DC8" w14:textId="77777777" w:rsidR="00D76F07" w:rsidRPr="00FA2BE1" w:rsidRDefault="00D76F07" w:rsidP="00AC6E98">
            <w:pPr>
              <w:ind w:firstLine="0"/>
            </w:pPr>
            <w:r w:rsidRPr="00FA2BE1">
              <w:t>Szempont</w:t>
            </w:r>
          </w:p>
        </w:tc>
        <w:tc>
          <w:tcPr>
            <w:tcW w:w="2123" w:type="dxa"/>
          </w:tcPr>
          <w:p w14:paraId="1189E5CF" w14:textId="77777777" w:rsidR="00D76F07" w:rsidRPr="00FA2BE1" w:rsidRDefault="00D76F07" w:rsidP="00AC6E98">
            <w:pPr>
              <w:ind w:firstLine="0"/>
            </w:pPr>
            <w:r w:rsidRPr="00FA2BE1">
              <w:t>Prometheus</w:t>
            </w:r>
          </w:p>
        </w:tc>
        <w:tc>
          <w:tcPr>
            <w:tcW w:w="2124" w:type="dxa"/>
          </w:tcPr>
          <w:p w14:paraId="7241F9DB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InfluxDB</w:t>
            </w:r>
            <w:proofErr w:type="spellEnd"/>
            <w:r w:rsidRPr="00FA2BE1">
              <w:t xml:space="preserve"> 3.x</w:t>
            </w:r>
          </w:p>
        </w:tc>
        <w:tc>
          <w:tcPr>
            <w:tcW w:w="2124" w:type="dxa"/>
          </w:tcPr>
          <w:p w14:paraId="681B4795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VictoriaMetrics</w:t>
            </w:r>
            <w:proofErr w:type="spellEnd"/>
          </w:p>
        </w:tc>
      </w:tr>
      <w:tr w:rsidR="00D76F07" w:rsidRPr="00FA2BE1" w14:paraId="0893C936" w14:textId="77777777" w:rsidTr="00790569">
        <w:tc>
          <w:tcPr>
            <w:tcW w:w="2123" w:type="dxa"/>
          </w:tcPr>
          <w:p w14:paraId="0E065F85" w14:textId="77777777" w:rsidR="00D76F07" w:rsidRPr="00FA2BE1" w:rsidRDefault="00D76F07" w:rsidP="00AC6E98">
            <w:pPr>
              <w:ind w:firstLine="0"/>
            </w:pPr>
            <w:r w:rsidRPr="00FA2BE1">
              <w:t>Adatgyűjtés</w:t>
            </w:r>
          </w:p>
        </w:tc>
        <w:tc>
          <w:tcPr>
            <w:tcW w:w="2123" w:type="dxa"/>
          </w:tcPr>
          <w:p w14:paraId="258B3B93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Pull</w:t>
            </w:r>
            <w:proofErr w:type="spellEnd"/>
            <w:r w:rsidRPr="00FA2BE1">
              <w:t xml:space="preserve"> (elsődleges)</w:t>
            </w:r>
          </w:p>
        </w:tc>
        <w:tc>
          <w:tcPr>
            <w:tcW w:w="2124" w:type="dxa"/>
          </w:tcPr>
          <w:p w14:paraId="69792A1A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Push</w:t>
            </w:r>
            <w:proofErr w:type="spellEnd"/>
          </w:p>
        </w:tc>
        <w:tc>
          <w:tcPr>
            <w:tcW w:w="2124" w:type="dxa"/>
          </w:tcPr>
          <w:p w14:paraId="68510E05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Push</w:t>
            </w:r>
            <w:proofErr w:type="spellEnd"/>
            <w:r w:rsidRPr="00FA2BE1">
              <w:t xml:space="preserve"> &amp; </w:t>
            </w:r>
            <w:proofErr w:type="spellStart"/>
            <w:r w:rsidRPr="00FA2BE1">
              <w:t>Pull</w:t>
            </w:r>
            <w:proofErr w:type="spellEnd"/>
          </w:p>
        </w:tc>
      </w:tr>
      <w:tr w:rsidR="00D76F07" w:rsidRPr="00FA2BE1" w14:paraId="3F7C12A2" w14:textId="77777777" w:rsidTr="00790569">
        <w:tc>
          <w:tcPr>
            <w:tcW w:w="2123" w:type="dxa"/>
          </w:tcPr>
          <w:p w14:paraId="289AC59B" w14:textId="77777777" w:rsidR="00D76F07" w:rsidRPr="00FA2BE1" w:rsidRDefault="00D76F07" w:rsidP="00AC6E98">
            <w:pPr>
              <w:ind w:firstLine="0"/>
            </w:pPr>
            <w:r w:rsidRPr="00FA2BE1">
              <w:t>Lekérdező nyelv</w:t>
            </w:r>
          </w:p>
        </w:tc>
        <w:tc>
          <w:tcPr>
            <w:tcW w:w="2123" w:type="dxa"/>
          </w:tcPr>
          <w:p w14:paraId="549B8C7F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PromQL</w:t>
            </w:r>
            <w:proofErr w:type="spellEnd"/>
          </w:p>
        </w:tc>
        <w:tc>
          <w:tcPr>
            <w:tcW w:w="2124" w:type="dxa"/>
          </w:tcPr>
          <w:p w14:paraId="6E69BF06" w14:textId="77777777" w:rsidR="00D76F07" w:rsidRPr="00FA2BE1" w:rsidRDefault="00D76F07" w:rsidP="00AC6E98">
            <w:pPr>
              <w:ind w:firstLine="0"/>
            </w:pPr>
            <w:r w:rsidRPr="00FA2BE1">
              <w:t xml:space="preserve">SQL, </w:t>
            </w:r>
            <w:proofErr w:type="spellStart"/>
            <w:r w:rsidRPr="00FA2BE1">
              <w:t>InfluxQL</w:t>
            </w:r>
            <w:proofErr w:type="spellEnd"/>
          </w:p>
        </w:tc>
        <w:tc>
          <w:tcPr>
            <w:tcW w:w="2124" w:type="dxa"/>
          </w:tcPr>
          <w:p w14:paraId="69D22FAE" w14:textId="677C8B41" w:rsidR="00D76F07" w:rsidRPr="00FA2BE1" w:rsidRDefault="00D76F07" w:rsidP="00AC6E98">
            <w:pPr>
              <w:ind w:firstLine="0"/>
            </w:pPr>
            <w:proofErr w:type="spellStart"/>
            <w:r w:rsidRPr="00FA2BE1">
              <w:t>MetricsQL</w:t>
            </w:r>
            <w:proofErr w:type="spellEnd"/>
          </w:p>
        </w:tc>
      </w:tr>
      <w:tr w:rsidR="00D76F07" w:rsidRPr="00FA2BE1" w14:paraId="6701E0B1" w14:textId="77777777" w:rsidTr="00790569">
        <w:tc>
          <w:tcPr>
            <w:tcW w:w="2123" w:type="dxa"/>
          </w:tcPr>
          <w:p w14:paraId="3DD4BFD2" w14:textId="77777777" w:rsidR="00D76F07" w:rsidRPr="00FA2BE1" w:rsidRDefault="00D76F07" w:rsidP="00AC6E98">
            <w:pPr>
              <w:ind w:firstLine="0"/>
            </w:pPr>
            <w:r w:rsidRPr="00FA2BE1">
              <w:t>Érettség</w:t>
            </w:r>
          </w:p>
        </w:tc>
        <w:tc>
          <w:tcPr>
            <w:tcW w:w="2123" w:type="dxa"/>
          </w:tcPr>
          <w:p w14:paraId="25CFB667" w14:textId="77777777" w:rsidR="00D76F07" w:rsidRPr="00FA2BE1" w:rsidRDefault="00D76F07" w:rsidP="00AC6E98">
            <w:pPr>
              <w:ind w:firstLine="0"/>
            </w:pPr>
            <w:r w:rsidRPr="00FA2BE1">
              <w:t xml:space="preserve">Nagyon magas (CNCF </w:t>
            </w:r>
            <w:proofErr w:type="spellStart"/>
            <w:r w:rsidRPr="00FA2BE1">
              <w:t>Graduated</w:t>
            </w:r>
            <w:proofErr w:type="spellEnd"/>
            <w:r w:rsidRPr="00FA2BE1">
              <w:t>)</w:t>
            </w:r>
          </w:p>
        </w:tc>
        <w:tc>
          <w:tcPr>
            <w:tcW w:w="2124" w:type="dxa"/>
          </w:tcPr>
          <w:p w14:paraId="2C956277" w14:textId="77777777" w:rsidR="00D76F07" w:rsidRPr="00FA2BE1" w:rsidRDefault="00D76F07" w:rsidP="00AC6E98">
            <w:pPr>
              <w:ind w:firstLine="0"/>
            </w:pPr>
            <w:r w:rsidRPr="00FA2BE1">
              <w:t>Új (3.x verzió)</w:t>
            </w:r>
          </w:p>
        </w:tc>
        <w:tc>
          <w:tcPr>
            <w:tcW w:w="2124" w:type="dxa"/>
          </w:tcPr>
          <w:p w14:paraId="79EF28EC" w14:textId="3FEEF0B8" w:rsidR="00D76F07" w:rsidRPr="00FA2BE1" w:rsidRDefault="00D76F07" w:rsidP="00AC6E98">
            <w:pPr>
              <w:ind w:firstLine="0"/>
            </w:pPr>
            <w:r w:rsidRPr="00FA2BE1">
              <w:t>Kö</w:t>
            </w:r>
            <w:r w:rsidR="00276C02" w:rsidRPr="00FA2BE1">
              <w:t>zepes</w:t>
            </w:r>
          </w:p>
        </w:tc>
      </w:tr>
      <w:tr w:rsidR="00D76F07" w:rsidRPr="00FA2BE1" w14:paraId="12C4A01D" w14:textId="77777777" w:rsidTr="00790569">
        <w:tc>
          <w:tcPr>
            <w:tcW w:w="2123" w:type="dxa"/>
          </w:tcPr>
          <w:p w14:paraId="4E15C2FD" w14:textId="77777777" w:rsidR="00D76F07" w:rsidRPr="00FA2BE1" w:rsidRDefault="00D76F07" w:rsidP="00AC6E98">
            <w:pPr>
              <w:ind w:firstLine="0"/>
            </w:pPr>
            <w:r w:rsidRPr="00FA2BE1">
              <w:t>Közösségi támogatás</w:t>
            </w:r>
          </w:p>
        </w:tc>
        <w:tc>
          <w:tcPr>
            <w:tcW w:w="2123" w:type="dxa"/>
          </w:tcPr>
          <w:p w14:paraId="33E631D6" w14:textId="77777777" w:rsidR="00D76F07" w:rsidRPr="00FA2BE1" w:rsidRDefault="00D76F07" w:rsidP="00AC6E98">
            <w:pPr>
              <w:ind w:firstLine="0"/>
            </w:pPr>
            <w:r w:rsidRPr="00FA2BE1">
              <w:t>Kiemelkedő, legnagyobb</w:t>
            </w:r>
          </w:p>
        </w:tc>
        <w:tc>
          <w:tcPr>
            <w:tcW w:w="2124" w:type="dxa"/>
          </w:tcPr>
          <w:p w14:paraId="2112B4FD" w14:textId="77777777" w:rsidR="00D76F07" w:rsidRPr="00FA2BE1" w:rsidRDefault="00D76F07" w:rsidP="00AC6E98">
            <w:pPr>
              <w:ind w:firstLine="0"/>
            </w:pPr>
            <w:r w:rsidRPr="00FA2BE1">
              <w:t>Növekvő, de a 3.x-re korlátozott</w:t>
            </w:r>
          </w:p>
        </w:tc>
        <w:tc>
          <w:tcPr>
            <w:tcW w:w="2124" w:type="dxa"/>
          </w:tcPr>
          <w:p w14:paraId="65B60402" w14:textId="77777777" w:rsidR="00D76F07" w:rsidRPr="00FA2BE1" w:rsidRDefault="00D76F07" w:rsidP="00AC6E98">
            <w:pPr>
              <w:ind w:firstLine="0"/>
            </w:pPr>
            <w:r w:rsidRPr="00FA2BE1">
              <w:t>Jó, de kisebb</w:t>
            </w:r>
          </w:p>
        </w:tc>
      </w:tr>
      <w:tr w:rsidR="00D76F07" w:rsidRPr="00FA2BE1" w14:paraId="6BFEE064" w14:textId="77777777" w:rsidTr="00790569">
        <w:tc>
          <w:tcPr>
            <w:tcW w:w="2123" w:type="dxa"/>
          </w:tcPr>
          <w:p w14:paraId="1C3F34C8" w14:textId="77777777" w:rsidR="00D76F07" w:rsidRPr="00FA2BE1" w:rsidRDefault="00D76F07" w:rsidP="00AC6E98">
            <w:pPr>
              <w:ind w:firstLine="0"/>
            </w:pPr>
            <w:r w:rsidRPr="00FA2BE1">
              <w:lastRenderedPageBreak/>
              <w:t>Erőforrásigény</w:t>
            </w:r>
          </w:p>
        </w:tc>
        <w:tc>
          <w:tcPr>
            <w:tcW w:w="2123" w:type="dxa"/>
          </w:tcPr>
          <w:p w14:paraId="3FD891A2" w14:textId="77777777" w:rsidR="00D76F07" w:rsidRPr="00FA2BE1" w:rsidRDefault="00D76F07" w:rsidP="00AC6E98">
            <w:pPr>
              <w:ind w:firstLine="0"/>
            </w:pPr>
            <w:r w:rsidRPr="00FA2BE1">
              <w:t>Közepes</w:t>
            </w:r>
          </w:p>
        </w:tc>
        <w:tc>
          <w:tcPr>
            <w:tcW w:w="2124" w:type="dxa"/>
          </w:tcPr>
          <w:p w14:paraId="7257B76F" w14:textId="77777777" w:rsidR="00D76F07" w:rsidRPr="00FA2BE1" w:rsidRDefault="00D76F07" w:rsidP="00AC6E98">
            <w:pPr>
              <w:ind w:firstLine="0"/>
            </w:pPr>
            <w:r w:rsidRPr="00FA2BE1">
              <w:t>Magas (</w:t>
            </w:r>
            <w:proofErr w:type="spellStart"/>
            <w:r w:rsidRPr="00FA2BE1">
              <w:t>Rust</w:t>
            </w:r>
            <w:proofErr w:type="spellEnd"/>
            <w:r w:rsidRPr="00FA2BE1">
              <w:t>/</w:t>
            </w:r>
            <w:proofErr w:type="spellStart"/>
            <w:r w:rsidRPr="00FA2BE1">
              <w:t>Arrow</w:t>
            </w:r>
            <w:proofErr w:type="spellEnd"/>
            <w:r w:rsidRPr="00FA2BE1">
              <w:t xml:space="preserve"> alapok)</w:t>
            </w:r>
          </w:p>
        </w:tc>
        <w:tc>
          <w:tcPr>
            <w:tcW w:w="2124" w:type="dxa"/>
          </w:tcPr>
          <w:p w14:paraId="2A251762" w14:textId="77777777" w:rsidR="00D76F07" w:rsidRPr="00FA2BE1" w:rsidRDefault="00D76F07" w:rsidP="00AC6E98">
            <w:pPr>
              <w:ind w:firstLine="0"/>
            </w:pPr>
            <w:r w:rsidRPr="00FA2BE1">
              <w:t>Alacsony</w:t>
            </w:r>
          </w:p>
        </w:tc>
      </w:tr>
      <w:tr w:rsidR="00D76F07" w:rsidRPr="00FA2BE1" w14:paraId="385450BF" w14:textId="77777777" w:rsidTr="00790569">
        <w:tc>
          <w:tcPr>
            <w:tcW w:w="2123" w:type="dxa"/>
          </w:tcPr>
          <w:p w14:paraId="2BF35BB5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Licencelés</w:t>
            </w:r>
            <w:proofErr w:type="spellEnd"/>
            <w:r w:rsidRPr="00FA2BE1">
              <w:t xml:space="preserve"> (alap)</w:t>
            </w:r>
          </w:p>
        </w:tc>
        <w:tc>
          <w:tcPr>
            <w:tcW w:w="2123" w:type="dxa"/>
          </w:tcPr>
          <w:p w14:paraId="32120080" w14:textId="784708D1" w:rsidR="00D76F07" w:rsidRPr="00FA2BE1" w:rsidRDefault="00D76F07" w:rsidP="00AC6E98">
            <w:pPr>
              <w:ind w:firstLine="0"/>
            </w:pPr>
            <w:proofErr w:type="spellStart"/>
            <w:r w:rsidRPr="00FA2BE1">
              <w:t>Apache</w:t>
            </w:r>
            <w:proofErr w:type="spellEnd"/>
            <w:r w:rsidRPr="00FA2BE1">
              <w:t xml:space="preserve"> 2.0</w:t>
            </w:r>
          </w:p>
        </w:tc>
        <w:tc>
          <w:tcPr>
            <w:tcW w:w="2124" w:type="dxa"/>
          </w:tcPr>
          <w:p w14:paraId="77AA0EDB" w14:textId="77777777" w:rsidR="00D76F07" w:rsidRPr="00FA2BE1" w:rsidRDefault="00D76F07" w:rsidP="00AC6E98">
            <w:pPr>
              <w:ind w:firstLine="0"/>
            </w:pPr>
            <w:proofErr w:type="spellStart"/>
            <w:r w:rsidRPr="00FA2BE1">
              <w:t>Apache</w:t>
            </w:r>
            <w:proofErr w:type="spellEnd"/>
            <w:r w:rsidRPr="00FA2BE1">
              <w:t xml:space="preserve"> 2.0 / MIT</w:t>
            </w:r>
          </w:p>
        </w:tc>
        <w:tc>
          <w:tcPr>
            <w:tcW w:w="2124" w:type="dxa"/>
          </w:tcPr>
          <w:p w14:paraId="5208D806" w14:textId="77777777" w:rsidR="00D76F07" w:rsidRPr="00FA2BE1" w:rsidRDefault="00D76F07" w:rsidP="005659D0">
            <w:pPr>
              <w:keepNext/>
              <w:ind w:firstLine="0"/>
            </w:pPr>
            <w:proofErr w:type="spellStart"/>
            <w:r w:rsidRPr="00FA2BE1">
              <w:t>Apache</w:t>
            </w:r>
            <w:proofErr w:type="spellEnd"/>
            <w:r w:rsidRPr="00FA2BE1">
              <w:t xml:space="preserve"> 2.0</w:t>
            </w:r>
          </w:p>
        </w:tc>
      </w:tr>
    </w:tbl>
    <w:bookmarkStart w:id="60" w:name="_Ref216127320"/>
    <w:p w14:paraId="30FEA918" w14:textId="34E796CC" w:rsidR="007E6890" w:rsidRPr="00FA2BE1" w:rsidRDefault="00DE207B" w:rsidP="005659D0">
      <w:pPr>
        <w:pStyle w:val="Kpalrs"/>
      </w:pPr>
      <w:r>
        <w:fldChar w:fldCharType="begin"/>
      </w:r>
      <w:r>
        <w:instrText xml:space="preserve"> STYLEREF 3 \s </w:instrText>
      </w:r>
      <w:r>
        <w:fldChar w:fldCharType="separate"/>
      </w:r>
      <w:r w:rsidR="003563E3">
        <w:rPr>
          <w:noProof/>
        </w:rPr>
        <w:t>3.4.4</w:t>
      </w:r>
      <w:r>
        <w:fldChar w:fldCharType="end"/>
      </w:r>
      <w:r>
        <w:t>.</w:t>
      </w:r>
      <w:r>
        <w:fldChar w:fldCharType="begin"/>
      </w:r>
      <w:r>
        <w:instrText xml:space="preserve"> SEQ táblázat \* ARABIC \s 3 </w:instrText>
      </w:r>
      <w:r>
        <w:fldChar w:fldCharType="separate"/>
      </w:r>
      <w:r w:rsidR="003563E3">
        <w:rPr>
          <w:noProof/>
        </w:rPr>
        <w:t>1</w:t>
      </w:r>
      <w:r>
        <w:fldChar w:fldCharType="end"/>
      </w:r>
      <w:bookmarkEnd w:id="60"/>
      <w:r w:rsidR="005659D0">
        <w:t xml:space="preserve"> Táblázat: Adatbázisok összehasonlítása</w:t>
      </w:r>
    </w:p>
    <w:p w14:paraId="7354D3E5" w14:textId="0907B5F8" w:rsidR="007E6890" w:rsidRPr="00FA2BE1" w:rsidRDefault="007E6890" w:rsidP="00BE4849">
      <w:pPr>
        <w:ind w:firstLine="0"/>
      </w:pPr>
      <w:r w:rsidRPr="00FA2BE1">
        <w:t xml:space="preserve">Bár az </w:t>
      </w:r>
      <w:proofErr w:type="spellStart"/>
      <w:r w:rsidRPr="00FA2BE1">
        <w:t>InfluxDB</w:t>
      </w:r>
      <w:proofErr w:type="spellEnd"/>
      <w:r w:rsidRPr="00FA2BE1">
        <w:t xml:space="preserve"> 3.x natív SQL támogatás</w:t>
      </w:r>
      <w:r w:rsidR="00BE4849">
        <w:t xml:space="preserve"> </w:t>
      </w:r>
      <w:r w:rsidRPr="00FA2BE1">
        <w:t xml:space="preserve">képessége vonzó, a platform viszonylagos újdonsága miatt a közösségi tudásbázis és a bevált gyakorlatok még nem olyan kiforrottak, mint a versenytársak esetében. A </w:t>
      </w:r>
      <w:proofErr w:type="spellStart"/>
      <w:r w:rsidRPr="00FA2BE1">
        <w:t>VictoriaMetrics</w:t>
      </w:r>
      <w:proofErr w:type="spellEnd"/>
      <w:r w:rsidRPr="00FA2BE1">
        <w:t xml:space="preserve"> kiemelkedő teljesítményt és erőforrás-hatékonyságot kínál, de a projekt jelenlegi </w:t>
      </w:r>
      <w:r w:rsidR="0051218B">
        <w:t>állásában</w:t>
      </w:r>
      <w:r w:rsidRPr="00FA2BE1">
        <w:t xml:space="preserve"> ezek az előnyök nem bírnak akkora súllyal, mint a széles körű ismertség és a könny</w:t>
      </w:r>
      <w:r w:rsidR="006F75F4" w:rsidRPr="00FA2BE1">
        <w:t>en érthető</w:t>
      </w:r>
      <w:r w:rsidRPr="00FA2BE1">
        <w:t xml:space="preserve"> dokumentáció.</w:t>
      </w:r>
    </w:p>
    <w:p w14:paraId="7343349E" w14:textId="5B0A9947" w:rsidR="00EC6F81" w:rsidRPr="00FA2BE1" w:rsidRDefault="007E6890" w:rsidP="00091CFE">
      <w:pPr>
        <w:ind w:firstLine="0"/>
      </w:pPr>
      <w:r w:rsidRPr="00FA2BE1">
        <w:t xml:space="preserve">A fentiek mérlegelése után a Prometheus mellett döntöttem. A választás legfőbb indoka a rendszer rendkívüli beváltsága és a mögötte álló hatalmas közösségi támogatás. Mivel a Prometheus a </w:t>
      </w:r>
      <w:proofErr w:type="spellStart"/>
      <w:r w:rsidRPr="00FA2BE1">
        <w:t>cloud-native</w:t>
      </w:r>
      <w:proofErr w:type="spellEnd"/>
      <w:r w:rsidRPr="00FA2BE1">
        <w:t xml:space="preserve"> ökoszisztéma szabványává vált, a dokumentációja rendkívül részletes, és szinte bármilyen felmerülő problémára található megoldás a közösségi fórumokon. Ez a projektfejlesztés során felbecsülhetetlen értékű, mivel jelentősen felgyorsítja a hibaelhárítást és az integrációt.</w:t>
      </w:r>
    </w:p>
    <w:p w14:paraId="45372EE9" w14:textId="13BA058B" w:rsidR="00F745D6" w:rsidRPr="00FA2BE1" w:rsidRDefault="00F745D6" w:rsidP="00F745D6">
      <w:pPr>
        <w:pStyle w:val="Cmsor2"/>
      </w:pPr>
      <w:bookmarkStart w:id="61" w:name="_Toc216368306"/>
      <w:r w:rsidRPr="00FA2BE1">
        <w:t>Megjelenítő</w:t>
      </w:r>
      <w:bookmarkEnd w:id="61"/>
    </w:p>
    <w:p w14:paraId="52E82999" w14:textId="62AF088C" w:rsidR="002671F8" w:rsidRPr="00FA2BE1" w:rsidRDefault="002671F8" w:rsidP="00A61826">
      <w:pPr>
        <w:ind w:firstLine="0"/>
      </w:pPr>
      <w:r w:rsidRPr="00FA2BE1">
        <w:t xml:space="preserve">A rendszer vizualizációs rétegének kiválasztása </w:t>
      </w:r>
      <w:r>
        <w:t>k</w:t>
      </w:r>
      <w:r w:rsidR="00916580">
        <w:t>iemelet jelentőségű</w:t>
      </w:r>
      <w:r w:rsidRPr="00FA2BE1">
        <w:t>, mivel ez a komponens teszi lehetővé a komplex hálózati metrikák és előrejelzések ember által értelmezhető formában történő bemutatását. A megfelelő eszköznek képesnek kell lennie a Prometheus adatbázisból származó idősoros adatok hatékony lekérdezésére és interaktív, testre</w:t>
      </w:r>
      <w:r w:rsidR="0078604F">
        <w:t xml:space="preserve"> </w:t>
      </w:r>
      <w:r w:rsidRPr="00FA2BE1">
        <w:t xml:space="preserve">szabható </w:t>
      </w:r>
      <w:proofErr w:type="spellStart"/>
      <w:r>
        <w:t>dashboard</w:t>
      </w:r>
      <w:proofErr w:type="spellEnd"/>
      <w:r w:rsidR="00420A83">
        <w:t>-</w:t>
      </w:r>
      <w:r>
        <w:t>okon</w:t>
      </w:r>
      <w:r w:rsidRPr="00FA2BE1">
        <w:t xml:space="preserve"> való megjelenítésére. A piacon elérhető számos megoldás közül kettő emelkedik ki, mint a legelterjedtebb választás: a </w:t>
      </w:r>
      <w:proofErr w:type="spellStart"/>
      <w:r w:rsidRPr="00FA2BE1">
        <w:t>Grafana</w:t>
      </w:r>
      <w:proofErr w:type="spellEnd"/>
      <w:r w:rsidRPr="00FA2BE1">
        <w:t xml:space="preserve"> és a </w:t>
      </w:r>
      <w:proofErr w:type="spellStart"/>
      <w:r w:rsidRPr="00FA2BE1">
        <w:t>Kibana</w:t>
      </w:r>
      <w:proofErr w:type="spellEnd"/>
      <w:r w:rsidRPr="00FA2BE1">
        <w:t>.</w:t>
      </w:r>
    </w:p>
    <w:p w14:paraId="2F90A48E" w14:textId="7D699594" w:rsidR="002671F8" w:rsidRPr="00FA2BE1" w:rsidRDefault="002671F8" w:rsidP="008539F6">
      <w:pPr>
        <w:pStyle w:val="Cmsor3"/>
      </w:pPr>
      <w:bookmarkStart w:id="62" w:name="_Toc216368307"/>
      <w:proofErr w:type="spellStart"/>
      <w:r w:rsidRPr="00FA2BE1">
        <w:t>Grafana</w:t>
      </w:r>
      <w:bookmarkEnd w:id="62"/>
      <w:proofErr w:type="spellEnd"/>
    </w:p>
    <w:p w14:paraId="036A3B28" w14:textId="3B4F6034" w:rsidR="002671F8" w:rsidRPr="00FA2BE1" w:rsidRDefault="002671F8" w:rsidP="007268E9">
      <w:pPr>
        <w:ind w:firstLine="0"/>
      </w:pPr>
      <w:r w:rsidRPr="00FA2BE1">
        <w:t xml:space="preserve">A </w:t>
      </w:r>
      <w:proofErr w:type="spellStart"/>
      <w:r w:rsidRPr="00FA2BE1">
        <w:t>Grafana</w:t>
      </w:r>
      <w:proofErr w:type="spellEnd"/>
      <w:r w:rsidR="00192E2B" w:rsidRPr="00FA2BE1">
        <w:t xml:space="preserve"> </w:t>
      </w:r>
      <w:r w:rsidR="00192E2B" w:rsidRPr="00FA2BE1">
        <w:fldChar w:fldCharType="begin"/>
      </w:r>
      <w:r w:rsidR="00192E2B" w:rsidRPr="00FA2BE1">
        <w:instrText xml:space="preserve"> REF _Ref214181837 \r \h </w:instrText>
      </w:r>
      <w:r w:rsidR="00192E2B" w:rsidRPr="00FA2BE1">
        <w:fldChar w:fldCharType="separate"/>
      </w:r>
      <w:r w:rsidR="003563E3">
        <w:t>[15]</w:t>
      </w:r>
      <w:r w:rsidR="00192E2B" w:rsidRPr="00FA2BE1">
        <w:fldChar w:fldCharType="end"/>
      </w:r>
      <w:r w:rsidRPr="00FA2BE1">
        <w:t xml:space="preserve"> egy nyílt forráskódú analitikai és vizualizációs platform, amelyet kifejezetten idősoros adatok </w:t>
      </w:r>
      <w:r w:rsidR="0038399F">
        <w:t>megjelenítésére</w:t>
      </w:r>
      <w:r w:rsidRPr="00FA2BE1">
        <w:t xml:space="preserve"> és elemzésére terveztek. Egyik legnagyobb erőssége a rugalmas adatforrás-kezelés</w:t>
      </w:r>
      <w:r w:rsidR="003458C0">
        <w:t>.</w:t>
      </w:r>
      <w:r w:rsidRPr="00FA2BE1">
        <w:t xml:space="preserve"> </w:t>
      </w:r>
      <w:r w:rsidR="003458C0">
        <w:t>N</w:t>
      </w:r>
      <w:r w:rsidRPr="00FA2BE1">
        <w:t xml:space="preserve">atívan támogatja a legnépszerűbb idősor-adatbázisokat, köztük a Prometheust, az </w:t>
      </w:r>
      <w:proofErr w:type="spellStart"/>
      <w:r w:rsidRPr="00FA2BE1">
        <w:t>InfluxDB</w:t>
      </w:r>
      <w:proofErr w:type="spellEnd"/>
      <w:r w:rsidRPr="00FA2BE1">
        <w:t xml:space="preserve">-t és a </w:t>
      </w:r>
      <w:proofErr w:type="spellStart"/>
      <w:r w:rsidRPr="00FA2BE1">
        <w:t>VictoriaMetrics-et</w:t>
      </w:r>
      <w:proofErr w:type="spellEnd"/>
      <w:r w:rsidRPr="00FA2BE1">
        <w:t xml:space="preserve">, de képes csatlakozni relációs adatbázisokhoz (pl. </w:t>
      </w:r>
      <w:proofErr w:type="spellStart"/>
      <w:r w:rsidRPr="00FA2BE1">
        <w:t>MySQL</w:t>
      </w:r>
      <w:proofErr w:type="spellEnd"/>
      <w:r w:rsidRPr="00FA2BE1">
        <w:t xml:space="preserve">, </w:t>
      </w:r>
      <w:proofErr w:type="spellStart"/>
      <w:r w:rsidRPr="00FA2BE1">
        <w:t>PostgreSQL</w:t>
      </w:r>
      <w:proofErr w:type="spellEnd"/>
      <w:r w:rsidRPr="00FA2BE1">
        <w:t>) és egyéb rendszerekhez is.</w:t>
      </w:r>
    </w:p>
    <w:p w14:paraId="56583120" w14:textId="592F71E8" w:rsidR="002671F8" w:rsidRPr="00FA2BE1" w:rsidRDefault="002671F8" w:rsidP="007268E9">
      <w:pPr>
        <w:ind w:firstLine="0"/>
      </w:pPr>
      <w:r w:rsidRPr="00FA2BE1">
        <w:lastRenderedPageBreak/>
        <w:t xml:space="preserve">A </w:t>
      </w:r>
      <w:proofErr w:type="spellStart"/>
      <w:r w:rsidRPr="00FA2BE1">
        <w:t>Grafana</w:t>
      </w:r>
      <w:proofErr w:type="spellEnd"/>
      <w:r w:rsidRPr="00FA2BE1">
        <w:t xml:space="preserve"> lehetővé teszi komplex, interaktív </w:t>
      </w:r>
      <w:proofErr w:type="spellStart"/>
      <w:r>
        <w:t>dashboard</w:t>
      </w:r>
      <w:proofErr w:type="spellEnd"/>
      <w:r w:rsidR="008A6B1C">
        <w:t>-</w:t>
      </w:r>
      <w:r>
        <w:t>ok</w:t>
      </w:r>
      <w:r w:rsidRPr="00FA2BE1">
        <w:t xml:space="preserve"> létrehozását, amelyek különböző panelekből (pl. grafikonok, táblázatok, hőtérképek, egyedi értékek) épülnek fel. Minden panel egyedi lekérdezést futtat a kiválasztott adatforráson, így a felhasználók egyetlen felületen láthatják a rendszer különböző aspektusait. A platform széles körben elterjedt a </w:t>
      </w:r>
      <w:proofErr w:type="spellStart"/>
      <w:r w:rsidRPr="00FA2BE1">
        <w:t>DevOps</w:t>
      </w:r>
      <w:proofErr w:type="spellEnd"/>
      <w:r w:rsidRPr="00FA2BE1">
        <w:t xml:space="preserve"> és IT infrastruktúra </w:t>
      </w:r>
      <w:r w:rsidR="00844001">
        <w:t>felügyeleti</w:t>
      </w:r>
      <w:r w:rsidRPr="00FA2BE1">
        <w:t xml:space="preserve"> területeken, és a Prometheus-</w:t>
      </w:r>
      <w:proofErr w:type="spellStart"/>
      <w:r w:rsidRPr="00FA2BE1">
        <w:t>szal</w:t>
      </w:r>
      <w:proofErr w:type="spellEnd"/>
      <w:r w:rsidRPr="00FA2BE1">
        <w:t xml:space="preserve"> párosítva gyakorlatilag iparági szabványnak tekinthető a metrikaalapú megfigyelésben.</w:t>
      </w:r>
    </w:p>
    <w:p w14:paraId="106173D1" w14:textId="4194BB7F" w:rsidR="002671F8" w:rsidRPr="00FA2BE1" w:rsidRDefault="002671F8" w:rsidP="008539F6">
      <w:pPr>
        <w:pStyle w:val="Cmsor3"/>
      </w:pPr>
      <w:bookmarkStart w:id="63" w:name="_Toc216368308"/>
      <w:proofErr w:type="spellStart"/>
      <w:r w:rsidRPr="00FA2BE1">
        <w:t>Kibana</w:t>
      </w:r>
      <w:bookmarkEnd w:id="63"/>
      <w:proofErr w:type="spellEnd"/>
    </w:p>
    <w:p w14:paraId="1E95B957" w14:textId="4B55A113" w:rsidR="002671F8" w:rsidRPr="00FA2BE1" w:rsidRDefault="002671F8" w:rsidP="00997E91">
      <w:pPr>
        <w:ind w:firstLine="0"/>
      </w:pPr>
      <w:r w:rsidRPr="00FA2BE1">
        <w:t xml:space="preserve">A </w:t>
      </w:r>
      <w:proofErr w:type="spellStart"/>
      <w:r w:rsidRPr="00FA2BE1">
        <w:t>Kibana</w:t>
      </w:r>
      <w:proofErr w:type="spellEnd"/>
      <w:r w:rsidR="00192E2B" w:rsidRPr="00FA2BE1">
        <w:t xml:space="preserve"> </w:t>
      </w:r>
      <w:r w:rsidR="00192E2B" w:rsidRPr="00FA2BE1">
        <w:fldChar w:fldCharType="begin"/>
      </w:r>
      <w:r w:rsidR="00192E2B" w:rsidRPr="00FA2BE1">
        <w:instrText xml:space="preserve"> REF _Ref214181860 \r \h </w:instrText>
      </w:r>
      <w:r w:rsidR="00192E2B" w:rsidRPr="00FA2BE1">
        <w:fldChar w:fldCharType="separate"/>
      </w:r>
      <w:r w:rsidR="003563E3">
        <w:t>[16]</w:t>
      </w:r>
      <w:r w:rsidR="00192E2B" w:rsidRPr="00FA2BE1">
        <w:fldChar w:fldCharType="end"/>
      </w:r>
      <w:r w:rsidRPr="00FA2BE1">
        <w:t xml:space="preserve"> az </w:t>
      </w:r>
      <w:proofErr w:type="spellStart"/>
      <w:r w:rsidRPr="00FA2BE1">
        <w:t>Elastic</w:t>
      </w:r>
      <w:proofErr w:type="spellEnd"/>
      <w:r w:rsidRPr="00FA2BE1">
        <w:t xml:space="preserve"> </w:t>
      </w:r>
      <w:proofErr w:type="spellStart"/>
      <w:r w:rsidRPr="00FA2BE1">
        <w:t>Stack</w:t>
      </w:r>
      <w:proofErr w:type="spellEnd"/>
      <w:r w:rsidRPr="00FA2BE1">
        <w:t xml:space="preserve"> </w:t>
      </w:r>
      <w:r w:rsidR="005A6EBE" w:rsidRPr="00FA2BE1">
        <w:t>(</w:t>
      </w:r>
      <w:r w:rsidRPr="00FA2BE1">
        <w:t xml:space="preserve">ELK </w:t>
      </w:r>
      <w:proofErr w:type="spellStart"/>
      <w:r w:rsidRPr="00FA2BE1">
        <w:t>Stack</w:t>
      </w:r>
      <w:proofErr w:type="spellEnd"/>
      <w:r w:rsidRPr="00FA2BE1">
        <w:t xml:space="preserve">) vizualizációs komponense, amely szorosan integrálódik az </w:t>
      </w:r>
      <w:proofErr w:type="spellStart"/>
      <w:r w:rsidRPr="00FA2BE1">
        <w:t>Elasticsearch</w:t>
      </w:r>
      <w:proofErr w:type="spellEnd"/>
      <w:r w:rsidRPr="00FA2BE1">
        <w:t xml:space="preserve"> kereső- és analitikai motorral. Elsődleges célja a nagy mennyiségű, strukturálatlan vagy félig strukturált </w:t>
      </w:r>
      <w:r w:rsidR="005D47CA">
        <w:t>naplóbejegyzések (</w:t>
      </w:r>
      <w:r w:rsidRPr="00FA2BE1">
        <w:t>log</w:t>
      </w:r>
      <w:r w:rsidR="005D47CA">
        <w:t>)</w:t>
      </w:r>
      <w:r w:rsidRPr="00FA2BE1">
        <w:t xml:space="preserve"> adatok keresése, elemzése és vizualizációja. A </w:t>
      </w:r>
      <w:proofErr w:type="spellStart"/>
      <w:r w:rsidRPr="00FA2BE1">
        <w:t>Kibana</w:t>
      </w:r>
      <w:proofErr w:type="spellEnd"/>
      <w:r w:rsidRPr="00FA2BE1">
        <w:t xml:space="preserve"> rendkívül erős az adatok feltárásában, lehetővé téve a felhasználók számára, hogy interaktívan szűrjék és aggregálják a </w:t>
      </w:r>
      <w:r w:rsidR="005D47CA">
        <w:t>naplóbejegyzéseket</w:t>
      </w:r>
      <w:r w:rsidRPr="00FA2BE1">
        <w:t>, majd az eredményeket különböző diagramokon (pl. oszlopdiagramok, térképek) jelenítsék meg.</w:t>
      </w:r>
    </w:p>
    <w:p w14:paraId="5E9FC77E" w14:textId="553F9C62" w:rsidR="002671F8" w:rsidRPr="00FA2BE1" w:rsidRDefault="002671F8" w:rsidP="00D640A0">
      <w:pPr>
        <w:ind w:firstLine="0"/>
      </w:pPr>
      <w:r w:rsidRPr="00FA2BE1">
        <w:t xml:space="preserve">Míg a </w:t>
      </w:r>
      <w:proofErr w:type="spellStart"/>
      <w:r w:rsidRPr="00FA2BE1">
        <w:t>Kibana</w:t>
      </w:r>
      <w:proofErr w:type="spellEnd"/>
      <w:r w:rsidRPr="00FA2BE1">
        <w:t xml:space="preserve"> képes metrikák megjelenítésére is, ha azok </w:t>
      </w:r>
      <w:proofErr w:type="spellStart"/>
      <w:r w:rsidRPr="00FA2BE1">
        <w:t>Elasticsearch</w:t>
      </w:r>
      <w:proofErr w:type="spellEnd"/>
      <w:r w:rsidRPr="00FA2BE1">
        <w:t xml:space="preserve">-ben vannak tárolva, az elsődleges fókusza egyértelműen a </w:t>
      </w:r>
      <w:r w:rsidR="008F013E">
        <w:t>naplóbejegyzések</w:t>
      </w:r>
      <w:r>
        <w:t xml:space="preserve"> </w:t>
      </w:r>
      <w:r w:rsidR="008F013E">
        <w:t>elemzésén</w:t>
      </w:r>
      <w:r>
        <w:t xml:space="preserve"> van.</w:t>
      </w:r>
      <w:r w:rsidRPr="00FA2BE1">
        <w:t xml:space="preserve"> Adatforrás</w:t>
      </w:r>
      <w:r w:rsidR="001072D9">
        <w:t xml:space="preserve"> </w:t>
      </w:r>
      <w:r w:rsidRPr="00FA2BE1">
        <w:t xml:space="preserve">támogatása korlátozottabb, mint a </w:t>
      </w:r>
      <w:proofErr w:type="spellStart"/>
      <w:r w:rsidRPr="00FA2BE1">
        <w:t>Grafanáé</w:t>
      </w:r>
      <w:proofErr w:type="spellEnd"/>
      <w:r w:rsidRPr="00FA2BE1">
        <w:t xml:space="preserve">, mivel szinte kizárólag az </w:t>
      </w:r>
      <w:proofErr w:type="spellStart"/>
      <w:r w:rsidRPr="00FA2BE1">
        <w:t>Elasticsearch</w:t>
      </w:r>
      <w:proofErr w:type="spellEnd"/>
      <w:r w:rsidRPr="00FA2BE1">
        <w:t>-re épül.</w:t>
      </w:r>
    </w:p>
    <w:p w14:paraId="32B50591" w14:textId="6E03FB45" w:rsidR="002671F8" w:rsidRPr="00FA2BE1" w:rsidRDefault="002671F8" w:rsidP="008539F6">
      <w:pPr>
        <w:pStyle w:val="Cmsor3"/>
      </w:pPr>
      <w:bookmarkStart w:id="64" w:name="_Toc216368309"/>
      <w:r w:rsidRPr="00FA2BE1">
        <w:t>Összehasonlítás</w:t>
      </w:r>
      <w:bookmarkEnd w:id="64"/>
    </w:p>
    <w:p w14:paraId="6BFA7083" w14:textId="56505D6A" w:rsidR="00B57EF6" w:rsidRPr="00FA2BE1" w:rsidRDefault="002671F8" w:rsidP="00B57EF6">
      <w:pPr>
        <w:ind w:firstLine="0"/>
      </w:pPr>
      <w:r w:rsidRPr="00FA2BE1">
        <w:t xml:space="preserve">A két platform összehasonlításakor a legfontosabb különbség az alapvető felhasználási területben rejlik. A </w:t>
      </w:r>
      <w:proofErr w:type="spellStart"/>
      <w:r w:rsidRPr="00FA2BE1">
        <w:t>Grafana</w:t>
      </w:r>
      <w:proofErr w:type="spellEnd"/>
      <w:r w:rsidRPr="00FA2BE1">
        <w:t xml:space="preserve"> az idősoros metrikák vizualizációjára specializálódott, míg a </w:t>
      </w:r>
      <w:proofErr w:type="spellStart"/>
      <w:r w:rsidRPr="00FA2BE1">
        <w:t>Kibana</w:t>
      </w:r>
      <w:proofErr w:type="spellEnd"/>
      <w:r w:rsidRPr="00FA2BE1">
        <w:t xml:space="preserve"> a </w:t>
      </w:r>
      <w:r w:rsidR="004A505B">
        <w:t>naplóbejegyzések</w:t>
      </w:r>
      <w:r w:rsidRPr="00FA2BE1">
        <w:t xml:space="preserve"> elemzésére.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57EF6" w:rsidRPr="00FA2BE1" w14:paraId="01112802" w14:textId="77777777" w:rsidTr="00464068">
        <w:tc>
          <w:tcPr>
            <w:tcW w:w="2831" w:type="dxa"/>
            <w:vAlign w:val="center"/>
          </w:tcPr>
          <w:p w14:paraId="0F3B2004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>Szempont</w:t>
            </w:r>
          </w:p>
        </w:tc>
        <w:tc>
          <w:tcPr>
            <w:tcW w:w="2831" w:type="dxa"/>
            <w:vAlign w:val="center"/>
          </w:tcPr>
          <w:p w14:paraId="6A47EA01" w14:textId="77777777" w:rsidR="00B57EF6" w:rsidRPr="00FA2BE1" w:rsidRDefault="00B57EF6" w:rsidP="00464068">
            <w:pPr>
              <w:ind w:firstLine="0"/>
              <w:jc w:val="left"/>
            </w:pPr>
            <w:proofErr w:type="spellStart"/>
            <w:r w:rsidRPr="00FA2BE1">
              <w:t>Grafana</w:t>
            </w:r>
            <w:proofErr w:type="spellEnd"/>
          </w:p>
        </w:tc>
        <w:tc>
          <w:tcPr>
            <w:tcW w:w="2832" w:type="dxa"/>
            <w:vAlign w:val="center"/>
          </w:tcPr>
          <w:p w14:paraId="63E91D2D" w14:textId="77777777" w:rsidR="00B57EF6" w:rsidRPr="00FA2BE1" w:rsidRDefault="00B57EF6" w:rsidP="00464068">
            <w:pPr>
              <w:ind w:firstLine="0"/>
              <w:jc w:val="left"/>
            </w:pPr>
            <w:proofErr w:type="spellStart"/>
            <w:r w:rsidRPr="00FA2BE1">
              <w:t>Kibana</w:t>
            </w:r>
            <w:proofErr w:type="spellEnd"/>
          </w:p>
        </w:tc>
      </w:tr>
      <w:tr w:rsidR="00B57EF6" w:rsidRPr="00FA2BE1" w14:paraId="7E9081A5" w14:textId="77777777" w:rsidTr="00464068">
        <w:tc>
          <w:tcPr>
            <w:tcW w:w="2831" w:type="dxa"/>
            <w:vAlign w:val="center"/>
          </w:tcPr>
          <w:p w14:paraId="0A389458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>Elsődleges felhasználás</w:t>
            </w:r>
          </w:p>
        </w:tc>
        <w:tc>
          <w:tcPr>
            <w:tcW w:w="2831" w:type="dxa"/>
            <w:vAlign w:val="center"/>
          </w:tcPr>
          <w:p w14:paraId="379FAF9D" w14:textId="20E1176E" w:rsidR="00B57EF6" w:rsidRPr="00FA2BE1" w:rsidRDefault="00B57EF6" w:rsidP="00464068">
            <w:pPr>
              <w:ind w:firstLine="0"/>
              <w:jc w:val="left"/>
            </w:pPr>
            <w:r w:rsidRPr="00FA2BE1">
              <w:t xml:space="preserve">Idősoros metrikák </w:t>
            </w:r>
            <w:r w:rsidR="0038399F">
              <w:t>felügyelete</w:t>
            </w:r>
          </w:p>
        </w:tc>
        <w:tc>
          <w:tcPr>
            <w:tcW w:w="2832" w:type="dxa"/>
            <w:vAlign w:val="center"/>
          </w:tcPr>
          <w:p w14:paraId="0420EF7F" w14:textId="037B8ACC" w:rsidR="00B57EF6" w:rsidRPr="00FA2BE1" w:rsidRDefault="0087557A" w:rsidP="00464068">
            <w:pPr>
              <w:ind w:firstLine="0"/>
              <w:jc w:val="left"/>
            </w:pPr>
            <w:r>
              <w:t>Naplóbejegyzések</w:t>
            </w:r>
            <w:r w:rsidR="00B57EF6" w:rsidRPr="00FA2BE1">
              <w:t xml:space="preserve"> analízise és feltárása</w:t>
            </w:r>
          </w:p>
        </w:tc>
      </w:tr>
      <w:tr w:rsidR="00B57EF6" w:rsidRPr="00FA2BE1" w14:paraId="6B6EC6ED" w14:textId="77777777" w:rsidTr="00464068">
        <w:tc>
          <w:tcPr>
            <w:tcW w:w="2831" w:type="dxa"/>
            <w:vAlign w:val="center"/>
          </w:tcPr>
          <w:p w14:paraId="08CAA516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>Adatforrás támogatás</w:t>
            </w:r>
          </w:p>
        </w:tc>
        <w:tc>
          <w:tcPr>
            <w:tcW w:w="2831" w:type="dxa"/>
            <w:vAlign w:val="center"/>
          </w:tcPr>
          <w:p w14:paraId="612BE022" w14:textId="6884F15E" w:rsidR="00B57EF6" w:rsidRPr="00FA2BE1" w:rsidRDefault="00B57EF6" w:rsidP="00464068">
            <w:pPr>
              <w:ind w:firstLine="0"/>
              <w:jc w:val="left"/>
            </w:pPr>
            <w:r w:rsidRPr="00FA2BE1">
              <w:t xml:space="preserve">Széleskörű (Prometheus, </w:t>
            </w:r>
            <w:proofErr w:type="spellStart"/>
            <w:r w:rsidRPr="00FA2BE1">
              <w:t>InfluxDB</w:t>
            </w:r>
            <w:proofErr w:type="spellEnd"/>
            <w:r w:rsidRPr="00FA2BE1">
              <w:t xml:space="preserve"> stb.)</w:t>
            </w:r>
          </w:p>
        </w:tc>
        <w:tc>
          <w:tcPr>
            <w:tcW w:w="2832" w:type="dxa"/>
            <w:vAlign w:val="center"/>
          </w:tcPr>
          <w:p w14:paraId="6B425975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 xml:space="preserve">Elsősorban </w:t>
            </w:r>
            <w:proofErr w:type="spellStart"/>
            <w:r w:rsidRPr="00FA2BE1">
              <w:t>Elasticsearch</w:t>
            </w:r>
            <w:proofErr w:type="spellEnd"/>
          </w:p>
        </w:tc>
      </w:tr>
      <w:tr w:rsidR="00B57EF6" w:rsidRPr="00FA2BE1" w14:paraId="0CBE1C64" w14:textId="77777777" w:rsidTr="00464068">
        <w:tc>
          <w:tcPr>
            <w:tcW w:w="2831" w:type="dxa"/>
            <w:vAlign w:val="center"/>
          </w:tcPr>
          <w:p w14:paraId="13D261D2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>Lekérdező nyelv</w:t>
            </w:r>
          </w:p>
        </w:tc>
        <w:tc>
          <w:tcPr>
            <w:tcW w:w="2831" w:type="dxa"/>
            <w:vAlign w:val="center"/>
          </w:tcPr>
          <w:p w14:paraId="08FF622D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 xml:space="preserve">Az adatforrás saját nyelve (pl. </w:t>
            </w:r>
            <w:proofErr w:type="spellStart"/>
            <w:r w:rsidRPr="00FA2BE1">
              <w:t>PromQL</w:t>
            </w:r>
            <w:proofErr w:type="spellEnd"/>
            <w:r w:rsidRPr="00FA2BE1">
              <w:t>)</w:t>
            </w:r>
          </w:p>
        </w:tc>
        <w:tc>
          <w:tcPr>
            <w:tcW w:w="2832" w:type="dxa"/>
            <w:vAlign w:val="center"/>
          </w:tcPr>
          <w:p w14:paraId="48660441" w14:textId="6AD354B1" w:rsidR="00B57EF6" w:rsidRPr="00FA2BE1" w:rsidRDefault="00B57EF6" w:rsidP="00464068">
            <w:pPr>
              <w:ind w:firstLine="0"/>
              <w:jc w:val="left"/>
            </w:pPr>
            <w:proofErr w:type="spellStart"/>
            <w:r w:rsidRPr="00FA2BE1">
              <w:t>Elasticsearch</w:t>
            </w:r>
            <w:proofErr w:type="spellEnd"/>
            <w:r w:rsidRPr="00FA2BE1">
              <w:t xml:space="preserve"> DSL</w:t>
            </w:r>
          </w:p>
        </w:tc>
      </w:tr>
      <w:tr w:rsidR="00B57EF6" w:rsidRPr="00FA2BE1" w14:paraId="609855AA" w14:textId="77777777" w:rsidTr="00464068">
        <w:tc>
          <w:tcPr>
            <w:tcW w:w="2831" w:type="dxa"/>
            <w:vAlign w:val="center"/>
          </w:tcPr>
          <w:p w14:paraId="7453D595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lastRenderedPageBreak/>
              <w:t>Ökoszisztéma</w:t>
            </w:r>
          </w:p>
        </w:tc>
        <w:tc>
          <w:tcPr>
            <w:tcW w:w="2831" w:type="dxa"/>
            <w:vAlign w:val="center"/>
          </w:tcPr>
          <w:p w14:paraId="4F35AA3E" w14:textId="77777777" w:rsidR="00B57EF6" w:rsidRPr="00FA2BE1" w:rsidRDefault="00B57EF6" w:rsidP="00464068">
            <w:pPr>
              <w:ind w:firstLine="0"/>
              <w:jc w:val="left"/>
            </w:pPr>
            <w:r w:rsidRPr="00FA2BE1">
              <w:t>Gyakran használt Prometheus-</w:t>
            </w:r>
            <w:proofErr w:type="spellStart"/>
            <w:r w:rsidRPr="00FA2BE1">
              <w:t>szal</w:t>
            </w:r>
            <w:proofErr w:type="spellEnd"/>
          </w:p>
        </w:tc>
        <w:tc>
          <w:tcPr>
            <w:tcW w:w="2832" w:type="dxa"/>
            <w:vAlign w:val="center"/>
          </w:tcPr>
          <w:p w14:paraId="58D0E2C4" w14:textId="77777777" w:rsidR="00B57EF6" w:rsidRPr="00FA2BE1" w:rsidRDefault="00B57EF6" w:rsidP="000E5F84">
            <w:pPr>
              <w:keepNext/>
              <w:ind w:firstLine="0"/>
              <w:jc w:val="left"/>
            </w:pPr>
            <w:r w:rsidRPr="00FA2BE1">
              <w:t xml:space="preserve">Az </w:t>
            </w:r>
            <w:proofErr w:type="spellStart"/>
            <w:r w:rsidRPr="00FA2BE1">
              <w:t>Elastic</w:t>
            </w:r>
            <w:proofErr w:type="spellEnd"/>
            <w:r w:rsidRPr="00FA2BE1">
              <w:t xml:space="preserve"> </w:t>
            </w:r>
            <w:proofErr w:type="spellStart"/>
            <w:r w:rsidRPr="00FA2BE1">
              <w:t>Stack</w:t>
            </w:r>
            <w:proofErr w:type="spellEnd"/>
            <w:r w:rsidRPr="00FA2BE1">
              <w:t xml:space="preserve"> (ELK) része</w:t>
            </w:r>
          </w:p>
        </w:tc>
      </w:tr>
    </w:tbl>
    <w:bookmarkStart w:id="65" w:name="_Ref216127397"/>
    <w:p w14:paraId="29E998AF" w14:textId="3BB8A483" w:rsidR="002671F8" w:rsidRPr="00FA2BE1" w:rsidRDefault="00DE207B" w:rsidP="000E5F84">
      <w:pPr>
        <w:pStyle w:val="Kpalrs"/>
      </w:pPr>
      <w:r>
        <w:fldChar w:fldCharType="begin"/>
      </w:r>
      <w:r>
        <w:instrText xml:space="preserve"> STYLEREF 3 \s </w:instrText>
      </w:r>
      <w:r>
        <w:fldChar w:fldCharType="separate"/>
      </w:r>
      <w:r w:rsidR="003563E3">
        <w:rPr>
          <w:noProof/>
        </w:rPr>
        <w:t>3.5.3</w:t>
      </w:r>
      <w:r>
        <w:fldChar w:fldCharType="end"/>
      </w:r>
      <w:r>
        <w:t>.</w:t>
      </w:r>
      <w:r>
        <w:fldChar w:fldCharType="begin"/>
      </w:r>
      <w:r>
        <w:instrText xml:space="preserve"> SEQ táblázat \* ARABIC \s 3 </w:instrText>
      </w:r>
      <w:r>
        <w:fldChar w:fldCharType="separate"/>
      </w:r>
      <w:r w:rsidR="003563E3">
        <w:rPr>
          <w:noProof/>
        </w:rPr>
        <w:t>1</w:t>
      </w:r>
      <w:r>
        <w:fldChar w:fldCharType="end"/>
      </w:r>
      <w:bookmarkEnd w:id="65"/>
      <w:r w:rsidR="000E5F84">
        <w:t xml:space="preserve"> Táblázat: Megjelenítők összehasonlítása</w:t>
      </w:r>
    </w:p>
    <w:p w14:paraId="05C4AC9B" w14:textId="7883A993" w:rsidR="002671F8" w:rsidRPr="00FA2BE1" w:rsidRDefault="002671F8" w:rsidP="00405C58">
      <w:pPr>
        <w:ind w:firstLine="0"/>
      </w:pPr>
      <w:r w:rsidRPr="00FA2BE1">
        <w:t>A projekt követelményei egyértelműen az idősoros metrikák feldolgozására és megjelenítésére fókuszálnak, amelyet a Prometheus adatbázis szolgáltat. Ebben a kontextusban</w:t>
      </w:r>
      <w:r w:rsidR="000E5F84">
        <w:t xml:space="preserve"> (</w:t>
      </w:r>
      <w:r w:rsidR="000E5F84">
        <w:fldChar w:fldCharType="begin"/>
      </w:r>
      <w:r w:rsidR="000E5F84">
        <w:instrText xml:space="preserve"> REF _Ref216127397 \h </w:instrText>
      </w:r>
      <w:r w:rsidR="000E5F84">
        <w:fldChar w:fldCharType="separate"/>
      </w:r>
      <w:r w:rsidR="003563E3">
        <w:rPr>
          <w:noProof/>
        </w:rPr>
        <w:t>3.5.3</w:t>
      </w:r>
      <w:r w:rsidR="003563E3">
        <w:t>.</w:t>
      </w:r>
      <w:r w:rsidR="003563E3">
        <w:rPr>
          <w:noProof/>
        </w:rPr>
        <w:t>1</w:t>
      </w:r>
      <w:r w:rsidR="000E5F84">
        <w:fldChar w:fldCharType="end"/>
      </w:r>
      <w:r w:rsidR="000E5F84">
        <w:t>)</w:t>
      </w:r>
      <w:r w:rsidRPr="00FA2BE1">
        <w:t xml:space="preserve"> a </w:t>
      </w:r>
      <w:proofErr w:type="spellStart"/>
      <w:r w:rsidRPr="00FA2BE1">
        <w:t>Grafana</w:t>
      </w:r>
      <w:proofErr w:type="spellEnd"/>
      <w:r w:rsidRPr="00FA2BE1">
        <w:t xml:space="preserve"> a természetes és hatékonyabb választás.</w:t>
      </w:r>
    </w:p>
    <w:p w14:paraId="670CB766" w14:textId="77777777" w:rsidR="00CA2517" w:rsidRPr="00FA2BE1" w:rsidRDefault="00CA2517" w:rsidP="00CA2517">
      <w:pPr>
        <w:pStyle w:val="Cmsor2"/>
      </w:pPr>
      <w:bookmarkStart w:id="66" w:name="_Toc216368310"/>
      <w:r w:rsidRPr="00FA2BE1">
        <w:t>Adatáramlás</w:t>
      </w:r>
      <w:bookmarkEnd w:id="66"/>
    </w:p>
    <w:p w14:paraId="5940F1F7" w14:textId="03BA7219" w:rsidR="0085257B" w:rsidRPr="00FA2BE1" w:rsidRDefault="00CA2517" w:rsidP="00CA2517">
      <w:pPr>
        <w:ind w:firstLine="0"/>
      </w:pPr>
      <w:r w:rsidRPr="00FA2BE1">
        <w:t xml:space="preserve">A rendszeren belüli adatáramlás egy több lépcsős folyamatot követ, amely biztosítja a metrikák megbízható gyűjtését, tárolását, vizualizációját és </w:t>
      </w:r>
      <w:r>
        <w:t>a</w:t>
      </w:r>
      <w:r w:rsidR="008234D2">
        <w:t>z előrejelzések</w:t>
      </w:r>
      <w:r w:rsidRPr="00FA2BE1">
        <w:t xml:space="preserve"> generálását.</w:t>
      </w:r>
      <w:r w:rsidR="0085257B" w:rsidRPr="00FA2BE1">
        <w:t xml:space="preserve"> Az alábbi ábra mutatja az adat</w:t>
      </w:r>
      <w:r w:rsidR="00C401E0" w:rsidRPr="00FA2BE1">
        <w:t>folyamokat a komponensek között:</w:t>
      </w:r>
    </w:p>
    <w:p w14:paraId="566545A9" w14:textId="68AB7BF4" w:rsidR="0053043A" w:rsidRDefault="00F6380E" w:rsidP="0053043A">
      <w:pPr>
        <w:pStyle w:val="Kp"/>
      </w:pPr>
      <w:r>
        <w:rPr>
          <w:noProof/>
        </w:rPr>
        <w:drawing>
          <wp:inline distT="0" distB="0" distL="0" distR="0" wp14:anchorId="3EE4BB82" wp14:editId="29457523">
            <wp:extent cx="5400040" cy="3914140"/>
            <wp:effectExtent l="0" t="0" r="0" b="0"/>
            <wp:docPr id="205230902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902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7" w:name="_Ref215651160"/>
    <w:p w14:paraId="258520EE" w14:textId="4C2A3028" w:rsidR="009A14D9" w:rsidRPr="00FA2BE1" w:rsidRDefault="00C43023" w:rsidP="0053043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</w:t>
      </w:r>
      <w:r>
        <w:fldChar w:fldCharType="end"/>
      </w:r>
      <w:r w:rsidR="0053043A">
        <w:t>. ábra</w:t>
      </w:r>
      <w:bookmarkEnd w:id="67"/>
      <w:r w:rsidR="005D61F1">
        <w:t>: Adatáramlás</w:t>
      </w:r>
    </w:p>
    <w:p w14:paraId="6DE4C12F" w14:textId="62503ADA" w:rsidR="00CA2517" w:rsidRPr="00FA2BE1" w:rsidRDefault="00CA2517" w:rsidP="00CA2517">
      <w:pPr>
        <w:ind w:firstLine="0"/>
      </w:pPr>
      <w:r w:rsidRPr="00FA2BE1">
        <w:t>A folyamat öt fő szakaszra bontható</w:t>
      </w:r>
      <w:r w:rsidR="00C401E0" w:rsidRPr="00FA2BE1">
        <w:t xml:space="preserve">, a </w:t>
      </w:r>
      <w:r w:rsidR="0078604F">
        <w:t xml:space="preserve">következő </w:t>
      </w:r>
      <w:r w:rsidR="005D61F1">
        <w:t>fejezetekben ezek</w:t>
      </w:r>
      <w:r w:rsidR="0078604F">
        <w:t xml:space="preserve"> kerülnek</w:t>
      </w:r>
      <w:r w:rsidR="00176A5D" w:rsidRPr="00FA2BE1">
        <w:t xml:space="preserve"> </w:t>
      </w:r>
      <w:r w:rsidR="0006595C" w:rsidRPr="00FA2BE1">
        <w:t>részlete</w:t>
      </w:r>
      <w:r w:rsidR="0078604F">
        <w:t>s bemutatásra</w:t>
      </w:r>
      <w:r w:rsidR="00176A5D" w:rsidRPr="00FA2BE1">
        <w:t>.</w:t>
      </w:r>
    </w:p>
    <w:p w14:paraId="7BD40EF3" w14:textId="77777777" w:rsidR="00CA2517" w:rsidRPr="00FA2BE1" w:rsidRDefault="00CA2517" w:rsidP="008539F6">
      <w:pPr>
        <w:pStyle w:val="Cmsor3"/>
      </w:pPr>
      <w:bookmarkStart w:id="68" w:name="_Toc216368311"/>
      <w:r w:rsidRPr="00FA2BE1">
        <w:lastRenderedPageBreak/>
        <w:t>Metrikák gyűjtése és exportálása</w:t>
      </w:r>
      <w:bookmarkEnd w:id="68"/>
    </w:p>
    <w:p w14:paraId="0828A886" w14:textId="1F166807" w:rsidR="00CA2517" w:rsidRPr="00FA2BE1" w:rsidRDefault="00CA2517" w:rsidP="00B96C9E">
      <w:pPr>
        <w:ind w:firstLine="0"/>
      </w:pPr>
      <w:r w:rsidRPr="00FA2BE1">
        <w:t xml:space="preserve">A folyamat a hálózati csomópontokon (pl. </w:t>
      </w:r>
      <w:r w:rsidR="00EE21C0" w:rsidRPr="00FA2BE1">
        <w:t>„</w:t>
      </w:r>
      <w:r w:rsidRPr="00FA2BE1">
        <w:t>edge1</w:t>
      </w:r>
      <w:r w:rsidR="00EE21C0" w:rsidRPr="00FA2BE1">
        <w:t>”</w:t>
      </w:r>
      <w:r w:rsidRPr="00FA2BE1">
        <w:t xml:space="preserve">, </w:t>
      </w:r>
      <w:r w:rsidR="00EE21C0" w:rsidRPr="00FA2BE1">
        <w:t>„</w:t>
      </w:r>
      <w:r w:rsidRPr="00FA2BE1">
        <w:t>edge2</w:t>
      </w:r>
      <w:r w:rsidR="00EE21C0" w:rsidRPr="00FA2BE1">
        <w:t>”</w:t>
      </w:r>
      <w:r w:rsidRPr="00FA2BE1">
        <w:t>) futó tanszéki programmal kezdődik. Ezek a csomópontok periodikusan, UDP üzenetek formájában küldik el a működésükről szóló, JSON formátumú felügyeleti adatokat (</w:t>
      </w:r>
      <w:proofErr w:type="spellStart"/>
      <w:r w:rsidRPr="00FA2BE1">
        <w:t>notification-öket</w:t>
      </w:r>
      <w:proofErr w:type="spellEnd"/>
      <w:r w:rsidRPr="00FA2BE1">
        <w:t xml:space="preserve">) egy központi feldolgozó </w:t>
      </w:r>
      <w:r w:rsidR="00C04F9C" w:rsidRPr="00FA2BE1">
        <w:t>alkalmazásnak (</w:t>
      </w:r>
      <w:r w:rsidRPr="00FA2BE1">
        <w:t xml:space="preserve">UDP </w:t>
      </w:r>
      <w:proofErr w:type="spellStart"/>
      <w:r w:rsidRPr="00FA2BE1">
        <w:t>Receiver</w:t>
      </w:r>
      <w:proofErr w:type="spellEnd"/>
      <w:r w:rsidRPr="00FA2BE1">
        <w:t xml:space="preserve"> &amp; </w:t>
      </w:r>
      <w:proofErr w:type="spellStart"/>
      <w:r w:rsidRPr="00FA2BE1">
        <w:t>Metrics</w:t>
      </w:r>
      <w:proofErr w:type="spellEnd"/>
      <w:r w:rsidRPr="00FA2BE1">
        <w:t xml:space="preserve"> </w:t>
      </w:r>
      <w:proofErr w:type="spellStart"/>
      <w:r w:rsidRPr="00FA2BE1">
        <w:t>Exporter</w:t>
      </w:r>
      <w:proofErr w:type="spellEnd"/>
      <w:r w:rsidRPr="00FA2BE1">
        <w:t>)</w:t>
      </w:r>
      <w:r w:rsidR="00CA4C20" w:rsidRPr="00CA4C20">
        <w:t xml:space="preserve"> </w:t>
      </w:r>
      <w:r w:rsidR="00CA4C20" w:rsidRPr="00FA2BE1">
        <w:t>(</w:t>
      </w:r>
      <w:r w:rsidR="00CA4C20">
        <w:fldChar w:fldCharType="begin"/>
      </w:r>
      <w:r w:rsidR="00CA4C20">
        <w:instrText xml:space="preserve"> REF _Ref215651160 \h </w:instrText>
      </w:r>
      <w:r w:rsidR="00CA4C20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CA4C20">
        <w:fldChar w:fldCharType="end"/>
      </w:r>
      <w:r w:rsidR="00CA4C20" w:rsidRPr="00FA2BE1">
        <w:t>)</w:t>
      </w:r>
      <w:r w:rsidRPr="00FA2BE1">
        <w:t>. Ez a központi komponens fogadja, feldolgozza és az adatbázisnak megfelelő formátumra alakítja a beérkezett adatokat. A feldolgozott metrikákat egy HTTP API végponton teszi elérhetővé, amelyet az adatbázis rendszeres időközönként le tud kérdezni.</w:t>
      </w:r>
    </w:p>
    <w:p w14:paraId="1AD5E237" w14:textId="77777777" w:rsidR="00CA2517" w:rsidRPr="00FA2BE1" w:rsidRDefault="00CA2517" w:rsidP="008539F6">
      <w:pPr>
        <w:pStyle w:val="Cmsor3"/>
      </w:pPr>
      <w:bookmarkStart w:id="69" w:name="_Toc216368312"/>
      <w:r w:rsidRPr="00FA2BE1">
        <w:t>Adatok tárolása</w:t>
      </w:r>
      <w:bookmarkEnd w:id="69"/>
      <w:r w:rsidRPr="00FA2BE1">
        <w:t xml:space="preserve"> </w:t>
      </w:r>
    </w:p>
    <w:p w14:paraId="1A54210A" w14:textId="7E1B128A" w:rsidR="00CA2517" w:rsidRPr="00FA2BE1" w:rsidRDefault="00CA2517" w:rsidP="00CA2517">
      <w:pPr>
        <w:ind w:firstLine="0"/>
      </w:pPr>
      <w:r w:rsidRPr="00FA2BE1">
        <w:t>A Prometheus</w:t>
      </w:r>
      <w:r w:rsidR="009A14D9" w:rsidRPr="00FA2BE1">
        <w:t xml:space="preserve"> (</w:t>
      </w:r>
      <w:r w:rsidR="0053043A">
        <w:fldChar w:fldCharType="begin"/>
      </w:r>
      <w:r w:rsidR="0053043A">
        <w:instrText xml:space="preserve"> REF _Ref215651160 \h </w:instrText>
      </w:r>
      <w:r w:rsidR="0053043A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53043A">
        <w:fldChar w:fldCharType="end"/>
      </w:r>
      <w:r w:rsidR="004253E6" w:rsidRPr="00FA2BE1">
        <w:t>)</w:t>
      </w:r>
      <w:r w:rsidRPr="00FA2BE1">
        <w:t xml:space="preserve"> szerver a </w:t>
      </w:r>
      <w:proofErr w:type="spellStart"/>
      <w:r w:rsidRPr="00FA2BE1">
        <w:t>pull</w:t>
      </w:r>
      <w:proofErr w:type="spellEnd"/>
      <w:r w:rsidR="007D26EE">
        <w:t xml:space="preserve"> </w:t>
      </w:r>
      <w:r w:rsidRPr="00FA2BE1">
        <w:t>alapú adatgyűjtési modelljének megfelelően, előre beállított időközönként lekérdezi a metrikákat a központi feldolgozó által biztosított HTTP végpontról. Az így begyűjtött adatokat a hozzájuk tartozó címkékkel (</w:t>
      </w:r>
      <w:proofErr w:type="spellStart"/>
      <w:r w:rsidRPr="00FA2BE1">
        <w:t>label</w:t>
      </w:r>
      <w:proofErr w:type="spellEnd"/>
      <w:r w:rsidRPr="00FA2BE1">
        <w:t>) együtt a saját idősor-adatbázisában tárolja, lehetővé téve a hatékony, időalapú lekérdezéseket.</w:t>
      </w:r>
    </w:p>
    <w:p w14:paraId="288433EF" w14:textId="77777777" w:rsidR="00CA2517" w:rsidRPr="00FA2BE1" w:rsidRDefault="00CA2517" w:rsidP="008539F6">
      <w:pPr>
        <w:pStyle w:val="Cmsor3"/>
      </w:pPr>
      <w:bookmarkStart w:id="70" w:name="_Toc216368313"/>
      <w:r w:rsidRPr="00FA2BE1">
        <w:t>Adatok vizualizációja</w:t>
      </w:r>
      <w:bookmarkEnd w:id="70"/>
    </w:p>
    <w:p w14:paraId="72C90D3F" w14:textId="0D6F75D3" w:rsidR="00CA2517" w:rsidRPr="00FA2BE1" w:rsidRDefault="00CA2517" w:rsidP="00CA2517">
      <w:pPr>
        <w:ind w:firstLine="0"/>
      </w:pPr>
      <w:r w:rsidRPr="00FA2BE1">
        <w:t>A megjelenítő felül</w:t>
      </w:r>
      <w:r w:rsidR="00374568" w:rsidRPr="00FA2BE1">
        <w:t>e</w:t>
      </w:r>
      <w:r w:rsidRPr="00FA2BE1">
        <w:t>t</w:t>
      </w:r>
      <w:r w:rsidR="00374568" w:rsidRPr="00FA2BE1">
        <w:t xml:space="preserve"> (</w:t>
      </w:r>
      <w:r w:rsidR="0091035A">
        <w:fldChar w:fldCharType="begin"/>
      </w:r>
      <w:r w:rsidR="0091035A">
        <w:instrText xml:space="preserve"> REF _Ref215651160 \h </w:instrText>
      </w:r>
      <w:r w:rsidR="0091035A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91035A">
        <w:fldChar w:fldCharType="end"/>
      </w:r>
      <w:r w:rsidR="00374568" w:rsidRPr="00FA2BE1">
        <w:t>)</w:t>
      </w:r>
      <w:r w:rsidRPr="00FA2BE1">
        <w:t xml:space="preserve"> közvetlenül a Prometheus adatbázishoz</w:t>
      </w:r>
      <w:r w:rsidR="00CA4C20">
        <w:t>,</w:t>
      </w:r>
      <w:r w:rsidRPr="00FA2BE1">
        <w:t xml:space="preserve"> </w:t>
      </w:r>
      <w:r w:rsidR="00CA4C20" w:rsidRPr="00FA2BE1">
        <w:t xml:space="preserve">mint adatforráshoz </w:t>
      </w:r>
      <w:r w:rsidR="00C04F9C" w:rsidRPr="00FA2BE1">
        <w:t>csatlakozik</w:t>
      </w:r>
      <w:r w:rsidR="00C04F9C">
        <w:t>.</w:t>
      </w:r>
      <w:r w:rsidRPr="00FA2BE1">
        <w:t xml:space="preserve"> A felhasználói felületen található grafikonok és panelek a háttérben lekérdezéseket futtatnak az adatbázison, hogy megjelenítsék a valós idejű és </w:t>
      </w:r>
      <w:r w:rsidR="0068061B">
        <w:t>múltbeli</w:t>
      </w:r>
      <w:r w:rsidRPr="00FA2BE1">
        <w:t xml:space="preserve"> metrikákat. A felhasználó a felületen keresztül interaktívan szűrhet, nagyíthat és elemezhet különböző időintervallumokat.</w:t>
      </w:r>
    </w:p>
    <w:p w14:paraId="260E1749" w14:textId="77777777" w:rsidR="00CA2517" w:rsidRPr="00FA2BE1" w:rsidRDefault="00CA2517" w:rsidP="008539F6">
      <w:pPr>
        <w:pStyle w:val="Cmsor3"/>
      </w:pPr>
      <w:bookmarkStart w:id="71" w:name="_Toc216368314"/>
      <w:proofErr w:type="spellStart"/>
      <w:r w:rsidRPr="00FA2BE1">
        <w:t>Előrejelzési</w:t>
      </w:r>
      <w:proofErr w:type="spellEnd"/>
      <w:r w:rsidRPr="00FA2BE1">
        <w:t xml:space="preserve"> folyamat</w:t>
      </w:r>
      <w:bookmarkEnd w:id="71"/>
    </w:p>
    <w:p w14:paraId="05A0067E" w14:textId="2B4BA6BC" w:rsidR="00CA2517" w:rsidRPr="00FA2BE1" w:rsidRDefault="00CA2517" w:rsidP="00CA2517">
      <w:pPr>
        <w:ind w:firstLine="0"/>
      </w:pPr>
      <w:r w:rsidRPr="00FA2BE1">
        <w:t xml:space="preserve">Az </w:t>
      </w:r>
      <w:proofErr w:type="spellStart"/>
      <w:r w:rsidRPr="00FA2BE1">
        <w:t>előrejelző</w:t>
      </w:r>
      <w:proofErr w:type="spellEnd"/>
      <w:r w:rsidRPr="00FA2BE1">
        <w:t xml:space="preserve"> modul</w:t>
      </w:r>
      <w:r w:rsidR="00E5361D" w:rsidRPr="00FA2BE1">
        <w:t xml:space="preserve"> (</w:t>
      </w:r>
      <w:r w:rsidR="0091035A">
        <w:fldChar w:fldCharType="begin"/>
      </w:r>
      <w:r w:rsidR="0091035A">
        <w:instrText xml:space="preserve"> REF _Ref215651160 \h </w:instrText>
      </w:r>
      <w:r w:rsidR="0091035A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91035A">
        <w:fldChar w:fldCharType="end"/>
      </w:r>
      <w:r w:rsidR="00E5361D" w:rsidRPr="00FA2BE1">
        <w:t>)</w:t>
      </w:r>
      <w:r w:rsidRPr="00FA2BE1">
        <w:t xml:space="preserve"> egy különálló, automatizált komponensként működik. A modul automatikusan felderíti a Prometheusban tárolt releváns metrika-címke kombinációkat. Környezeti változókban megadott konfiguráció alapján kiválasztja az </w:t>
      </w:r>
      <w:proofErr w:type="spellStart"/>
      <w:r w:rsidRPr="00FA2BE1">
        <w:t>előrejelezni</w:t>
      </w:r>
      <w:proofErr w:type="spellEnd"/>
      <w:r w:rsidRPr="00FA2BE1">
        <w:t xml:space="preserve"> kívánt metrikákat, majd lekérdezi azok </w:t>
      </w:r>
      <w:r w:rsidR="008B2D52">
        <w:t>múltbeli</w:t>
      </w:r>
      <w:r w:rsidRPr="00FA2BE1">
        <w:t xml:space="preserve"> adatait egy meghatározott időablakra visszamenőleg. Amennyiben elegendő adat áll rendelkezésre, a modul </w:t>
      </w:r>
      <w:r w:rsidR="008234D2">
        <w:t>illeszt</w:t>
      </w:r>
      <w:r w:rsidRPr="00FA2BE1">
        <w:t xml:space="preserve"> egy </w:t>
      </w:r>
      <w:proofErr w:type="spellStart"/>
      <w:r w:rsidRPr="00FA2BE1">
        <w:t>előrejelzési</w:t>
      </w:r>
      <w:proofErr w:type="spellEnd"/>
      <w:r w:rsidRPr="00FA2BE1">
        <w:t xml:space="preserve"> modellt, majd ezt felhasználva </w:t>
      </w:r>
      <w:r w:rsidR="00BF1AAC">
        <w:t>előrejelzéseket</w:t>
      </w:r>
      <w:r>
        <w:t xml:space="preserve"> </w:t>
      </w:r>
      <w:r w:rsidRPr="00FA2BE1">
        <w:t>generál a jövőbeli értékekre. A kapott előrejelzéseket a rendszer előrejelzés specifikus metrika neveken visszatárolja a Prometheus adatbázisba, így azok a megjelenítő felületen a tényleges adatokkal együtt ábrázolhatók.</w:t>
      </w:r>
    </w:p>
    <w:p w14:paraId="6725C160" w14:textId="77777777" w:rsidR="00CA2517" w:rsidRPr="00FA2BE1" w:rsidRDefault="00CA2517" w:rsidP="008539F6">
      <w:pPr>
        <w:pStyle w:val="Cmsor3"/>
      </w:pPr>
      <w:bookmarkStart w:id="72" w:name="_Toc216368315"/>
      <w:r w:rsidRPr="00FA2BE1">
        <w:lastRenderedPageBreak/>
        <w:t>Topológia megjelenítés</w:t>
      </w:r>
      <w:bookmarkEnd w:id="72"/>
    </w:p>
    <w:p w14:paraId="60D85A4A" w14:textId="1074A3BC" w:rsidR="00CA2517" w:rsidRPr="00FA2BE1" w:rsidRDefault="00CA2517" w:rsidP="00405C58">
      <w:pPr>
        <w:ind w:firstLine="0"/>
      </w:pPr>
      <w:r w:rsidRPr="00FA2BE1">
        <w:t>A folyamat egy különálló szolgáltatással kezdődik</w:t>
      </w:r>
      <w:r w:rsidR="00490ED9" w:rsidRPr="00FA2BE1">
        <w:t xml:space="preserve"> (</w:t>
      </w:r>
      <w:r w:rsidR="0091035A">
        <w:fldChar w:fldCharType="begin"/>
      </w:r>
      <w:r w:rsidR="0091035A">
        <w:instrText xml:space="preserve"> REF _Ref215651160 \h </w:instrText>
      </w:r>
      <w:r w:rsidR="0091035A">
        <w:fldChar w:fldCharType="separate"/>
      </w:r>
      <w:r w:rsidR="003563E3">
        <w:rPr>
          <w:noProof/>
        </w:rPr>
        <w:t>3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91035A">
        <w:fldChar w:fldCharType="end"/>
      </w:r>
      <w:r w:rsidR="00490ED9" w:rsidRPr="00FA2BE1">
        <w:t>)</w:t>
      </w:r>
      <w:r w:rsidRPr="00FA2BE1">
        <w:t xml:space="preserve">, amely a hálózati topológia vizualizációjáért felel. A felhasználó egy API végponton keresztül feltölti a hálózatot leíró Mininet Python </w:t>
      </w:r>
      <w:proofErr w:type="spellStart"/>
      <w:r w:rsidRPr="00FA2BE1">
        <w:t>szkriptet</w:t>
      </w:r>
      <w:proofErr w:type="spellEnd"/>
      <w:r w:rsidRPr="00FA2BE1">
        <w:t>. A szolgáltatás feldolgozza ezt a fájlt, kinyeri belőle a csomópontokat, az összeköttetéseket és a statikus IP-címeket. Ezen adatok alapján egy grafikus ábrát generál a hálózatról, amit egy másik API végponton keresztül szolgáltat. Ezt a képet a központi megjelenítő felület lekérdezi és beágyazza</w:t>
      </w:r>
      <w:r w:rsidR="006F181E">
        <w:t xml:space="preserve"> a </w:t>
      </w:r>
      <w:proofErr w:type="spellStart"/>
      <w:r w:rsidR="006F181E">
        <w:t>dashboard-ba</w:t>
      </w:r>
      <w:proofErr w:type="spellEnd"/>
      <w:r w:rsidRPr="00FA2BE1">
        <w:t>, kontextust biztosítva a metrikákhoz.</w:t>
      </w:r>
    </w:p>
    <w:p w14:paraId="7E8AD5BA" w14:textId="1C2A60B0" w:rsidR="00F745D6" w:rsidRPr="00FA2BE1" w:rsidRDefault="00F745D6" w:rsidP="00F745D6">
      <w:pPr>
        <w:pStyle w:val="Cmsor2"/>
      </w:pPr>
      <w:bookmarkStart w:id="73" w:name="_Toc216368316"/>
      <w:r w:rsidRPr="00FA2BE1">
        <w:t>Előrejelzés</w:t>
      </w:r>
      <w:bookmarkEnd w:id="73"/>
    </w:p>
    <w:p w14:paraId="2A2FCB98" w14:textId="671B7BAA" w:rsidR="00D540BC" w:rsidRPr="00FA2BE1" w:rsidRDefault="00D540BC" w:rsidP="00624D79">
      <w:pPr>
        <w:ind w:firstLine="0"/>
      </w:pPr>
      <w:r w:rsidRPr="00FA2BE1">
        <w:t>A rendszer követelménye a hálózati metrikák jövőbeli alakulásának előrejelzése, amely lehetővé teszi a proaktív hálózatkezelést és a potenciális problémák korai felismerését. Az irodalomkutatás során vizsgált klasszikus statisztikai és modern gépi tanulási módszerek közül a projekt igényeinek és kereteinek leginkább megfelelő technika kiválasztása volt a cél.</w:t>
      </w:r>
    </w:p>
    <w:p w14:paraId="195E09E6" w14:textId="5FB73FF4" w:rsidR="00D540BC" w:rsidRPr="00FA2BE1" w:rsidRDefault="00D540BC" w:rsidP="00DE78B7">
      <w:pPr>
        <w:ind w:firstLine="0"/>
      </w:pPr>
      <w:r w:rsidRPr="00FA2BE1">
        <w:t xml:space="preserve">A gépi tanulás-alapú modellek, mint például az LSTM hálózatok, rendkívül hatékonyak lehetnek komplex, nemlineáris mintázatok felismerésében, azonban jelentős hátrányokkal is rendelkeznek. Magas számítási erőforrás-igényük, a tanításhoz szükséges nagy mennyiségű adat, valamint a modellek </w:t>
      </w:r>
      <w:r w:rsidR="00EE21C0" w:rsidRPr="00FA2BE1">
        <w:t>„</w:t>
      </w:r>
      <w:r w:rsidRPr="00FA2BE1">
        <w:t>fekete doboz</w:t>
      </w:r>
      <w:r w:rsidR="00EE21C0" w:rsidRPr="00FA2BE1">
        <w:t xml:space="preserve">” </w:t>
      </w:r>
      <w:r w:rsidRPr="00FA2BE1">
        <w:t xml:space="preserve">jellege, ami megnehezíti az eredmények értelmezését, mind olyan tényezők, amelyek a projekt jelenlegi fázisában </w:t>
      </w:r>
      <w:r w:rsidR="001A47A3">
        <w:t xml:space="preserve">plusz </w:t>
      </w:r>
      <w:r w:rsidRPr="00FA2BE1">
        <w:t>kihívást jelentenének.</w:t>
      </w:r>
    </w:p>
    <w:p w14:paraId="0AE44AE2" w14:textId="5BC20E0A" w:rsidR="00D540BC" w:rsidRPr="00FA2BE1" w:rsidRDefault="00D540BC" w:rsidP="00B660B4">
      <w:pPr>
        <w:ind w:firstLine="0"/>
      </w:pPr>
      <w:r w:rsidRPr="00FA2BE1">
        <w:t xml:space="preserve">Ezzel szemben a klasszikus idősor-alapú modellek, mint az ARIMA, alacsonyabb számítási igénnyel rendelkeznek, könnyebben implementálhatók és az eredményeik jobban interpretálhatók. Bár az ARIMA modellek alapvetően </w:t>
      </w:r>
      <w:proofErr w:type="spellStart"/>
      <w:r w:rsidRPr="00FA2BE1">
        <w:t>egyváltozósak</w:t>
      </w:r>
      <w:proofErr w:type="spellEnd"/>
      <w:r w:rsidRPr="00FA2BE1">
        <w:t xml:space="preserve"> és lineáris összefüggéseket feltételeznek, a hálózati metrikák (pl. csomagvesztés, késleltetés) előrejelzésére </w:t>
      </w:r>
      <w:r w:rsidR="001A47A3">
        <w:t>a gyakorlatban</w:t>
      </w:r>
      <w:r w:rsidRPr="00FA2BE1">
        <w:t xml:space="preserve"> elegendő és megbízható alapot nyújtanak</w:t>
      </w:r>
      <w:r w:rsidR="001A47A3">
        <w:t xml:space="preserve"> a cél eléréséhez</w:t>
      </w:r>
      <w:r w:rsidRPr="00FA2BE1">
        <w:t>.</w:t>
      </w:r>
    </w:p>
    <w:p w14:paraId="731970F4" w14:textId="18AAAE57" w:rsidR="00D540BC" w:rsidRPr="00FA2BE1" w:rsidRDefault="00D540BC" w:rsidP="00B660B4">
      <w:pPr>
        <w:ind w:firstLine="0"/>
      </w:pPr>
      <w:r w:rsidRPr="00FA2BE1">
        <w:t xml:space="preserve">A fentiek mérlegelése alapján a projekt </w:t>
      </w:r>
      <w:proofErr w:type="spellStart"/>
      <w:r w:rsidRPr="00FA2BE1">
        <w:t>előrejelzési</w:t>
      </w:r>
      <w:proofErr w:type="spellEnd"/>
      <w:r w:rsidRPr="00FA2BE1">
        <w:t xml:space="preserve"> komponensének megvalósításához az ARIMA (</w:t>
      </w:r>
      <w:proofErr w:type="spellStart"/>
      <w:r w:rsidRPr="00FA2BE1">
        <w:t>Autoregressive</w:t>
      </w:r>
      <w:proofErr w:type="spellEnd"/>
      <w:r w:rsidRPr="00FA2BE1">
        <w:t xml:space="preserve"> </w:t>
      </w:r>
      <w:proofErr w:type="spellStart"/>
      <w:r w:rsidRPr="00FA2BE1">
        <w:t>Integrated</w:t>
      </w:r>
      <w:proofErr w:type="spellEnd"/>
      <w:r w:rsidRPr="00FA2BE1">
        <w:t xml:space="preserve"> </w:t>
      </w:r>
      <w:proofErr w:type="spellStart"/>
      <w:r w:rsidRPr="00FA2BE1">
        <w:t>Moving</w:t>
      </w:r>
      <w:proofErr w:type="spellEnd"/>
      <w:r w:rsidRPr="00FA2BE1">
        <w:t xml:space="preserve"> </w:t>
      </w:r>
      <w:proofErr w:type="spellStart"/>
      <w:r w:rsidRPr="00FA2BE1">
        <w:t>Average</w:t>
      </w:r>
      <w:proofErr w:type="spellEnd"/>
      <w:r w:rsidRPr="00FA2BE1">
        <w:t>) modellt választottam. A döntés fő indokai:</w:t>
      </w:r>
    </w:p>
    <w:p w14:paraId="320F2AF7" w14:textId="248EE430" w:rsidR="00D540BC" w:rsidRPr="00FA2BE1" w:rsidRDefault="00D540BC" w:rsidP="00B660B4">
      <w:pPr>
        <w:pStyle w:val="Listaszerbekezds"/>
        <w:numPr>
          <w:ilvl w:val="0"/>
          <w:numId w:val="35"/>
        </w:numPr>
      </w:pPr>
      <w:r w:rsidRPr="00FA2BE1">
        <w:t xml:space="preserve">Egyszerűség és alacsony erőforrásigény: Az ARIMA modell implementációja és futtatása nem igényel speciális hardvert (pl. GPU-t), így könnyen integrálható a meglévő </w:t>
      </w:r>
      <w:proofErr w:type="spellStart"/>
      <w:r w:rsidRPr="00FA2BE1">
        <w:t>mikroszolgáltatási</w:t>
      </w:r>
      <w:proofErr w:type="spellEnd"/>
      <w:r w:rsidRPr="00FA2BE1">
        <w:t xml:space="preserve"> architektúrába.</w:t>
      </w:r>
    </w:p>
    <w:p w14:paraId="0AF015FB" w14:textId="267D1F44" w:rsidR="00D540BC" w:rsidRPr="00FA2BE1" w:rsidRDefault="00D540BC" w:rsidP="00B660B4">
      <w:pPr>
        <w:pStyle w:val="Listaszerbekezds"/>
        <w:numPr>
          <w:ilvl w:val="0"/>
          <w:numId w:val="35"/>
        </w:numPr>
      </w:pPr>
      <w:r w:rsidRPr="00FA2BE1">
        <w:lastRenderedPageBreak/>
        <w:t>Interpretálhatóság</w:t>
      </w:r>
      <w:r w:rsidR="00B660B4" w:rsidRPr="00FA2BE1">
        <w:t>:</w:t>
      </w:r>
      <w:r w:rsidRPr="00FA2BE1">
        <w:t xml:space="preserve"> A modell statisztikai alapjai és paraméterei (p, d, q) lehetővé teszik az </w:t>
      </w:r>
      <w:proofErr w:type="spellStart"/>
      <w:r w:rsidRPr="00FA2BE1">
        <w:t>előrejelzési</w:t>
      </w:r>
      <w:proofErr w:type="spellEnd"/>
      <w:r w:rsidRPr="00FA2BE1">
        <w:t xml:space="preserve"> logika megértését</w:t>
      </w:r>
      <w:r w:rsidR="00016442">
        <w:t>.</w:t>
      </w:r>
    </w:p>
    <w:p w14:paraId="78652E80" w14:textId="39521583" w:rsidR="00D540BC" w:rsidRPr="00FA2BE1" w:rsidRDefault="00D540BC" w:rsidP="00AC7743">
      <w:pPr>
        <w:pStyle w:val="Listaszerbekezds"/>
        <w:numPr>
          <w:ilvl w:val="0"/>
          <w:numId w:val="35"/>
        </w:numPr>
      </w:pPr>
      <w:r w:rsidRPr="00FA2BE1">
        <w:t>Megfelelő a projekt céljaira: A diplomaterv keretein belül az ARIMA modell egy jól bevált megoldást kínál az idősor-előrejelzés alapelveinek demonstrálására</w:t>
      </w:r>
      <w:r w:rsidR="00594225" w:rsidRPr="00FA2BE1">
        <w:t>.</w:t>
      </w:r>
    </w:p>
    <w:p w14:paraId="609AA4BA" w14:textId="25819AE2" w:rsidR="00337F79" w:rsidRPr="00FA2BE1" w:rsidRDefault="00D540BC" w:rsidP="00594225">
      <w:pPr>
        <w:ind w:firstLine="0"/>
      </w:pPr>
      <w:r w:rsidRPr="00FA2BE1">
        <w:t xml:space="preserve">Az </w:t>
      </w:r>
      <w:proofErr w:type="spellStart"/>
      <w:r w:rsidRPr="00FA2BE1">
        <w:t>előrejelző</w:t>
      </w:r>
      <w:proofErr w:type="spellEnd"/>
      <w:r w:rsidRPr="00FA2BE1">
        <w:t xml:space="preserve"> modul egy különálló Python szolgáltatásként valósul meg, amely periodikusan lekérdezi a releváns </w:t>
      </w:r>
      <w:r w:rsidR="008B2D52">
        <w:t>múltbeli</w:t>
      </w:r>
      <w:r w:rsidRPr="00FA2BE1">
        <w:t xml:space="preserve"> adatokat a Prometheus adatbázisból, stacionáriussá alakítja azokat, majd </w:t>
      </w:r>
      <w:proofErr w:type="spellStart"/>
      <w:r w:rsidRPr="00FA2BE1">
        <w:t>hiperparaméter</w:t>
      </w:r>
      <w:proofErr w:type="spellEnd"/>
      <w:r w:rsidRPr="00FA2BE1">
        <w:t>-optimalizálással megkeresi a legjobb ARIMA modellt. Az elkészült előrejelzéseket a szolgáltatás visszatárolja a</w:t>
      </w:r>
      <w:r w:rsidR="00F41BA1" w:rsidRPr="00FA2BE1">
        <w:t xml:space="preserve">z </w:t>
      </w:r>
      <w:r w:rsidR="00802FE5" w:rsidRPr="00FA2BE1">
        <w:t>adatbázisba,</w:t>
      </w:r>
      <w:r w:rsidRPr="00FA2BE1">
        <w:t xml:space="preserve"> ahol azok a </w:t>
      </w:r>
      <w:proofErr w:type="spellStart"/>
      <w:r>
        <w:t>dashboard</w:t>
      </w:r>
      <w:proofErr w:type="spellEnd"/>
      <w:r w:rsidR="00DF1E01">
        <w:t>-</w:t>
      </w:r>
      <w:r>
        <w:t>okon</w:t>
      </w:r>
      <w:r w:rsidRPr="00FA2BE1">
        <w:t xml:space="preserve"> a valós adatokkal együtt megjeleníthetők.</w:t>
      </w:r>
    </w:p>
    <w:p w14:paraId="720D400D" w14:textId="7EEEEE1F" w:rsidR="00AA2716" w:rsidRPr="00FA2BE1" w:rsidRDefault="00AA2716" w:rsidP="00AA2716">
      <w:pPr>
        <w:pStyle w:val="Cmsor2"/>
      </w:pPr>
      <w:bookmarkStart w:id="74" w:name="_Toc216368317"/>
      <w:proofErr w:type="spellStart"/>
      <w:r w:rsidRPr="00614C71">
        <w:t>Dashboard</w:t>
      </w:r>
      <w:proofErr w:type="spellEnd"/>
      <w:r w:rsidR="00DF1E01">
        <w:t>-</w:t>
      </w:r>
      <w:r w:rsidRPr="00614C71">
        <w:t>ok</w:t>
      </w:r>
      <w:bookmarkEnd w:id="74"/>
    </w:p>
    <w:p w14:paraId="4A937103" w14:textId="518C0EA5" w:rsidR="00F21CC2" w:rsidRPr="00FA2BE1" w:rsidRDefault="00F21CC2" w:rsidP="00C00900">
      <w:pPr>
        <w:ind w:firstLine="0"/>
      </w:pPr>
      <w:r w:rsidRPr="00FA2BE1">
        <w:t xml:space="preserve">A rendszer vizuális rétegének központi elemei a </w:t>
      </w:r>
      <w:proofErr w:type="spellStart"/>
      <w:r w:rsidRPr="00FA2BE1">
        <w:t>Grafana</w:t>
      </w:r>
      <w:proofErr w:type="spellEnd"/>
      <w:r w:rsidRPr="00FA2BE1">
        <w:t xml:space="preserve"> </w:t>
      </w:r>
      <w:proofErr w:type="spellStart"/>
      <w:r>
        <w:t>dashboard</w:t>
      </w:r>
      <w:proofErr w:type="spellEnd"/>
      <w:r w:rsidR="00FC007D">
        <w:t>-</w:t>
      </w:r>
      <w:r>
        <w:t>ok.</w:t>
      </w:r>
      <w:r w:rsidRPr="00FA2BE1">
        <w:t xml:space="preserve"> A </w:t>
      </w:r>
      <w:proofErr w:type="spellStart"/>
      <w:r>
        <w:t>dashboard</w:t>
      </w:r>
      <w:proofErr w:type="spellEnd"/>
      <w:r w:rsidR="00FC007D">
        <w:t>-</w:t>
      </w:r>
      <w:r>
        <w:t>okkal</w:t>
      </w:r>
      <w:r w:rsidRPr="00FA2BE1">
        <w:t xml:space="preserve"> szembeni alapvető igény, hogy a rendelkezésre álló, nagy mennyiségű adatot úgy jelenítsék meg, hogy azok könnyen értelmezhetőek legyenek, kiemeljék a legfontosabb információkat, és egy átfogó</w:t>
      </w:r>
      <w:r w:rsidR="00A24944">
        <w:t xml:space="preserve"> áttekintés mellett</w:t>
      </w:r>
      <w:r w:rsidRPr="00FA2BE1">
        <w:t xml:space="preserve"> részletes</w:t>
      </w:r>
      <w:r w:rsidR="00A24944">
        <w:t>ebb</w:t>
      </w:r>
      <w:r w:rsidRPr="00FA2BE1">
        <w:t xml:space="preserve"> képet</w:t>
      </w:r>
      <w:r w:rsidR="00A24944">
        <w:t xml:space="preserve"> is tudjanak</w:t>
      </w:r>
      <w:r w:rsidRPr="00FA2BE1">
        <w:t xml:space="preserve"> ad</w:t>
      </w:r>
      <w:r w:rsidR="00A24944">
        <w:t>ni</w:t>
      </w:r>
      <w:r w:rsidRPr="00FA2BE1">
        <w:t xml:space="preserve"> a hálózat állapotáról. Ezen célok elérésére négy fő </w:t>
      </w:r>
      <w:proofErr w:type="spellStart"/>
      <w:r w:rsidRPr="00FA2BE1">
        <w:t>dashboard</w:t>
      </w:r>
      <w:proofErr w:type="spellEnd"/>
      <w:r w:rsidRPr="00FA2BE1">
        <w:t xml:space="preserve"> kerül kialakításra, amelyek különböző szinteken nyújtanak betekintést a rendszer működésébe.</w:t>
      </w:r>
    </w:p>
    <w:p w14:paraId="15635B5B" w14:textId="461B066F" w:rsidR="00F21CC2" w:rsidRPr="00FA2BE1" w:rsidRDefault="00F21CC2" w:rsidP="008539F6">
      <w:pPr>
        <w:pStyle w:val="Cmsor3"/>
      </w:pPr>
      <w:bookmarkStart w:id="75" w:name="_Toc216368318"/>
      <w:r w:rsidRPr="00FA2BE1">
        <w:t>Általános áttekintő</w:t>
      </w:r>
      <w:bookmarkEnd w:id="75"/>
    </w:p>
    <w:p w14:paraId="1FB46EAE" w14:textId="1D3BFF74" w:rsidR="00F21CC2" w:rsidRPr="00FA2BE1" w:rsidRDefault="00F21CC2" w:rsidP="00C00900">
      <w:pPr>
        <w:ind w:firstLine="0"/>
      </w:pPr>
      <w:r w:rsidRPr="00FA2BE1">
        <w:t xml:space="preserve">Ez a </w:t>
      </w:r>
      <w:proofErr w:type="spellStart"/>
      <w:r w:rsidRPr="00FA2BE1">
        <w:t>dashboard</w:t>
      </w:r>
      <w:proofErr w:type="spellEnd"/>
      <w:r w:rsidRPr="00FA2BE1">
        <w:t xml:space="preserve"> a hálózat teljes állapotának magas szintű áttekintésére szolgál. Célja, hogy a felhasználó egyetlen pillantással felmérhesse a rendszer általános </w:t>
      </w:r>
      <w:r w:rsidR="00EE21C0" w:rsidRPr="00FA2BE1">
        <w:t>„</w:t>
      </w:r>
      <w:r w:rsidRPr="00FA2BE1">
        <w:t>egészségét</w:t>
      </w:r>
      <w:r w:rsidR="00EE21C0" w:rsidRPr="00FA2BE1">
        <w:t>”</w:t>
      </w:r>
      <w:r w:rsidRPr="00FA2BE1">
        <w:t xml:space="preserve">. A felületen minden egyes </w:t>
      </w:r>
      <w:r w:rsidR="00806485">
        <w:t>felügyelt</w:t>
      </w:r>
      <w:r w:rsidRPr="00FA2BE1">
        <w:t xml:space="preserve"> csomópont (</w:t>
      </w:r>
      <w:proofErr w:type="spellStart"/>
      <w:r w:rsidRPr="00FA2BE1">
        <w:t>host</w:t>
      </w:r>
      <w:proofErr w:type="spellEnd"/>
      <w:r w:rsidRPr="00FA2BE1">
        <w:t>) legfontosabb adatai jelennek meg.</w:t>
      </w:r>
    </w:p>
    <w:p w14:paraId="1A0A3157" w14:textId="1EA5D69C" w:rsidR="00F21CC2" w:rsidRPr="00FA2BE1" w:rsidRDefault="00F21CC2" w:rsidP="001926DD">
      <w:pPr>
        <w:ind w:firstLine="0"/>
      </w:pPr>
      <w:r w:rsidRPr="00FA2BE1">
        <w:t>A megjelenített kulcsmetrikák közé tartoznak</w:t>
      </w:r>
      <w:r w:rsidR="00A777F6" w:rsidRPr="00FA2BE1">
        <w:t xml:space="preserve"> a</w:t>
      </w:r>
      <w:r w:rsidRPr="00FA2BE1">
        <w:t xml:space="preserve"> </w:t>
      </w:r>
      <w:r w:rsidR="001C3382" w:rsidRPr="00FA2BE1">
        <w:t>küldött és kapott</w:t>
      </w:r>
      <w:r w:rsidRPr="00FA2BE1">
        <w:t xml:space="preserve"> csomagok és oktettek száma</w:t>
      </w:r>
      <w:r w:rsidR="00A777F6" w:rsidRPr="00FA2BE1">
        <w:t xml:space="preserve">, illetve a </w:t>
      </w:r>
      <w:r w:rsidR="002A4362" w:rsidRPr="00FA2BE1">
        <w:t>MIP pontok száma</w:t>
      </w:r>
      <w:r w:rsidR="00A777F6" w:rsidRPr="00FA2BE1">
        <w:t xml:space="preserve">. </w:t>
      </w:r>
      <w:r w:rsidRPr="00FA2BE1">
        <w:t xml:space="preserve">Ezen felül a </w:t>
      </w:r>
      <w:proofErr w:type="spellStart"/>
      <w:r w:rsidRPr="00FA2BE1">
        <w:t>dashboard</w:t>
      </w:r>
      <w:proofErr w:type="spellEnd"/>
      <w:r w:rsidRPr="00FA2BE1">
        <w:t xml:space="preserve"> tartalmaz egy panelt, amely listázza a csomópontok által küldött </w:t>
      </w:r>
      <w:proofErr w:type="spellStart"/>
      <w:r w:rsidRPr="00FA2BE1">
        <w:t>eseményvezérelt</w:t>
      </w:r>
      <w:proofErr w:type="spellEnd"/>
      <w:r w:rsidRPr="00FA2BE1">
        <w:t xml:space="preserve"> </w:t>
      </w:r>
      <w:proofErr w:type="spellStart"/>
      <w:r w:rsidRPr="00FA2BE1">
        <w:t>push</w:t>
      </w:r>
      <w:proofErr w:type="spellEnd"/>
      <w:r w:rsidR="00A45338">
        <w:t xml:space="preserve"> </w:t>
      </w:r>
      <w:r w:rsidRPr="00FA2BE1">
        <w:t>üzeneteket, így a</w:t>
      </w:r>
      <w:r w:rsidR="009C7404" w:rsidRPr="00FA2BE1">
        <w:t xml:space="preserve"> fontos </w:t>
      </w:r>
      <w:r w:rsidRPr="00FA2BE1">
        <w:t>események (pl. telnet bejelentkezés) is azonnal láthatóvá válnak.</w:t>
      </w:r>
    </w:p>
    <w:p w14:paraId="14139ADE" w14:textId="2CCD0CD1" w:rsidR="00F21CC2" w:rsidRPr="00FA2BE1" w:rsidRDefault="00F21CC2" w:rsidP="008539F6">
      <w:pPr>
        <w:pStyle w:val="Cmsor3"/>
      </w:pPr>
      <w:bookmarkStart w:id="76" w:name="_Toc216368319"/>
      <w:r w:rsidRPr="00FA2BE1">
        <w:t>Csomópont specifikus</w:t>
      </w:r>
      <w:bookmarkEnd w:id="76"/>
    </w:p>
    <w:p w14:paraId="4F28FC55" w14:textId="43A23CD1" w:rsidR="00F21CC2" w:rsidRPr="00FA2BE1" w:rsidRDefault="00F21CC2" w:rsidP="00AD39FF">
      <w:pPr>
        <w:ind w:firstLine="0"/>
      </w:pPr>
      <w:r w:rsidRPr="00FA2BE1">
        <w:t xml:space="preserve">Míg az általános </w:t>
      </w:r>
      <w:proofErr w:type="spellStart"/>
      <w:r w:rsidRPr="00FA2BE1">
        <w:t>dashboard</w:t>
      </w:r>
      <w:proofErr w:type="spellEnd"/>
      <w:r w:rsidRPr="00FA2BE1">
        <w:t xml:space="preserve"> egy madártávlati</w:t>
      </w:r>
      <w:r w:rsidR="00D17C7B">
        <w:t xml:space="preserve"> áttekintő</w:t>
      </w:r>
      <w:r w:rsidRPr="00FA2BE1">
        <w:t xml:space="preserve"> képet ad</w:t>
      </w:r>
      <w:r w:rsidR="00D17C7B">
        <w:t xml:space="preserve"> a hálózatról</w:t>
      </w:r>
      <w:r w:rsidRPr="00FA2BE1">
        <w:t xml:space="preserve">, ez a felület egyetlen kiválasztott csomópont részletes </w:t>
      </w:r>
      <w:r w:rsidR="00AD39FF" w:rsidRPr="00FA2BE1">
        <w:t>áttekintését</w:t>
      </w:r>
      <w:r w:rsidRPr="00FA2BE1">
        <w:t xml:space="preserve"> teszi lehetővé. A felhasználó egy legördülő menüből választhatja ki az elemezni kívánt </w:t>
      </w:r>
      <w:proofErr w:type="spellStart"/>
      <w:r w:rsidRPr="00FA2BE1">
        <w:t>host</w:t>
      </w:r>
      <w:proofErr w:type="spellEnd"/>
      <w:r w:rsidR="00D17C7B">
        <w:t>-</w:t>
      </w:r>
      <w:r w:rsidRPr="00FA2BE1">
        <w:t xml:space="preserve">ot, és a </w:t>
      </w:r>
      <w:proofErr w:type="spellStart"/>
      <w:r w:rsidRPr="00FA2BE1">
        <w:t>dashboard</w:t>
      </w:r>
      <w:proofErr w:type="spellEnd"/>
      <w:r w:rsidRPr="00FA2BE1">
        <w:t xml:space="preserve"> összes panelje dinamikusan frissül a kiválasztott csomópont adataival.</w:t>
      </w:r>
    </w:p>
    <w:p w14:paraId="72651FDE" w14:textId="77777777" w:rsidR="00F21CC2" w:rsidRPr="00FA2BE1" w:rsidRDefault="00F21CC2" w:rsidP="00C10685">
      <w:pPr>
        <w:ind w:firstLine="0"/>
      </w:pPr>
      <w:r w:rsidRPr="00FA2BE1">
        <w:lastRenderedPageBreak/>
        <w:t>Itt minden, a csomópont által szolgáltatott metrika részletes, idősoros grafikonon jelenik meg, többek között:</w:t>
      </w:r>
    </w:p>
    <w:p w14:paraId="2C84836E" w14:textId="7B02915A" w:rsidR="00F21CC2" w:rsidRPr="00FA2BE1" w:rsidRDefault="00D17C7B" w:rsidP="00C10685">
      <w:pPr>
        <w:pStyle w:val="Listaszerbekezds"/>
        <w:numPr>
          <w:ilvl w:val="0"/>
          <w:numId w:val="36"/>
        </w:numPr>
      </w:pPr>
      <w:r>
        <w:t>a</w:t>
      </w:r>
      <w:r w:rsidR="00F21CC2" w:rsidRPr="00FA2BE1">
        <w:t xml:space="preserve"> PRF és PEF objektumok összes elérhető metrikája</w:t>
      </w:r>
      <w:r>
        <w:t>,</w:t>
      </w:r>
    </w:p>
    <w:p w14:paraId="72B2EF7F" w14:textId="0C7DA056" w:rsidR="00F21CC2" w:rsidRPr="00FA2BE1" w:rsidRDefault="00D17C7B" w:rsidP="00C10685">
      <w:pPr>
        <w:pStyle w:val="Listaszerbekezds"/>
        <w:numPr>
          <w:ilvl w:val="0"/>
          <w:numId w:val="36"/>
        </w:numPr>
      </w:pPr>
      <w:r>
        <w:t>a</w:t>
      </w:r>
      <w:r w:rsidR="00F21CC2" w:rsidRPr="00FA2BE1">
        <w:t xml:space="preserve"> hálózati interfészek bejövő és kimenő forgalma (csomagok és oktettek)</w:t>
      </w:r>
      <w:r>
        <w:t>,</w:t>
      </w:r>
    </w:p>
    <w:p w14:paraId="559AC17D" w14:textId="30BEFCE2" w:rsidR="00F21CC2" w:rsidRPr="00FA2BE1" w:rsidRDefault="00D17C7B" w:rsidP="00C10685">
      <w:pPr>
        <w:pStyle w:val="Listaszerbekezds"/>
        <w:numPr>
          <w:ilvl w:val="0"/>
          <w:numId w:val="36"/>
        </w:numPr>
      </w:pPr>
      <w:r>
        <w:t>a</w:t>
      </w:r>
      <w:r w:rsidR="00F21CC2" w:rsidRPr="00FA2BE1">
        <w:t xml:space="preserve"> parser és</w:t>
      </w:r>
      <w:r w:rsidR="00C10685" w:rsidRPr="00FA2BE1">
        <w:t xml:space="preserve"> </w:t>
      </w:r>
      <w:proofErr w:type="spellStart"/>
      <w:r w:rsidR="00F21CC2" w:rsidRPr="00FA2BE1">
        <w:t>stream</w:t>
      </w:r>
      <w:proofErr w:type="spellEnd"/>
      <w:r w:rsidR="00F21CC2" w:rsidRPr="00FA2BE1">
        <w:t xml:space="preserve"> specifikus statisztikák</w:t>
      </w:r>
      <w:r>
        <w:t>,</w:t>
      </w:r>
    </w:p>
    <w:p w14:paraId="1C640AA6" w14:textId="29F83987" w:rsidR="00F21CC2" w:rsidRPr="00FA2BE1" w:rsidRDefault="00D17C7B" w:rsidP="00C10685">
      <w:pPr>
        <w:pStyle w:val="Listaszerbekezds"/>
        <w:numPr>
          <w:ilvl w:val="0"/>
          <w:numId w:val="36"/>
        </w:numPr>
      </w:pPr>
      <w:r>
        <w:t>a</w:t>
      </w:r>
      <w:r w:rsidR="00F21CC2" w:rsidRPr="00FA2BE1">
        <w:t xml:space="preserve"> belső működést </w:t>
      </w:r>
      <w:r w:rsidR="00806485">
        <w:t>felügyelő</w:t>
      </w:r>
      <w:r w:rsidR="00F21CC2" w:rsidRPr="00FA2BE1">
        <w:t xml:space="preserve"> MIP pontok adatai.</w:t>
      </w:r>
    </w:p>
    <w:p w14:paraId="2837C3D4" w14:textId="4FC6DF95" w:rsidR="00F21CC2" w:rsidRPr="00FA2BE1" w:rsidRDefault="00F21CC2" w:rsidP="006408C1">
      <w:pPr>
        <w:ind w:firstLine="0"/>
      </w:pPr>
      <w:r w:rsidRPr="00FA2BE1">
        <w:t>Ez a nézet elengedhetetlen a hibakereséshez és egy-egy csomópont viselkedésének</w:t>
      </w:r>
      <w:r w:rsidR="00C10685" w:rsidRPr="00FA2BE1">
        <w:t xml:space="preserve"> </w:t>
      </w:r>
      <w:r w:rsidRPr="00FA2BE1">
        <w:t>elemzéséhez.</w:t>
      </w:r>
    </w:p>
    <w:p w14:paraId="7E606C8F" w14:textId="6367D9AC" w:rsidR="00F21CC2" w:rsidRPr="00FA2BE1" w:rsidRDefault="00F21CC2" w:rsidP="008539F6">
      <w:pPr>
        <w:pStyle w:val="Cmsor3"/>
      </w:pPr>
      <w:bookmarkStart w:id="77" w:name="_Toc216368320"/>
      <w:r w:rsidRPr="00FA2BE1">
        <w:t>Interfész összehasonlító</w:t>
      </w:r>
      <w:bookmarkEnd w:id="77"/>
    </w:p>
    <w:p w14:paraId="5431B444" w14:textId="5E8A9380" w:rsidR="00F21CC2" w:rsidRPr="00FA2BE1" w:rsidRDefault="00F21CC2" w:rsidP="00C10685">
      <w:pPr>
        <w:ind w:firstLine="0"/>
      </w:pPr>
      <w:r w:rsidRPr="00FA2BE1">
        <w:t xml:space="preserve">Ez a speciális </w:t>
      </w:r>
      <w:proofErr w:type="spellStart"/>
      <w:r w:rsidRPr="00FA2BE1">
        <w:t>dashboard</w:t>
      </w:r>
      <w:proofErr w:type="spellEnd"/>
      <w:r w:rsidRPr="00FA2BE1">
        <w:t xml:space="preserve"> a redundáns útvonalak működésének ellenőrzésére szolgál. A felület lehetővé teszi a felhasználó számára, hogy kiválasszon egy </w:t>
      </w:r>
      <w:r w:rsidR="00EE21C0" w:rsidRPr="00FA2BE1">
        <w:t>„</w:t>
      </w:r>
      <w:r w:rsidRPr="00FA2BE1">
        <w:t>A</w:t>
      </w:r>
      <w:r w:rsidR="00EE21C0" w:rsidRPr="00FA2BE1">
        <w:t>”</w:t>
      </w:r>
      <w:r w:rsidRPr="00FA2BE1">
        <w:t xml:space="preserve"> és egy </w:t>
      </w:r>
      <w:r w:rsidR="00EE21C0" w:rsidRPr="00FA2BE1">
        <w:t>„</w:t>
      </w:r>
      <w:r w:rsidRPr="00FA2BE1">
        <w:t>B</w:t>
      </w:r>
      <w:r w:rsidR="00EE21C0" w:rsidRPr="00FA2BE1">
        <w:t>”</w:t>
      </w:r>
      <w:r w:rsidRPr="00FA2BE1">
        <w:t xml:space="preserve"> csomópontot, majd ezeken belül egy-egy interfészt. A </w:t>
      </w:r>
      <w:proofErr w:type="spellStart"/>
      <w:r w:rsidRPr="00FA2BE1">
        <w:t>dashboard</w:t>
      </w:r>
      <w:proofErr w:type="spellEnd"/>
      <w:r w:rsidRPr="00FA2BE1">
        <w:t xml:space="preserve"> ezután egymás mellett ábrázolja az </w:t>
      </w:r>
      <w:r w:rsidR="00EE21C0" w:rsidRPr="00FA2BE1">
        <w:t>„</w:t>
      </w:r>
      <w:r w:rsidRPr="00FA2BE1">
        <w:t>A</w:t>
      </w:r>
      <w:r w:rsidR="00EE21C0" w:rsidRPr="00FA2BE1">
        <w:t>”</w:t>
      </w:r>
      <w:r w:rsidRPr="00FA2BE1">
        <w:t xml:space="preserve"> pontból küldött és a </w:t>
      </w:r>
      <w:r w:rsidR="00EE21C0" w:rsidRPr="00FA2BE1">
        <w:t>„</w:t>
      </w:r>
      <w:r w:rsidRPr="00FA2BE1">
        <w:t>B</w:t>
      </w:r>
      <w:r w:rsidR="00EE21C0" w:rsidRPr="00FA2BE1">
        <w:t>”</w:t>
      </w:r>
      <w:r w:rsidRPr="00FA2BE1">
        <w:t xml:space="preserve"> pontba beérkezett csomagok és oktettek számát.</w:t>
      </w:r>
    </w:p>
    <w:p w14:paraId="78B28779" w14:textId="3CD0D530" w:rsidR="00F21CC2" w:rsidRPr="00FA2BE1" w:rsidRDefault="00F21CC2" w:rsidP="00952443">
      <w:pPr>
        <w:ind w:firstLine="0"/>
      </w:pPr>
      <w:r w:rsidRPr="00FA2BE1">
        <w:t>A grafikonok vizuálisan megjelenítik a két interfész forgalma közötti esetleges eltéréseket. Ideális esetben a küldött és a fogadott adatok száma megegyezik. Ha a fogadott oldalon kevesebb csomag látható, az csomagvesztésre utal a két pont közötti útvonalon.</w:t>
      </w:r>
    </w:p>
    <w:p w14:paraId="74042584" w14:textId="14A41457" w:rsidR="00F21CC2" w:rsidRPr="00FA2BE1" w:rsidRDefault="00F21CC2" w:rsidP="008539F6">
      <w:pPr>
        <w:pStyle w:val="Cmsor3"/>
      </w:pPr>
      <w:bookmarkStart w:id="78" w:name="_Toc216368321"/>
      <w:r w:rsidRPr="00FA2BE1">
        <w:t>Topológia</w:t>
      </w:r>
      <w:bookmarkEnd w:id="78"/>
      <w:r w:rsidRPr="00FA2BE1">
        <w:t xml:space="preserve"> </w:t>
      </w:r>
    </w:p>
    <w:p w14:paraId="29936641" w14:textId="4805E244" w:rsidR="003C032E" w:rsidRPr="00FA2BE1" w:rsidRDefault="00F21CC2" w:rsidP="00CC36E7">
      <w:pPr>
        <w:ind w:firstLine="0"/>
      </w:pPr>
      <w:r w:rsidRPr="00FA2BE1">
        <w:t xml:space="preserve">Ez a </w:t>
      </w:r>
      <w:proofErr w:type="spellStart"/>
      <w:r w:rsidRPr="00FA2BE1">
        <w:t>dashboard</w:t>
      </w:r>
      <w:proofErr w:type="spellEnd"/>
      <w:r w:rsidRPr="00FA2BE1">
        <w:t xml:space="preserve"> egy statikus, de informatív képet ad a hálózat felépítéséről. A felületen a topológia-generátor szolgáltatás által készített ábra jelenik meg, amely bemutatja a hálózati csomópontokat és az azokat összekötő linkeket. Az ábra segít kontextusba helyezni a többi </w:t>
      </w:r>
      <w:proofErr w:type="spellStart"/>
      <w:r>
        <w:t>dashboard</w:t>
      </w:r>
      <w:r w:rsidR="00A45FCA">
        <w:t>-</w:t>
      </w:r>
      <w:r>
        <w:t>on</w:t>
      </w:r>
      <w:proofErr w:type="spellEnd"/>
      <w:r w:rsidRPr="00FA2BE1">
        <w:t xml:space="preserve"> látott metrikákat, vizuálisan is megjelenítve, hogy melyik adat melyik hálózati eszközhöz vagy útvonalhoz tartozik. Ez különösen a redundáns útvonalak azonosításában és a forgalom útjának megértésében</w:t>
      </w:r>
      <w:r w:rsidR="00895F23">
        <w:t xml:space="preserve"> nyújt támogatást</w:t>
      </w:r>
      <w:r w:rsidR="003D0F88">
        <w:t>.</w:t>
      </w:r>
    </w:p>
    <w:p w14:paraId="5AB5681E" w14:textId="77777777" w:rsidR="003C032E" w:rsidRPr="00FA2BE1" w:rsidRDefault="003C032E" w:rsidP="00CC36E7">
      <w:pPr>
        <w:ind w:firstLine="0"/>
      </w:pPr>
    </w:p>
    <w:p w14:paraId="1072CEF8" w14:textId="1CC02BA7" w:rsidR="003C032E" w:rsidRPr="00FA2BE1" w:rsidRDefault="003C032E" w:rsidP="00F82357">
      <w:pPr>
        <w:pStyle w:val="Cmsor1"/>
      </w:pPr>
      <w:bookmarkStart w:id="79" w:name="_Toc216368322"/>
      <w:r w:rsidRPr="00FA2BE1">
        <w:lastRenderedPageBreak/>
        <w:t>Megvalósítás</w:t>
      </w:r>
      <w:bookmarkEnd w:id="79"/>
    </w:p>
    <w:p w14:paraId="085A3C03" w14:textId="2F6FF6F2" w:rsidR="003513FA" w:rsidRPr="00FA2BE1" w:rsidRDefault="6A10BFEA" w:rsidP="003C032E">
      <w:pPr>
        <w:ind w:firstLine="0"/>
      </w:pPr>
      <w:r w:rsidRPr="00FA2BE1">
        <w:t>E</w:t>
      </w:r>
      <w:r w:rsidR="0B11DE37" w:rsidRPr="00FA2BE1">
        <w:t>z</w:t>
      </w:r>
      <w:r w:rsidRPr="00FA2BE1">
        <w:t xml:space="preserve"> a fejezet a projekt és a tervekben leírtak alapján való implementációt fo</w:t>
      </w:r>
      <w:r w:rsidR="0B11DE37" w:rsidRPr="00FA2BE1">
        <w:t>gja</w:t>
      </w:r>
      <w:r w:rsidRPr="00FA2BE1">
        <w:t xml:space="preserve"> részletezni. A rendszer egy </w:t>
      </w:r>
      <w:proofErr w:type="spellStart"/>
      <w:r w:rsidRPr="00FA2BE1">
        <w:t>mikroszolgáltatás</w:t>
      </w:r>
      <w:proofErr w:type="spellEnd"/>
      <w:r w:rsidRPr="00FA2BE1">
        <w:t xml:space="preserve">-alapú architektúrára épül, amelyet a Docker </w:t>
      </w:r>
      <w:proofErr w:type="spellStart"/>
      <w:r w:rsidRPr="00FA2BE1">
        <w:t>konténerizációs</w:t>
      </w:r>
      <w:proofErr w:type="spellEnd"/>
      <w:r w:rsidRPr="00FA2BE1">
        <w:t xml:space="preserve"> technológia </w:t>
      </w:r>
      <w:r w:rsidR="00444CD7">
        <w:t>támogat. A konténerek összehangolt kezelését</w:t>
      </w:r>
      <w:r w:rsidRPr="00FA2BE1">
        <w:t xml:space="preserve"> a Docker </w:t>
      </w:r>
      <w:proofErr w:type="spellStart"/>
      <w:r w:rsidRPr="00FA2BE1">
        <w:t>Compose</w:t>
      </w:r>
      <w:proofErr w:type="spellEnd"/>
      <w:r w:rsidR="00444CD7">
        <w:t xml:space="preserve"> </w:t>
      </w:r>
      <w:r w:rsidR="003C032E">
        <w:fldChar w:fldCharType="begin"/>
      </w:r>
      <w:r w:rsidR="003C032E">
        <w:instrText xml:space="preserve"> REF _Ref215313590 \r \h </w:instrText>
      </w:r>
      <w:r w:rsidR="003C032E">
        <w:fldChar w:fldCharType="separate"/>
      </w:r>
      <w:r w:rsidR="003563E3">
        <w:t>[17]</w:t>
      </w:r>
      <w:r w:rsidR="003C032E">
        <w:fldChar w:fldCharType="end"/>
      </w:r>
      <w:r w:rsidR="00444CD7">
        <w:t xml:space="preserve"> biztosítja, amely lehetővé teszi a több komponensből álló alkalmazás definiálását</w:t>
      </w:r>
      <w:r w:rsidR="00642F7F">
        <w:t xml:space="preserve"> </w:t>
      </w:r>
      <w:r w:rsidR="00444CD7">
        <w:t>és futtatását</w:t>
      </w:r>
      <w:r w:rsidRPr="00FA2BE1">
        <w:t xml:space="preserve"> egyetlen</w:t>
      </w:r>
      <w:r w:rsidR="00444CD7">
        <w:t xml:space="preserve"> YAML konfigurációs fájl segítségével.</w:t>
      </w:r>
      <w:r w:rsidR="00C678D3">
        <w:t xml:space="preserve"> </w:t>
      </w:r>
      <w:r w:rsidR="00587AA3">
        <w:t xml:space="preserve"> </w:t>
      </w:r>
    </w:p>
    <w:p w14:paraId="2B114FE1" w14:textId="3064574D" w:rsidR="003C032E" w:rsidRPr="00FA2BE1" w:rsidRDefault="003C032E" w:rsidP="00F82357">
      <w:pPr>
        <w:pStyle w:val="Cmsor2"/>
      </w:pPr>
      <w:bookmarkStart w:id="80" w:name="_Toc216368323"/>
      <w:r w:rsidRPr="00FA2BE1">
        <w:t>Tesztkörnyezet telepítése</w:t>
      </w:r>
      <w:bookmarkEnd w:id="80"/>
    </w:p>
    <w:p w14:paraId="6BA92884" w14:textId="52CBA7AD" w:rsidR="003C032E" w:rsidRPr="00FA2BE1" w:rsidRDefault="003C032E" w:rsidP="003C032E">
      <w:pPr>
        <w:ind w:firstLine="0"/>
      </w:pPr>
      <w:r w:rsidRPr="00FA2BE1">
        <w:t xml:space="preserve">A fejlesztés és a futtatás alapfeltétele egy megfelelően konfigurált tesztkörnyezet, amely magában foglalja a szükséges operációs rendszer-szintű eszközöket és a </w:t>
      </w:r>
      <w:proofErr w:type="spellStart"/>
      <w:r w:rsidRPr="00FA2BE1">
        <w:t>konténerizációs</w:t>
      </w:r>
      <w:proofErr w:type="spellEnd"/>
      <w:r w:rsidRPr="00FA2BE1">
        <w:t xml:space="preserve"> platformot.</w:t>
      </w:r>
    </w:p>
    <w:p w14:paraId="53843CE6" w14:textId="40EF88D2" w:rsidR="003C032E" w:rsidRPr="00FA2BE1" w:rsidRDefault="003C032E" w:rsidP="008539F6">
      <w:pPr>
        <w:pStyle w:val="Cmsor3"/>
      </w:pPr>
      <w:bookmarkStart w:id="81" w:name="_Toc216368324"/>
      <w:r w:rsidRPr="00FA2BE1">
        <w:t xml:space="preserve">WSL (Windows </w:t>
      </w:r>
      <w:proofErr w:type="spellStart"/>
      <w:r w:rsidRPr="00FA2BE1">
        <w:t>Subsystem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Linux)</w:t>
      </w:r>
      <w:bookmarkEnd w:id="81"/>
    </w:p>
    <w:p w14:paraId="7912761E" w14:textId="35CB9244" w:rsidR="003C032E" w:rsidRPr="00FA2BE1" w:rsidRDefault="003C032E" w:rsidP="003C032E">
      <w:pPr>
        <w:ind w:firstLine="0"/>
      </w:pPr>
      <w:r w:rsidRPr="00FA2BE1">
        <w:t xml:space="preserve">A fejlesztés Windows operációs rendszeren történt, de a Linux-alapú eszközök és a </w:t>
      </w:r>
      <w:proofErr w:type="spellStart"/>
      <w:r w:rsidRPr="00FA2BE1">
        <w:t>konténerizáció</w:t>
      </w:r>
      <w:proofErr w:type="spellEnd"/>
      <w:r w:rsidRPr="00FA2BE1">
        <w:t xml:space="preserve"> zökkenőmentes használata érdekében a Windows </w:t>
      </w:r>
      <w:proofErr w:type="spellStart"/>
      <w:r w:rsidRPr="00FA2BE1">
        <w:t>Subsystem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Linux (WSL) 2-es verziója került telepítésre. A </w:t>
      </w:r>
      <w:r w:rsidR="00C316CD" w:rsidRPr="00FA2BE1">
        <w:t>„</w:t>
      </w:r>
      <w:proofErr w:type="spellStart"/>
      <w:r w:rsidRPr="00FA2BE1">
        <w:t>wsl</w:t>
      </w:r>
      <w:proofErr w:type="spellEnd"/>
      <w:r w:rsidRPr="00FA2BE1">
        <w:t xml:space="preserve"> --</w:t>
      </w:r>
      <w:proofErr w:type="spellStart"/>
      <w:r w:rsidRPr="00FA2BE1">
        <w:t>install</w:t>
      </w:r>
      <w:proofErr w:type="spellEnd"/>
      <w:r w:rsidR="004C1E2E" w:rsidRPr="00FA2BE1">
        <w:t>”</w:t>
      </w:r>
      <w:r w:rsidRPr="00FA2BE1">
        <w:t xml:space="preserve"> parancs futtatásával egy alapértelmezett Ubuntu disztribúció települ, amely teljes értékű Linux környezetet biztosít a Windows-</w:t>
      </w:r>
      <w:proofErr w:type="spellStart"/>
      <w:r w:rsidRPr="00FA2BE1">
        <w:t>on</w:t>
      </w:r>
      <w:proofErr w:type="spellEnd"/>
      <w:r w:rsidRPr="00FA2BE1">
        <w:t xml:space="preserve"> belül.</w:t>
      </w:r>
    </w:p>
    <w:p w14:paraId="544A5C0D" w14:textId="042686EB" w:rsidR="003C032E" w:rsidRPr="00FA2BE1" w:rsidRDefault="003C032E" w:rsidP="008539F6">
      <w:pPr>
        <w:pStyle w:val="Cmsor3"/>
      </w:pPr>
      <w:bookmarkStart w:id="82" w:name="_Toc216368325"/>
      <w:r w:rsidRPr="00FA2BE1">
        <w:t xml:space="preserve">Docker </w:t>
      </w:r>
      <w:proofErr w:type="spellStart"/>
      <w:r w:rsidRPr="00FA2BE1">
        <w:t>Desktop</w:t>
      </w:r>
      <w:bookmarkEnd w:id="82"/>
      <w:proofErr w:type="spellEnd"/>
    </w:p>
    <w:p w14:paraId="5B82EDB0" w14:textId="2691FBC9" w:rsidR="003C032E" w:rsidRPr="00FA2BE1" w:rsidRDefault="003C032E" w:rsidP="003C032E">
      <w:pPr>
        <w:ind w:firstLine="0"/>
      </w:pPr>
      <w:r w:rsidRPr="00FA2BE1">
        <w:t xml:space="preserve">A </w:t>
      </w:r>
      <w:proofErr w:type="spellStart"/>
      <w:r w:rsidRPr="00FA2BE1">
        <w:t>konténerizált</w:t>
      </w:r>
      <w:proofErr w:type="spellEnd"/>
      <w:r w:rsidRPr="00FA2BE1">
        <w:t xml:space="preserve"> alkalmazások futtatásához a Docker </w:t>
      </w:r>
      <w:proofErr w:type="spellStart"/>
      <w:r w:rsidRPr="00FA2BE1">
        <w:t>Desktop</w:t>
      </w:r>
      <w:proofErr w:type="spellEnd"/>
      <w:r w:rsidRPr="00FA2BE1">
        <w:t xml:space="preserve"> </w:t>
      </w:r>
      <w:proofErr w:type="spellStart"/>
      <w:r w:rsidRPr="00FA2BE1">
        <w:t>for</w:t>
      </w:r>
      <w:proofErr w:type="spellEnd"/>
      <w:r w:rsidRPr="00FA2BE1">
        <w:t xml:space="preserve"> Windows szoftver lett telepítve. Ez az alkalmazás integrálódik a WSL 2-vel, lehetővé téve a Linux konténerek natív sebességű futtatását. A projektben szereplő összes szolgáltatás (Prometheus, </w:t>
      </w:r>
      <w:proofErr w:type="spellStart"/>
      <w:r w:rsidRPr="00FA2BE1">
        <w:t>Grafana</w:t>
      </w:r>
      <w:proofErr w:type="spellEnd"/>
      <w:r w:rsidRPr="00FA2BE1">
        <w:t>, és az egyedi fejlesztésű Python alkalmazások</w:t>
      </w:r>
      <w:r w:rsidR="00386441" w:rsidRPr="00FA2BE1">
        <w:t>)</w:t>
      </w:r>
      <w:r w:rsidRPr="00FA2BE1">
        <w:t xml:space="preserve"> Docker konténerként fut. </w:t>
      </w:r>
      <w:r w:rsidR="00283463" w:rsidRPr="00FA2BE1">
        <w:t xml:space="preserve">Egy </w:t>
      </w:r>
      <w:proofErr w:type="spellStart"/>
      <w:r w:rsidR="00283463" w:rsidRPr="00FA2BE1">
        <w:t>docker</w:t>
      </w:r>
      <w:proofErr w:type="spellEnd"/>
      <w:r w:rsidR="00283463" w:rsidRPr="00FA2BE1">
        <w:t xml:space="preserve"> </w:t>
      </w:r>
      <w:proofErr w:type="spellStart"/>
      <w:r w:rsidR="00283463" w:rsidRPr="00FA2BE1">
        <w:t>compose</w:t>
      </w:r>
      <w:proofErr w:type="spellEnd"/>
      <w:r w:rsidR="00283463" w:rsidRPr="00FA2BE1">
        <w:t xml:space="preserve"> </w:t>
      </w:r>
      <w:proofErr w:type="spellStart"/>
      <w:r w:rsidR="00283463" w:rsidRPr="00FA2BE1">
        <w:t>yaml</w:t>
      </w:r>
      <w:proofErr w:type="spellEnd"/>
      <w:r w:rsidRPr="00FA2BE1">
        <w:t xml:space="preserve"> fájl definiálja ezeket a szolgáltatásokat, a közöttük lévő kapcsolatokat, a port-átirányításokat és a </w:t>
      </w:r>
      <w:r w:rsidR="001027E7">
        <w:t>maradandó</w:t>
      </w:r>
      <w:r w:rsidRPr="00FA2BE1">
        <w:t xml:space="preserve"> adattároláshoz szükséges </w:t>
      </w:r>
      <w:r w:rsidR="00665F35">
        <w:t>köteteket</w:t>
      </w:r>
      <w:r w:rsidRPr="00FA2BE1">
        <w:t>.</w:t>
      </w:r>
    </w:p>
    <w:p w14:paraId="48E56429" w14:textId="6CAA1685" w:rsidR="003C032E" w:rsidRPr="00FA2BE1" w:rsidRDefault="003C032E" w:rsidP="008539F6">
      <w:pPr>
        <w:pStyle w:val="Cmsor3"/>
      </w:pPr>
      <w:bookmarkStart w:id="83" w:name="_Toc216368326"/>
      <w:r w:rsidRPr="00FA2BE1">
        <w:t xml:space="preserve">Prometheus és </w:t>
      </w:r>
      <w:proofErr w:type="spellStart"/>
      <w:r w:rsidRPr="00FA2BE1">
        <w:t>Grafana</w:t>
      </w:r>
      <w:bookmarkEnd w:id="83"/>
      <w:proofErr w:type="spellEnd"/>
    </w:p>
    <w:p w14:paraId="23404FF7" w14:textId="0C331681" w:rsidR="003C032E" w:rsidRPr="00FA2BE1" w:rsidRDefault="003C032E" w:rsidP="003C032E">
      <w:pPr>
        <w:ind w:firstLine="0"/>
      </w:pPr>
      <w:r w:rsidRPr="00FA2BE1">
        <w:t xml:space="preserve">A </w:t>
      </w:r>
      <w:r w:rsidR="00DA56F2" w:rsidRPr="00FA2BE1">
        <w:t>rendszer</w:t>
      </w:r>
      <w:r w:rsidRPr="00FA2BE1">
        <w:t xml:space="preserve"> két központi eleme, a Prometheus és a </w:t>
      </w:r>
      <w:proofErr w:type="spellStart"/>
      <w:r w:rsidRPr="00FA2BE1">
        <w:t>Grafana</w:t>
      </w:r>
      <w:proofErr w:type="spellEnd"/>
      <w:r w:rsidRPr="00FA2BE1">
        <w:t xml:space="preserve">, szintén a Docker </w:t>
      </w:r>
      <w:proofErr w:type="spellStart"/>
      <w:r w:rsidRPr="00FA2BE1">
        <w:t>Compose</w:t>
      </w:r>
      <w:proofErr w:type="spellEnd"/>
      <w:r w:rsidRPr="00FA2BE1">
        <w:t xml:space="preserve"> konfiguráció részeként indul.</w:t>
      </w:r>
    </w:p>
    <w:p w14:paraId="0B323FA9" w14:textId="77777777" w:rsidR="009200E8" w:rsidRPr="00FA2BE1" w:rsidRDefault="003C032E" w:rsidP="002C4696">
      <w:pPr>
        <w:pStyle w:val="Cmsor4"/>
      </w:pPr>
      <w:r w:rsidRPr="00FA2BE1">
        <w:lastRenderedPageBreak/>
        <w:t>Prometheus</w:t>
      </w:r>
    </w:p>
    <w:p w14:paraId="75486CC0" w14:textId="0843AE74" w:rsidR="003C032E" w:rsidRPr="00FA2BE1" w:rsidRDefault="6A10BFEA" w:rsidP="003C032E">
      <w:pPr>
        <w:ind w:firstLine="0"/>
      </w:pPr>
      <w:r w:rsidRPr="00FA2BE1">
        <w:t xml:space="preserve">A hivatalos </w:t>
      </w:r>
      <w:r w:rsidR="07F3D13B" w:rsidRPr="00FA2BE1">
        <w:t>„</w:t>
      </w:r>
      <w:proofErr w:type="spellStart"/>
      <w:r w:rsidRPr="00FA2BE1">
        <w:t>prom</w:t>
      </w:r>
      <w:proofErr w:type="spellEnd"/>
      <w:r w:rsidRPr="00FA2BE1">
        <w:t>/</w:t>
      </w:r>
      <w:proofErr w:type="spellStart"/>
      <w:proofErr w:type="gramStart"/>
      <w:r w:rsidRPr="00FA2BE1">
        <w:t>prometheus:latest</w:t>
      </w:r>
      <w:proofErr w:type="spellEnd"/>
      <w:proofErr w:type="gramEnd"/>
      <w:r w:rsidR="4BFFEE0A" w:rsidRPr="00FA2BE1">
        <w:t>”</w:t>
      </w:r>
      <w:r w:rsidRPr="00FA2BE1">
        <w:t xml:space="preserve"> Docker </w:t>
      </w:r>
      <w:r w:rsidR="007B746A">
        <w:t xml:space="preserve">képet </w:t>
      </w:r>
      <w:r w:rsidR="007B746A" w:rsidRPr="00FA2BE1">
        <w:t>használja</w:t>
      </w:r>
      <w:r w:rsidRPr="00FA2BE1">
        <w:t xml:space="preserve">. A konfigurációja </w:t>
      </w:r>
      <w:r w:rsidR="6F671AFF" w:rsidRPr="00FA2BE1">
        <w:t xml:space="preserve">egy </w:t>
      </w:r>
      <w:proofErr w:type="spellStart"/>
      <w:r w:rsidR="6F671AFF" w:rsidRPr="00FA2BE1">
        <w:t>yaml</w:t>
      </w:r>
      <w:proofErr w:type="spellEnd"/>
      <w:r w:rsidRPr="00FA2BE1">
        <w:t xml:space="preserve"> fájlban található, amely a </w:t>
      </w:r>
      <w:proofErr w:type="spellStart"/>
      <w:r w:rsidR="6F671AFF" w:rsidRPr="00FA2BE1">
        <w:t>docker</w:t>
      </w:r>
      <w:proofErr w:type="spellEnd"/>
      <w:r w:rsidR="6F671AFF" w:rsidRPr="00FA2BE1">
        <w:t xml:space="preserve"> </w:t>
      </w:r>
      <w:proofErr w:type="spellStart"/>
      <w:r w:rsidR="6F671AFF" w:rsidRPr="00FA2BE1">
        <w:t>compose</w:t>
      </w:r>
      <w:proofErr w:type="spellEnd"/>
      <w:r w:rsidR="6F671AFF" w:rsidRPr="00FA2BE1">
        <w:t xml:space="preserve"> file</w:t>
      </w:r>
      <w:r w:rsidR="264F8DCF" w:rsidRPr="00FA2BE1">
        <w:t>-</w:t>
      </w:r>
      <w:r w:rsidR="6F671AFF" w:rsidRPr="00FA2BE1">
        <w:t>ban</w:t>
      </w:r>
      <w:r w:rsidRPr="00FA2BE1">
        <w:t xml:space="preserve"> megadottak szerint a </w:t>
      </w:r>
      <w:r w:rsidR="6F671AFF" w:rsidRPr="00FA2BE1">
        <w:t>konténerhez van</w:t>
      </w:r>
      <w:r w:rsidRPr="00FA2BE1">
        <w:t xml:space="preserve"> csatolva. Ez a fájl definiálja a lekérdezési célpontokat (</w:t>
      </w:r>
      <w:proofErr w:type="spellStart"/>
      <w:r w:rsidRPr="00FA2BE1">
        <w:t>scrape</w:t>
      </w:r>
      <w:proofErr w:type="spellEnd"/>
      <w:r w:rsidRPr="00FA2BE1">
        <w:t xml:space="preserve"> </w:t>
      </w:r>
      <w:proofErr w:type="spellStart"/>
      <w:r w:rsidRPr="00FA2BE1">
        <w:t>targets</w:t>
      </w:r>
      <w:proofErr w:type="spellEnd"/>
      <w:r w:rsidRPr="00FA2BE1">
        <w:t xml:space="preserve">), mint például a metrikákat szolgáltató </w:t>
      </w:r>
      <w:proofErr w:type="spellStart"/>
      <w:r w:rsidRPr="00FA2BE1">
        <w:t>Exporter</w:t>
      </w:r>
      <w:proofErr w:type="spellEnd"/>
      <w:r w:rsidRPr="00FA2BE1">
        <w:t>-t.</w:t>
      </w:r>
    </w:p>
    <w:p w14:paraId="08705CF3" w14:textId="77777777" w:rsidR="009200E8" w:rsidRPr="00FA2BE1" w:rsidRDefault="003C032E" w:rsidP="002C4696">
      <w:pPr>
        <w:pStyle w:val="Cmsor4"/>
      </w:pPr>
      <w:proofErr w:type="spellStart"/>
      <w:r w:rsidRPr="00FA2BE1">
        <w:t>Grafana</w:t>
      </w:r>
      <w:proofErr w:type="spellEnd"/>
    </w:p>
    <w:p w14:paraId="76810087" w14:textId="3CE3E3C6" w:rsidR="003C032E" w:rsidRPr="00FA2BE1" w:rsidRDefault="003C032E" w:rsidP="003C032E">
      <w:pPr>
        <w:ind w:firstLine="0"/>
      </w:pPr>
      <w:r w:rsidRPr="00FA2BE1">
        <w:t xml:space="preserve">A hivatalos </w:t>
      </w:r>
      <w:r w:rsidR="000E08D2" w:rsidRPr="00FA2BE1">
        <w:t>„</w:t>
      </w:r>
      <w:proofErr w:type="spellStart"/>
      <w:r w:rsidRPr="00FA2BE1">
        <w:t>grafana</w:t>
      </w:r>
      <w:proofErr w:type="spellEnd"/>
      <w:r w:rsidRPr="00FA2BE1">
        <w:t>/</w:t>
      </w:r>
      <w:proofErr w:type="spellStart"/>
      <w:proofErr w:type="gramStart"/>
      <w:r w:rsidRPr="00FA2BE1">
        <w:t>grafana:latest</w:t>
      </w:r>
      <w:proofErr w:type="spellEnd"/>
      <w:proofErr w:type="gramEnd"/>
      <w:r w:rsidR="004C1E2E" w:rsidRPr="00FA2BE1">
        <w:t>”</w:t>
      </w:r>
      <w:r w:rsidRPr="00FA2BE1">
        <w:t xml:space="preserve"> </w:t>
      </w:r>
      <w:r w:rsidR="00251039">
        <w:t>konténer</w:t>
      </w:r>
      <w:r>
        <w:t xml:space="preserve"> </w:t>
      </w:r>
      <w:r w:rsidR="0043425F">
        <w:t>képet</w:t>
      </w:r>
      <w:r w:rsidRPr="00FA2BE1">
        <w:t xml:space="preserve"> használja. A </w:t>
      </w:r>
      <w:proofErr w:type="spellStart"/>
      <w:r w:rsidRPr="00FA2BE1">
        <w:t>perzisztens</w:t>
      </w:r>
      <w:proofErr w:type="spellEnd"/>
      <w:r w:rsidRPr="00FA2BE1">
        <w:t xml:space="preserve"> tárolás és az automatikus konfiguráció (</w:t>
      </w:r>
      <w:proofErr w:type="spellStart"/>
      <w:r w:rsidRPr="00FA2BE1">
        <w:t>provisioning</w:t>
      </w:r>
      <w:proofErr w:type="spellEnd"/>
      <w:r w:rsidRPr="00FA2BE1">
        <w:t xml:space="preserve">) a </w:t>
      </w:r>
      <w:proofErr w:type="spellStart"/>
      <w:r w:rsidR="004C7427" w:rsidRPr="00FA2BE1">
        <w:t>docker</w:t>
      </w:r>
      <w:proofErr w:type="spellEnd"/>
      <w:r w:rsidR="004C7427" w:rsidRPr="00FA2BE1">
        <w:t xml:space="preserve"> </w:t>
      </w:r>
      <w:proofErr w:type="spellStart"/>
      <w:r w:rsidR="004C7427" w:rsidRPr="00FA2BE1">
        <w:t>compose</w:t>
      </w:r>
      <w:proofErr w:type="spellEnd"/>
      <w:r w:rsidR="004C7427" w:rsidRPr="00FA2BE1">
        <w:t xml:space="preserve"> </w:t>
      </w:r>
      <w:proofErr w:type="spellStart"/>
      <w:r w:rsidR="004C7427" w:rsidRPr="00FA2BE1">
        <w:t>fileban</w:t>
      </w:r>
      <w:proofErr w:type="spellEnd"/>
      <w:r w:rsidRPr="00FA2BE1">
        <w:t xml:space="preserve"> definiált </w:t>
      </w:r>
      <w:r w:rsidR="00665F35">
        <w:t>köteteken</w:t>
      </w:r>
      <w:r w:rsidRPr="00FA2BE1">
        <w:t xml:space="preserve"> keresztül valósul meg.</w:t>
      </w:r>
    </w:p>
    <w:p w14:paraId="29625D9B" w14:textId="22653A85" w:rsidR="003C032E" w:rsidRPr="00FA2BE1" w:rsidRDefault="003C032E" w:rsidP="003C032E">
      <w:pPr>
        <w:ind w:firstLine="0"/>
      </w:pPr>
      <w:r w:rsidRPr="00FA2BE1">
        <w:t>A teljes környezet indításá</w:t>
      </w:r>
      <w:r w:rsidR="00811F84" w:rsidRPr="00FA2BE1">
        <w:t>t</w:t>
      </w:r>
      <w:r w:rsidRPr="00FA2BE1">
        <w:t xml:space="preserve"> és </w:t>
      </w:r>
      <w:r w:rsidR="005766B0" w:rsidRPr="00FA2BE1">
        <w:t xml:space="preserve">a </w:t>
      </w:r>
      <w:r w:rsidR="00811F84" w:rsidRPr="00FA2BE1">
        <w:t>különböző komponensek közötti kapcsolat tesztelését</w:t>
      </w:r>
      <w:r w:rsidRPr="00FA2BE1">
        <w:t xml:space="preserve"> </w:t>
      </w:r>
      <w:r w:rsidR="00811F84" w:rsidRPr="00FA2BE1">
        <w:t xml:space="preserve">egy </w:t>
      </w:r>
      <w:proofErr w:type="spellStart"/>
      <w:r w:rsidRPr="00FA2BE1">
        <w:t>shell</w:t>
      </w:r>
      <w:proofErr w:type="spellEnd"/>
      <w:r w:rsidRPr="00FA2BE1">
        <w:t xml:space="preserve"> </w:t>
      </w:r>
      <w:proofErr w:type="spellStart"/>
      <w:r w:rsidRPr="00FA2BE1">
        <w:t>szkript</w:t>
      </w:r>
      <w:proofErr w:type="spellEnd"/>
      <w:r w:rsidRPr="00FA2BE1">
        <w:t xml:space="preserve"> végzi, amely elindítja a Docker </w:t>
      </w:r>
      <w:proofErr w:type="spellStart"/>
      <w:r w:rsidRPr="00FA2BE1">
        <w:t>Compose</w:t>
      </w:r>
      <w:proofErr w:type="spellEnd"/>
      <w:r w:rsidRPr="00FA2BE1">
        <w:t xml:space="preserve"> szolgáltatásokat, és </w:t>
      </w:r>
      <w:r w:rsidR="000E08D2" w:rsidRPr="00FA2BE1">
        <w:t>„</w:t>
      </w:r>
      <w:proofErr w:type="spellStart"/>
      <w:r w:rsidRPr="00FA2BE1">
        <w:t>curl</w:t>
      </w:r>
      <w:proofErr w:type="spellEnd"/>
      <w:r w:rsidR="004C1E2E" w:rsidRPr="00FA2BE1">
        <w:t>”</w:t>
      </w:r>
      <w:r w:rsidRPr="00FA2BE1">
        <w:t xml:space="preserve"> segítségével ellenőrzi a Prometheus és az </w:t>
      </w:r>
      <w:proofErr w:type="spellStart"/>
      <w:r w:rsidRPr="00FA2BE1">
        <w:t>Exporter</w:t>
      </w:r>
      <w:proofErr w:type="spellEnd"/>
      <w:r w:rsidRPr="00FA2BE1">
        <w:t xml:space="preserve"> végpontok elérhetőségét.</w:t>
      </w:r>
    </w:p>
    <w:p w14:paraId="3DADD162" w14:textId="3CA479A2" w:rsidR="003C032E" w:rsidRPr="00FA2BE1" w:rsidRDefault="003C032E" w:rsidP="00F82357">
      <w:pPr>
        <w:pStyle w:val="Cmsor2"/>
      </w:pPr>
      <w:bookmarkStart w:id="84" w:name="_Toc216368327"/>
      <w:r w:rsidRPr="00FA2BE1">
        <w:t>Implementáció</w:t>
      </w:r>
      <w:bookmarkEnd w:id="84"/>
    </w:p>
    <w:p w14:paraId="3BC74CE0" w14:textId="2251DAF1" w:rsidR="003C032E" w:rsidRPr="00FA2BE1" w:rsidRDefault="04F9011B" w:rsidP="003C032E">
      <w:pPr>
        <w:ind w:firstLine="0"/>
      </w:pPr>
      <w:r w:rsidRPr="00FA2BE1">
        <w:t>A következő</w:t>
      </w:r>
      <w:r w:rsidR="258DFD1C" w:rsidRPr="00FA2BE1">
        <w:t xml:space="preserve"> alfejezete</w:t>
      </w:r>
      <w:r w:rsidRPr="00FA2BE1">
        <w:t>k a rendszer egyedi fejlesztésű komponenseinek implementációját ismerteti</w:t>
      </w:r>
      <w:r w:rsidR="309D14C6" w:rsidRPr="00FA2BE1">
        <w:t>k</w:t>
      </w:r>
      <w:r w:rsidRPr="00FA2BE1">
        <w:t>. A kódbázis</w:t>
      </w:r>
      <w:r w:rsidR="003E699E">
        <w:t xml:space="preserve"> </w:t>
      </w:r>
      <w:r w:rsidR="003E699E">
        <w:fldChar w:fldCharType="begin"/>
      </w:r>
      <w:r w:rsidR="003E699E">
        <w:instrText xml:space="preserve"> REF _Ref216131732 \n \h </w:instrText>
      </w:r>
      <w:r w:rsidR="003E699E">
        <w:fldChar w:fldCharType="separate"/>
      </w:r>
      <w:r w:rsidR="003563E3">
        <w:t>[18]</w:t>
      </w:r>
      <w:r w:rsidR="003E699E">
        <w:fldChar w:fldCharType="end"/>
      </w:r>
      <w:r w:rsidRPr="00FA2BE1">
        <w:t xml:space="preserve"> verziókezelését a </w:t>
      </w:r>
      <w:proofErr w:type="spellStart"/>
      <w:r w:rsidRPr="00FA2BE1">
        <w:t>Git</w:t>
      </w:r>
      <w:proofErr w:type="spellEnd"/>
      <w:r w:rsidR="72905996" w:rsidRPr="00FA2BE1">
        <w:t xml:space="preserve"> </w:t>
      </w:r>
      <w:r w:rsidR="00FA1E04" w:rsidRPr="00FA2BE1">
        <w:fldChar w:fldCharType="begin"/>
      </w:r>
      <w:r w:rsidR="00FA1E04" w:rsidRPr="00FA2BE1">
        <w:instrText xml:space="preserve"> REF _Ref214271391 \r \h </w:instrText>
      </w:r>
      <w:r w:rsidR="00FA1E04" w:rsidRPr="00FA2BE1">
        <w:fldChar w:fldCharType="separate"/>
      </w:r>
      <w:r w:rsidR="003563E3">
        <w:t>[19]</w:t>
      </w:r>
      <w:r w:rsidR="00FA1E04" w:rsidRPr="00FA2BE1">
        <w:fldChar w:fldCharType="end"/>
      </w:r>
      <w:r w:rsidRPr="00FA2BE1">
        <w:t xml:space="preserve"> rendszer biztosítja, amely lehetővé teszi a fejlesztési folyamat következetes nyomon követését.</w:t>
      </w:r>
    </w:p>
    <w:p w14:paraId="67DD0D82" w14:textId="23A6156E" w:rsidR="003C032E" w:rsidRPr="00FA2BE1" w:rsidRDefault="003C032E" w:rsidP="008539F6">
      <w:pPr>
        <w:pStyle w:val="Cmsor3"/>
      </w:pPr>
      <w:bookmarkStart w:id="85" w:name="_Ref216263751"/>
      <w:bookmarkStart w:id="86" w:name="_Ref216263753"/>
      <w:bookmarkStart w:id="87" w:name="_Ref216263769"/>
      <w:bookmarkStart w:id="88" w:name="_Toc216368328"/>
      <w:proofErr w:type="spellStart"/>
      <w:r w:rsidRPr="00FA2BE1">
        <w:t>Exporter</w:t>
      </w:r>
      <w:proofErr w:type="spellEnd"/>
      <w:r w:rsidRPr="00FA2BE1">
        <w:t xml:space="preserve"> implementáció</w:t>
      </w:r>
      <w:bookmarkEnd w:id="85"/>
      <w:bookmarkEnd w:id="86"/>
      <w:bookmarkEnd w:id="87"/>
      <w:bookmarkEnd w:id="88"/>
    </w:p>
    <w:p w14:paraId="265C0FCA" w14:textId="466F76E1" w:rsidR="003C032E" w:rsidRPr="00FA2BE1" w:rsidRDefault="003C032E" w:rsidP="003C032E">
      <w:pPr>
        <w:ind w:firstLine="0"/>
      </w:pPr>
      <w:r w:rsidRPr="00FA2BE1">
        <w:t>A tanszéki szoftver által küldött UDP csomagokban lévő JSON adatok Prometheus metrikákká alakításáért egy Python alkalmazás</w:t>
      </w:r>
      <w:r w:rsidR="001D48B5" w:rsidRPr="00FA2BE1">
        <w:t xml:space="preserve"> </w:t>
      </w:r>
      <w:r w:rsidRPr="00FA2BE1">
        <w:t xml:space="preserve">felel. Ez az alkalmazás a hivatalos </w:t>
      </w:r>
      <w:r w:rsidR="00C65D42" w:rsidRPr="00FA2BE1">
        <w:t>„</w:t>
      </w:r>
      <w:proofErr w:type="spellStart"/>
      <w:r w:rsidRPr="00FA2BE1">
        <w:t>prometheus-client</w:t>
      </w:r>
      <w:proofErr w:type="spellEnd"/>
      <w:r w:rsidR="00C65D42" w:rsidRPr="00FA2BE1">
        <w:t xml:space="preserve">” </w:t>
      </w:r>
      <w:r w:rsidR="00C65D42" w:rsidRPr="00FA2BE1">
        <w:fldChar w:fldCharType="begin"/>
      </w:r>
      <w:r w:rsidR="00C65D42" w:rsidRPr="00FA2BE1">
        <w:instrText xml:space="preserve"> REF _Ref214268238 \r \h </w:instrText>
      </w:r>
      <w:r w:rsidR="00C65D42" w:rsidRPr="00FA2BE1">
        <w:fldChar w:fldCharType="separate"/>
      </w:r>
      <w:r w:rsidR="003563E3">
        <w:t>[20]</w:t>
      </w:r>
      <w:r w:rsidR="00C65D42" w:rsidRPr="00FA2BE1">
        <w:fldChar w:fldCharType="end"/>
      </w:r>
      <w:r w:rsidRPr="00FA2BE1">
        <w:t xml:space="preserve"> Python könyvtárat használja.</w:t>
      </w:r>
    </w:p>
    <w:p w14:paraId="34D690E0" w14:textId="50F81790" w:rsidR="003C032E" w:rsidRPr="00FA2BE1" w:rsidRDefault="003C032E" w:rsidP="003C032E">
      <w:pPr>
        <w:ind w:firstLine="0"/>
      </w:pPr>
      <w:r w:rsidRPr="00FA2BE1">
        <w:t xml:space="preserve">A </w:t>
      </w:r>
      <w:proofErr w:type="spellStart"/>
      <w:r w:rsidRPr="00FA2BE1">
        <w:t>szkript</w:t>
      </w:r>
      <w:proofErr w:type="spellEnd"/>
      <w:r w:rsidRPr="00FA2BE1">
        <w:t xml:space="preserve"> definiálja a szükséges metrika típusokat (</w:t>
      </w:r>
      <w:proofErr w:type="spellStart"/>
      <w:r w:rsidRPr="00FA2BE1">
        <w:t>Gauge</w:t>
      </w:r>
      <w:proofErr w:type="spellEnd"/>
      <w:r w:rsidRPr="00FA2BE1">
        <w:t xml:space="preserve">, </w:t>
      </w:r>
      <w:proofErr w:type="spellStart"/>
      <w:r w:rsidRPr="00FA2BE1">
        <w:t>Counter</w:t>
      </w:r>
      <w:proofErr w:type="spellEnd"/>
      <w:r w:rsidRPr="00FA2BE1">
        <w:t>) a megfelelő címkékkel (</w:t>
      </w:r>
      <w:proofErr w:type="spellStart"/>
      <w:r w:rsidRPr="00FA2BE1">
        <w:t>labels</w:t>
      </w:r>
      <w:proofErr w:type="spellEnd"/>
      <w:r w:rsidRPr="00FA2BE1">
        <w:t xml:space="preserve">). Amikor egy új JSON üzenet érkezik, a </w:t>
      </w:r>
      <w:proofErr w:type="spellStart"/>
      <w:r w:rsidRPr="00FA2BE1">
        <w:t>szkript</w:t>
      </w:r>
      <w:proofErr w:type="spellEnd"/>
      <w:r w:rsidRPr="00FA2BE1">
        <w:t xml:space="preserve"> feldolgozza azt, és a benne található adatok alapján frissíti a megfelelő metrikák értékét. Például a </w:t>
      </w:r>
      <w:r w:rsidR="004C1E2E" w:rsidRPr="00FA2BE1">
        <w:t>„</w:t>
      </w:r>
      <w:proofErr w:type="spellStart"/>
      <w:r w:rsidRPr="00FA2BE1">
        <w:t>seqrec_discarded_packets_counter</w:t>
      </w:r>
      <w:proofErr w:type="spellEnd"/>
      <w:r w:rsidR="004C1E2E" w:rsidRPr="00FA2BE1">
        <w:t>”</w:t>
      </w:r>
      <w:r w:rsidRPr="00FA2BE1">
        <w:t xml:space="preserve"> egy </w:t>
      </w:r>
      <w:proofErr w:type="spellStart"/>
      <w:r w:rsidRPr="00FA2BE1">
        <w:t>Counter</w:t>
      </w:r>
      <w:proofErr w:type="spellEnd"/>
      <w:r w:rsidRPr="00FA2BE1">
        <w:t xml:space="preserve">, amely a </w:t>
      </w:r>
      <w:r w:rsidR="000E08D2" w:rsidRPr="00FA2BE1">
        <w:t>„</w:t>
      </w:r>
      <w:proofErr w:type="spellStart"/>
      <w:r w:rsidRPr="00FA2BE1">
        <w:t>hostname</w:t>
      </w:r>
      <w:proofErr w:type="spellEnd"/>
      <w:r w:rsidR="004C1E2E" w:rsidRPr="00FA2BE1">
        <w:t>”</w:t>
      </w:r>
      <w:r w:rsidRPr="00FA2BE1">
        <w:t xml:space="preserve">, </w:t>
      </w:r>
      <w:r w:rsidR="004C1E2E" w:rsidRPr="00FA2BE1">
        <w:t>„</w:t>
      </w:r>
      <w:proofErr w:type="spellStart"/>
      <w:r w:rsidRPr="00FA2BE1">
        <w:t>component_name</w:t>
      </w:r>
      <w:proofErr w:type="spellEnd"/>
      <w:r w:rsidR="004C1E2E" w:rsidRPr="00FA2BE1">
        <w:t>”</w:t>
      </w:r>
      <w:r w:rsidRPr="00FA2BE1">
        <w:t xml:space="preserve"> és egyéb címkék alapján számolja a</w:t>
      </w:r>
      <w:r w:rsidR="00236CA7" w:rsidRPr="00FA2BE1">
        <w:t>z</w:t>
      </w:r>
      <w:r w:rsidRPr="00FA2BE1">
        <w:t xml:space="preserve"> eldobott csomagokat. Az alkalmazás egy beépített HTTP szervert indít</w:t>
      </w:r>
      <w:r w:rsidR="00C65D42" w:rsidRPr="00FA2BE1">
        <w:t xml:space="preserve">, </w:t>
      </w:r>
      <w:r w:rsidRPr="00FA2BE1">
        <w:t xml:space="preserve">alapértelmezetten a 9100-as </w:t>
      </w:r>
      <w:r>
        <w:t>port</w:t>
      </w:r>
      <w:r w:rsidR="0013171C">
        <w:t>-</w:t>
      </w:r>
      <w:proofErr w:type="spellStart"/>
      <w:r>
        <w:t>on</w:t>
      </w:r>
      <w:proofErr w:type="spellEnd"/>
      <w:r w:rsidRPr="00FA2BE1">
        <w:t xml:space="preserve">, amely a </w:t>
      </w:r>
      <w:r w:rsidR="000E08D2" w:rsidRPr="00FA2BE1">
        <w:t>„</w:t>
      </w:r>
      <w:r w:rsidRPr="00FA2BE1">
        <w:t>/</w:t>
      </w:r>
      <w:proofErr w:type="spellStart"/>
      <w:r w:rsidRPr="00FA2BE1">
        <w:t>metrics</w:t>
      </w:r>
      <w:proofErr w:type="spellEnd"/>
      <w:r w:rsidR="004C1E2E" w:rsidRPr="00FA2BE1">
        <w:t>”</w:t>
      </w:r>
      <w:r w:rsidRPr="00FA2BE1">
        <w:t xml:space="preserve"> végponton szolgáltatja az aktuális metrika értékeket a Prometheus számára.</w:t>
      </w:r>
    </w:p>
    <w:p w14:paraId="2680A8B5" w14:textId="77777777" w:rsidR="003C032E" w:rsidRPr="00FA2BE1" w:rsidRDefault="003C032E" w:rsidP="003C032E">
      <w:pPr>
        <w:ind w:firstLine="0"/>
      </w:pPr>
    </w:p>
    <w:p w14:paraId="30D4FE99" w14:textId="08669BE8" w:rsidR="003C032E" w:rsidRPr="00FA2BE1" w:rsidRDefault="003C032E" w:rsidP="008539F6">
      <w:pPr>
        <w:pStyle w:val="Cmsor3"/>
      </w:pPr>
      <w:bookmarkStart w:id="89" w:name="_Ref216263576"/>
      <w:bookmarkStart w:id="90" w:name="_Ref216263578"/>
      <w:bookmarkStart w:id="91" w:name="_Ref216263758"/>
      <w:bookmarkStart w:id="92" w:name="_Ref216263760"/>
      <w:bookmarkStart w:id="93" w:name="_Toc216368329"/>
      <w:r w:rsidRPr="00FA2BE1">
        <w:lastRenderedPageBreak/>
        <w:t>Topológia implementáció</w:t>
      </w:r>
      <w:bookmarkEnd w:id="89"/>
      <w:bookmarkEnd w:id="90"/>
      <w:bookmarkEnd w:id="91"/>
      <w:bookmarkEnd w:id="92"/>
      <w:bookmarkEnd w:id="93"/>
    </w:p>
    <w:p w14:paraId="7637FB10" w14:textId="2A78DF64" w:rsidR="003C032E" w:rsidRPr="00FA2BE1" w:rsidRDefault="003C032E" w:rsidP="003C032E">
      <w:pPr>
        <w:ind w:firstLine="0"/>
      </w:pPr>
      <w:r w:rsidRPr="00FA2BE1">
        <w:t xml:space="preserve">A hálózati topológia vizualizációjáért egy különálló, </w:t>
      </w:r>
      <w:proofErr w:type="spellStart"/>
      <w:r w:rsidRPr="00FA2BE1">
        <w:t>Flask</w:t>
      </w:r>
      <w:proofErr w:type="spellEnd"/>
      <w:r w:rsidRPr="00FA2BE1">
        <w:t xml:space="preserve"> </w:t>
      </w:r>
      <w:r w:rsidR="00341B36">
        <w:fldChar w:fldCharType="begin"/>
      </w:r>
      <w:r w:rsidR="00341B36">
        <w:instrText xml:space="preserve"> REF _Ref215313696 \r \h </w:instrText>
      </w:r>
      <w:r w:rsidR="00341B36">
        <w:fldChar w:fldCharType="separate"/>
      </w:r>
      <w:r w:rsidR="003563E3">
        <w:t>[21]</w:t>
      </w:r>
      <w:r w:rsidR="00341B36">
        <w:fldChar w:fldCharType="end"/>
      </w:r>
      <w:r>
        <w:t xml:space="preserve"> </w:t>
      </w:r>
      <w:r w:rsidRPr="00FA2BE1">
        <w:t xml:space="preserve">alapú Python </w:t>
      </w:r>
      <w:proofErr w:type="spellStart"/>
      <w:r w:rsidRPr="00FA2BE1">
        <w:t>mikroszolgáltatás</w:t>
      </w:r>
      <w:proofErr w:type="spellEnd"/>
      <w:r w:rsidRPr="00FA2BE1">
        <w:t xml:space="preserve"> felel. Ez a szolgáltatás két fő API végpontot biztosít:</w:t>
      </w:r>
    </w:p>
    <w:p w14:paraId="5CA77997" w14:textId="32C3B833" w:rsidR="003C032E" w:rsidRPr="00FA2BE1" w:rsidRDefault="003C032E" w:rsidP="00A67B56">
      <w:pPr>
        <w:pStyle w:val="Listaszerbekezds"/>
        <w:numPr>
          <w:ilvl w:val="0"/>
          <w:numId w:val="37"/>
        </w:numPr>
      </w:pPr>
      <w:r w:rsidRPr="00FA2BE1">
        <w:t>/</w:t>
      </w:r>
      <w:proofErr w:type="spellStart"/>
      <w:r w:rsidRPr="00FA2BE1">
        <w:t>upload</w:t>
      </w:r>
      <w:proofErr w:type="spellEnd"/>
      <w:r w:rsidRPr="00FA2BE1">
        <w:t xml:space="preserve">: Ezen a POST végponton keresztül tölthető fel egy Mininet topológiát leíró </w:t>
      </w:r>
      <w:proofErr w:type="spellStart"/>
      <w:r w:rsidR="00E17E90" w:rsidRPr="00FA2BE1">
        <w:t>python</w:t>
      </w:r>
      <w:proofErr w:type="spellEnd"/>
      <w:r w:rsidRPr="00FA2BE1">
        <w:t xml:space="preserve"> fájl. A szolgáltatás a feltöltött fájlt dolgozza</w:t>
      </w:r>
      <w:r w:rsidR="000F2048">
        <w:t xml:space="preserve"> fel</w:t>
      </w:r>
      <w:r w:rsidRPr="00FA2BE1">
        <w:t>, kinyerve belőle a hálózati elemeket (</w:t>
      </w:r>
      <w:proofErr w:type="spellStart"/>
      <w:r>
        <w:t>ho</w:t>
      </w:r>
      <w:r w:rsidR="00DE4782">
        <w:t>s</w:t>
      </w:r>
      <w:r>
        <w:t>t</w:t>
      </w:r>
      <w:proofErr w:type="spellEnd"/>
      <w:r w:rsidR="00DE4782">
        <w:t>-</w:t>
      </w:r>
      <w:r>
        <w:t xml:space="preserve">ok, </w:t>
      </w:r>
      <w:proofErr w:type="spellStart"/>
      <w:r>
        <w:t>switch</w:t>
      </w:r>
      <w:proofErr w:type="spellEnd"/>
      <w:r w:rsidR="00DE4782">
        <w:t>-</w:t>
      </w:r>
      <w:r>
        <w:t>ek</w:t>
      </w:r>
      <w:r w:rsidRPr="00FA2BE1">
        <w:t>) és a kapcsolatokat.</w:t>
      </w:r>
    </w:p>
    <w:p w14:paraId="1FF07B89" w14:textId="79FAB3FB" w:rsidR="003C032E" w:rsidRPr="00FA2BE1" w:rsidRDefault="003C032E" w:rsidP="00A67B56">
      <w:pPr>
        <w:pStyle w:val="Listaszerbekezds"/>
        <w:numPr>
          <w:ilvl w:val="0"/>
          <w:numId w:val="37"/>
        </w:numPr>
      </w:pPr>
      <w:r w:rsidRPr="00FA2BE1">
        <w:t>/</w:t>
      </w:r>
      <w:proofErr w:type="spellStart"/>
      <w:r w:rsidRPr="00FA2BE1">
        <w:t>topologyImage</w:t>
      </w:r>
      <w:proofErr w:type="spellEnd"/>
      <w:r w:rsidRPr="00FA2BE1">
        <w:t>: Ez a</w:t>
      </w:r>
      <w:r w:rsidR="00E17E90" w:rsidRPr="00FA2BE1">
        <w:t xml:space="preserve"> </w:t>
      </w:r>
      <w:r w:rsidRPr="00FA2BE1">
        <w:t>GET</w:t>
      </w:r>
      <w:r w:rsidR="00E17E90" w:rsidRPr="00FA2BE1">
        <w:t xml:space="preserve"> </w:t>
      </w:r>
      <w:r w:rsidRPr="00FA2BE1">
        <w:t xml:space="preserve">végpont egy SVG vagy PNG képet generál a feltöltött topológiából a </w:t>
      </w:r>
      <w:r w:rsidR="00C316CD" w:rsidRPr="00FA2BE1">
        <w:t>„</w:t>
      </w:r>
      <w:proofErr w:type="spellStart"/>
      <w:r w:rsidRPr="00FA2BE1">
        <w:t>graphviz</w:t>
      </w:r>
      <w:proofErr w:type="spellEnd"/>
      <w:r w:rsidR="004C1E2E" w:rsidRPr="00FA2BE1">
        <w:t>”</w:t>
      </w:r>
      <w:r w:rsidR="00004B50" w:rsidRPr="00FA2BE1">
        <w:t xml:space="preserve"> </w:t>
      </w:r>
      <w:r w:rsidR="000E07F6">
        <w:fldChar w:fldCharType="begin"/>
      </w:r>
      <w:r w:rsidR="000E07F6">
        <w:instrText xml:space="preserve"> REF _Ref216131733 \n \h </w:instrText>
      </w:r>
      <w:r w:rsidR="000E07F6">
        <w:fldChar w:fldCharType="separate"/>
      </w:r>
      <w:r w:rsidR="003563E3">
        <w:t>[22]</w:t>
      </w:r>
      <w:r w:rsidR="000E07F6">
        <w:fldChar w:fldCharType="end"/>
      </w:r>
      <w:r w:rsidR="000E07F6">
        <w:t xml:space="preserve"> </w:t>
      </w:r>
      <w:r w:rsidRPr="00FA2BE1">
        <w:t>könyvtár segítségével, majd visszaadja azt a kliensnek.</w:t>
      </w:r>
    </w:p>
    <w:p w14:paraId="4B56045B" w14:textId="38026241" w:rsidR="003C032E" w:rsidRPr="00FA2BE1" w:rsidRDefault="003C032E" w:rsidP="003C032E">
      <w:pPr>
        <w:ind w:firstLine="0"/>
      </w:pPr>
      <w:r w:rsidRPr="00FA2BE1">
        <w:t xml:space="preserve">A feltöltés tesztelésére és </w:t>
      </w:r>
      <w:r w:rsidR="00B7733D" w:rsidRPr="00FA2BE1">
        <w:t xml:space="preserve">egyszerűsítésére </w:t>
      </w:r>
      <w:r w:rsidRPr="00FA2BE1">
        <w:t xml:space="preserve">egy </w:t>
      </w:r>
      <w:proofErr w:type="spellStart"/>
      <w:r w:rsidRPr="00FA2BE1">
        <w:t>szkript</w:t>
      </w:r>
      <w:proofErr w:type="spellEnd"/>
      <w:r w:rsidRPr="00FA2BE1">
        <w:t xml:space="preserve"> is készült, amely egy adott topológia fájlt küld el a szolgáltatásnak.</w:t>
      </w:r>
    </w:p>
    <w:p w14:paraId="3DF1FA1D" w14:textId="6F9A7E1B" w:rsidR="003C032E" w:rsidRPr="00FA2BE1" w:rsidRDefault="003C032E" w:rsidP="008539F6">
      <w:pPr>
        <w:pStyle w:val="Cmsor3"/>
      </w:pPr>
      <w:bookmarkStart w:id="94" w:name="_Toc216368330"/>
      <w:proofErr w:type="spellStart"/>
      <w:r w:rsidRPr="00FA2BE1">
        <w:t>Előrejelző</w:t>
      </w:r>
      <w:proofErr w:type="spellEnd"/>
      <w:r w:rsidRPr="00FA2BE1">
        <w:t xml:space="preserve"> modul implementáció</w:t>
      </w:r>
      <w:bookmarkEnd w:id="94"/>
    </w:p>
    <w:p w14:paraId="07150953" w14:textId="36E40F44" w:rsidR="003C032E" w:rsidRPr="00FA2BE1" w:rsidRDefault="6A10BFEA" w:rsidP="003C032E">
      <w:pPr>
        <w:ind w:firstLine="0"/>
      </w:pPr>
      <w:r w:rsidRPr="00FA2BE1">
        <w:t xml:space="preserve">Az </w:t>
      </w:r>
      <w:proofErr w:type="spellStart"/>
      <w:r w:rsidRPr="00FA2BE1">
        <w:t>előrejelző</w:t>
      </w:r>
      <w:proofErr w:type="spellEnd"/>
      <w:r w:rsidRPr="00FA2BE1">
        <w:t xml:space="preserve"> modul egy Python szolgáltatás, amelynek központi eleme </w:t>
      </w:r>
      <w:r w:rsidR="0007460B" w:rsidRPr="00FA2BE1">
        <w:t>az „</w:t>
      </w:r>
      <w:proofErr w:type="spellStart"/>
      <w:r w:rsidRPr="00FA2BE1">
        <w:t>ARIMAForecaster</w:t>
      </w:r>
      <w:proofErr w:type="spellEnd"/>
      <w:r w:rsidR="4BFFEE0A" w:rsidRPr="00FA2BE1">
        <w:t>”</w:t>
      </w:r>
      <w:r w:rsidRPr="00FA2BE1">
        <w:t xml:space="preserve"> osztály. Ez az osztály felel az ARIMA modellek </w:t>
      </w:r>
      <w:r w:rsidR="00705381">
        <w:t>illesztésért</w:t>
      </w:r>
      <w:r w:rsidRPr="00FA2BE1">
        <w:t xml:space="preserve"> és az előrejelzések készítésért.</w:t>
      </w:r>
    </w:p>
    <w:p w14:paraId="0290754B" w14:textId="73AF6A3E" w:rsidR="00492D93" w:rsidRPr="00FA2BE1" w:rsidRDefault="003C032E" w:rsidP="002C4696">
      <w:pPr>
        <w:pStyle w:val="Cmsor4"/>
      </w:pPr>
      <w:r w:rsidRPr="00FA2BE1">
        <w:t>Konfiguráció</w:t>
      </w:r>
    </w:p>
    <w:p w14:paraId="4D136003" w14:textId="197E534C" w:rsidR="003C032E" w:rsidRPr="00FA2BE1" w:rsidRDefault="003C032E" w:rsidP="003C032E">
      <w:pPr>
        <w:ind w:firstLine="0"/>
      </w:pPr>
      <w:r w:rsidRPr="00FA2BE1">
        <w:t>A modul működése környezeti változókon keresztül finomhangolható</w:t>
      </w:r>
      <w:r w:rsidR="00B54FBF" w:rsidRPr="00FA2BE1">
        <w:t>, ezek</w:t>
      </w:r>
      <w:r w:rsidR="00B37328">
        <w:t xml:space="preserve"> az alábbiak</w:t>
      </w:r>
      <w:r w:rsidR="00B54FBF" w:rsidRPr="00FA2BE1">
        <w:t>:</w:t>
      </w:r>
    </w:p>
    <w:p w14:paraId="48BFC62B" w14:textId="65C1EC93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PROMETHEUS_BASE_URL: Beállítja a Prometheus adatbázis elérési útját, ahonnan a metrikák lekérdezésre kerülnek.</w:t>
      </w:r>
    </w:p>
    <w:p w14:paraId="00223DCF" w14:textId="28FE5D1E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 xml:space="preserve">FORECAST_API_PORT: Meghatározza a </w:t>
      </w:r>
      <w:r>
        <w:t>port</w:t>
      </w:r>
      <w:r w:rsidR="00DE4782">
        <w:t>-</w:t>
      </w:r>
      <w:r>
        <w:t>ot</w:t>
      </w:r>
      <w:r w:rsidRPr="00FA2BE1">
        <w:t xml:space="preserve">, amelyen az </w:t>
      </w:r>
      <w:proofErr w:type="spellStart"/>
      <w:r w:rsidRPr="00FA2BE1">
        <w:t>előrejelző</w:t>
      </w:r>
      <w:proofErr w:type="spellEnd"/>
      <w:r w:rsidRPr="00FA2BE1">
        <w:t xml:space="preserve"> szolgáltatás API-ja elérhető lesz.</w:t>
      </w:r>
    </w:p>
    <w:p w14:paraId="3CA9EE0A" w14:textId="42CF3A7A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FORECAST_MODEL_DIR: Kijelöli a könyvtárat, ahová a rendszer a</w:t>
      </w:r>
      <w:r w:rsidR="009A3DA5">
        <w:t>z illesztett</w:t>
      </w:r>
      <w:r w:rsidRPr="00FA2BE1">
        <w:t xml:space="preserve"> </w:t>
      </w:r>
      <w:proofErr w:type="spellStart"/>
      <w:r w:rsidRPr="00FA2BE1">
        <w:t>előrejelzési</w:t>
      </w:r>
      <w:proofErr w:type="spellEnd"/>
      <w:r w:rsidRPr="00FA2BE1">
        <w:t xml:space="preserve"> modelleket menti.</w:t>
      </w:r>
    </w:p>
    <w:p w14:paraId="5E1DC62E" w14:textId="77777777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FORECAST_CADENCE_SECONDS: Szabályozza, hogy a szolgáltatás milyen időközönként (másodpercben) futtasson új előrejelzéseket.</w:t>
      </w:r>
    </w:p>
    <w:p w14:paraId="3748C50D" w14:textId="77777777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 xml:space="preserve">FORECAST_MAX_CONCURRENCY: Korlátozza az egy időben, párhuzamosan futtatható </w:t>
      </w:r>
      <w:proofErr w:type="spellStart"/>
      <w:r w:rsidRPr="00FA2BE1">
        <w:t>előrejelzési</w:t>
      </w:r>
      <w:proofErr w:type="spellEnd"/>
      <w:r w:rsidRPr="00FA2BE1">
        <w:t xml:space="preserve"> folyamatok maximális számát.</w:t>
      </w:r>
    </w:p>
    <w:p w14:paraId="7DBC649A" w14:textId="77777777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FORECAST_RETRAIN_DAYS: Megadja, hogy a meglévő modelleket hány naponta kell automatikusan újra tanítani a friss adatok alapján.</w:t>
      </w:r>
    </w:p>
    <w:p w14:paraId="3F6C62D4" w14:textId="77777777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lastRenderedPageBreak/>
        <w:t>FORECAST_FILTER_CONFIG: Beállítja az elérési útját annak a konfigurációs fájlnak, amely alapján a rendszer szűri az előrejelzésbe bevont metrikákat.</w:t>
      </w:r>
    </w:p>
    <w:p w14:paraId="3C1834A9" w14:textId="77777777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FORECAST_LOG_LEVEL: Meghatározza a naplózás részletességének szintjét (pl. INFO, DEBUG).</w:t>
      </w:r>
    </w:p>
    <w:p w14:paraId="07A9027A" w14:textId="041AF19E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 xml:space="preserve">FORECAST_LOOKBACK_MINUTES: Beállítja, hogy a modell </w:t>
      </w:r>
      <w:r w:rsidR="00DE4782">
        <w:t>az</w:t>
      </w:r>
      <w:r>
        <w:t xml:space="preserve"> </w:t>
      </w:r>
      <w:r w:rsidR="00322E5E">
        <w:t>illesztéséhez</w:t>
      </w:r>
      <w:r w:rsidRPr="00FA2BE1">
        <w:t xml:space="preserve"> hány percnyi múltbeli adatot vegyen figyelembe.</w:t>
      </w:r>
    </w:p>
    <w:p w14:paraId="79D0B5F1" w14:textId="6953F4BE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 xml:space="preserve">FORECAST_HORIZON_MINUTES: Kijelöli az előrejelzés időhorizontját, </w:t>
      </w:r>
      <w:r w:rsidR="008D5380" w:rsidRPr="00FA2BE1">
        <w:t>azaz,</w:t>
      </w:r>
      <w:r w:rsidRPr="00FA2BE1">
        <w:t xml:space="preserve"> hogy hány percre előre jósoljon a modell.</w:t>
      </w:r>
    </w:p>
    <w:p w14:paraId="3D203BD2" w14:textId="599F7CFB" w:rsidR="00A34116" w:rsidRPr="00FA2BE1" w:rsidRDefault="00A34116" w:rsidP="00EE533C">
      <w:pPr>
        <w:pStyle w:val="Listaszerbekezds"/>
        <w:numPr>
          <w:ilvl w:val="0"/>
          <w:numId w:val="38"/>
        </w:numPr>
      </w:pPr>
      <w:r w:rsidRPr="00FA2BE1">
        <w:t>FORECAST_ARIMA_ORDER: (Opcionális) Lehetővé teszi az ARIMA modell (</w:t>
      </w:r>
      <w:proofErr w:type="spellStart"/>
      <w:proofErr w:type="gramStart"/>
      <w:r w:rsidRPr="00FA2BE1">
        <w:t>p,d</w:t>
      </w:r>
      <w:proofErr w:type="gramEnd"/>
      <w:r w:rsidRPr="00FA2BE1">
        <w:t>,q</w:t>
      </w:r>
      <w:proofErr w:type="spellEnd"/>
      <w:r w:rsidRPr="00FA2BE1">
        <w:t>) paramétereinek manuális beállítását.</w:t>
      </w:r>
    </w:p>
    <w:p w14:paraId="2B2FD8B1" w14:textId="13919D67" w:rsidR="00492D93" w:rsidRPr="00FA2BE1" w:rsidRDefault="003C032E" w:rsidP="002C4696">
      <w:pPr>
        <w:pStyle w:val="Cmsor4"/>
      </w:pPr>
      <w:bookmarkStart w:id="95" w:name="_Ref216263526"/>
      <w:r w:rsidRPr="00FA2BE1">
        <w:t>Működés</w:t>
      </w:r>
      <w:bookmarkEnd w:id="95"/>
    </w:p>
    <w:p w14:paraId="7261420D" w14:textId="5F5C0A34" w:rsidR="003E2E43" w:rsidRPr="00FA2BE1" w:rsidRDefault="003E2E43" w:rsidP="003E2E43">
      <w:pPr>
        <w:ind w:firstLine="0"/>
      </w:pPr>
      <w:r w:rsidRPr="00FA2BE1">
        <w:t xml:space="preserve">Az </w:t>
      </w:r>
      <w:proofErr w:type="spellStart"/>
      <w:r w:rsidRPr="00FA2BE1">
        <w:t>előrejelző</w:t>
      </w:r>
      <w:proofErr w:type="spellEnd"/>
      <w:r w:rsidRPr="00FA2BE1">
        <w:t xml:space="preserve"> szolgáltatás egy automatizált ciklusban működik. Periodikusan lekérdezi a Prometheus adatbázisból a releváns metrikák múltbeli adatait, amelyeket átad az "</w:t>
      </w:r>
      <w:proofErr w:type="spellStart"/>
      <w:r w:rsidRPr="00FA2BE1">
        <w:t>ARIMAForecaster</w:t>
      </w:r>
      <w:proofErr w:type="spellEnd"/>
      <w:r w:rsidRPr="00FA2BE1">
        <w:t>" komponensnek.</w:t>
      </w:r>
    </w:p>
    <w:p w14:paraId="000EA3F4" w14:textId="1EA967DE" w:rsidR="003E2E43" w:rsidRPr="00FA2BE1" w:rsidRDefault="003E2E43" w:rsidP="003E2E43">
      <w:pPr>
        <w:ind w:firstLine="0"/>
      </w:pPr>
      <w:r w:rsidRPr="00FA2BE1">
        <w:t xml:space="preserve">Ha egy metrikához nincs elegendő </w:t>
      </w:r>
      <w:r w:rsidR="008B2D52">
        <w:t>múltbeli</w:t>
      </w:r>
      <w:r w:rsidRPr="00FA2BE1">
        <w:t xml:space="preserve"> adat, a folyamat nem folytatódik</w:t>
      </w:r>
      <w:r w:rsidR="00015C63">
        <w:t xml:space="preserve"> és a kimenetre ír egy üzenetet</w:t>
      </w:r>
      <w:r w:rsidRPr="00FA2BE1">
        <w:t>. Amennyiben rendelkezésre áll elegendő adat, de még nem létezik modell az adott metrikához, a szolgáltatás</w:t>
      </w:r>
      <w:r w:rsidR="002E103C">
        <w:t xml:space="preserve"> előfeldolgozza az adatokat majd</w:t>
      </w:r>
      <w:r w:rsidRPr="00FA2BE1">
        <w:t xml:space="preserve"> </w:t>
      </w:r>
      <w:r w:rsidR="002E103C">
        <w:t>illeszt</w:t>
      </w:r>
      <w:r w:rsidRPr="00FA2BE1">
        <w:t xml:space="preserve"> egy új ARIMA modellt, amit elment a későbbi használathoz. Ezt követően a meglévő vagy frissen tanított modellt használja a jövőbeli értékek előrejelzésére.</w:t>
      </w:r>
    </w:p>
    <w:p w14:paraId="59CDFEDB" w14:textId="5288CCE0" w:rsidR="003C032E" w:rsidRPr="00FA2BE1" w:rsidRDefault="003E2E43" w:rsidP="003E2E43">
      <w:pPr>
        <w:ind w:firstLine="0"/>
      </w:pPr>
      <w:r w:rsidRPr="00FA2BE1">
        <w:t xml:space="preserve">A rendszer a konfigurációban megadott időközönként automatikusan újra is </w:t>
      </w:r>
      <w:r w:rsidR="00B81C04">
        <w:t>illeszti</w:t>
      </w:r>
      <w:r w:rsidRPr="00FA2BE1">
        <w:t xml:space="preserve"> a modelleket, hogy azok naprakészek maradjanak. Végül az előrejelzések eredményeit új Prometheus metrikákként teszi közzé, így azok megjeleníthetők és elemezhetők lesznek.</w:t>
      </w:r>
    </w:p>
    <w:p w14:paraId="4EB70793" w14:textId="578FC21D" w:rsidR="003C032E" w:rsidRPr="00FA2BE1" w:rsidRDefault="003C032E" w:rsidP="008539F6">
      <w:pPr>
        <w:pStyle w:val="Cmsor3"/>
      </w:pPr>
      <w:bookmarkStart w:id="96" w:name="_Toc216368331"/>
      <w:proofErr w:type="spellStart"/>
      <w:r w:rsidRPr="00FA2BE1">
        <w:t>Dashboard</w:t>
      </w:r>
      <w:proofErr w:type="spellEnd"/>
      <w:r w:rsidRPr="00FA2BE1">
        <w:t>-ok implementálása</w:t>
      </w:r>
      <w:bookmarkEnd w:id="96"/>
    </w:p>
    <w:p w14:paraId="438B8F83" w14:textId="0DE2A22A" w:rsidR="003C032E" w:rsidRPr="00FA2BE1" w:rsidRDefault="003C032E" w:rsidP="003C032E">
      <w:pPr>
        <w:ind w:firstLine="0"/>
      </w:pPr>
      <w:r w:rsidRPr="00FA2BE1">
        <w:t xml:space="preserve">A </w:t>
      </w:r>
      <w:proofErr w:type="spellStart"/>
      <w:r w:rsidRPr="00FA2BE1">
        <w:t>Grafana</w:t>
      </w:r>
      <w:proofErr w:type="spellEnd"/>
      <w:r w:rsidRPr="00FA2BE1">
        <w:t xml:space="preserve"> </w:t>
      </w:r>
      <w:proofErr w:type="spellStart"/>
      <w:r>
        <w:t>dashboard</w:t>
      </w:r>
      <w:proofErr w:type="spellEnd"/>
      <w:r w:rsidR="00A45FCA">
        <w:t>-</w:t>
      </w:r>
      <w:r>
        <w:t>ok</w:t>
      </w:r>
      <w:r w:rsidRPr="00FA2BE1">
        <w:t xml:space="preserve"> JSON formátumban vannak definiálva</w:t>
      </w:r>
      <w:r w:rsidR="00275A8B" w:rsidRPr="00FA2BE1">
        <w:t xml:space="preserve">. </w:t>
      </w:r>
      <w:r w:rsidRPr="00FA2BE1">
        <w:t xml:space="preserve">A konfiguráció ezt a mappát a </w:t>
      </w:r>
      <w:proofErr w:type="spellStart"/>
      <w:r w:rsidRPr="00FA2BE1">
        <w:t>Grafana</w:t>
      </w:r>
      <w:proofErr w:type="spellEnd"/>
      <w:r w:rsidRPr="00FA2BE1">
        <w:t xml:space="preserve"> konténer </w:t>
      </w:r>
      <w:r w:rsidR="00B16C31" w:rsidRPr="00FA2BE1">
        <w:t xml:space="preserve">megfelelő </w:t>
      </w:r>
      <w:r w:rsidRPr="00FA2BE1">
        <w:t>könyvtárába csatolja.</w:t>
      </w:r>
      <w:r w:rsidR="003C3E48">
        <w:t xml:space="preserve"> </w:t>
      </w:r>
      <w:r w:rsidR="6A10BFEA" w:rsidRPr="00FA2BE1">
        <w:t xml:space="preserve">A </w:t>
      </w:r>
      <w:proofErr w:type="spellStart"/>
      <w:r w:rsidR="6A10BFEA" w:rsidRPr="00FA2BE1">
        <w:t>Grafana</w:t>
      </w:r>
      <w:proofErr w:type="spellEnd"/>
      <w:r w:rsidR="6A10BFEA" w:rsidRPr="00FA2BE1">
        <w:t xml:space="preserve"> automatikus </w:t>
      </w:r>
      <w:r w:rsidR="0A611178" w:rsidRPr="00FA2BE1">
        <w:t>„</w:t>
      </w:r>
      <w:proofErr w:type="spellStart"/>
      <w:r w:rsidR="6A10BFEA" w:rsidRPr="00FA2BE1">
        <w:t>provisioning</w:t>
      </w:r>
      <w:proofErr w:type="spellEnd"/>
      <w:r w:rsidR="6A10BFEA" w:rsidRPr="00FA2BE1">
        <w:t xml:space="preserve">" funkciója biztosítja, hogy a szolgáltatás indulásakor a fájlban definiált beállítások alapján a </w:t>
      </w:r>
      <w:proofErr w:type="spellStart"/>
      <w:r w:rsidR="6A10BFEA" w:rsidRPr="00FA2BE1">
        <w:t>Grafana</w:t>
      </w:r>
      <w:proofErr w:type="spellEnd"/>
      <w:r w:rsidR="6A10BFEA" w:rsidRPr="00FA2BE1">
        <w:t xml:space="preserve"> automatikusan betöltse az összes csatolt mappában található JSON fájlt és létrehozza belőlük a </w:t>
      </w:r>
      <w:proofErr w:type="spellStart"/>
      <w:r>
        <w:t>dashboard</w:t>
      </w:r>
      <w:r w:rsidR="00A45FCA">
        <w:t>-</w:t>
      </w:r>
      <w:r>
        <w:t>okat</w:t>
      </w:r>
      <w:proofErr w:type="spellEnd"/>
      <w:r>
        <w:t>.</w:t>
      </w:r>
      <w:r w:rsidR="6A10BFEA" w:rsidRPr="00FA2BE1">
        <w:t xml:space="preserve"> Ez a megközelítés lehetővé teszi, hogy a </w:t>
      </w:r>
      <w:proofErr w:type="spellStart"/>
      <w:r>
        <w:t>dashboard</w:t>
      </w:r>
      <w:proofErr w:type="spellEnd"/>
      <w:r w:rsidR="00A45FCA">
        <w:t>-</w:t>
      </w:r>
      <w:r>
        <w:t>ok</w:t>
      </w:r>
      <w:r w:rsidR="6A10BFEA" w:rsidRPr="00FA2BE1">
        <w:t xml:space="preserve"> </w:t>
      </w:r>
      <w:r w:rsidR="00B37328" w:rsidRPr="00FA2BE1">
        <w:t xml:space="preserve">a kóddal együtt </w:t>
      </w:r>
      <w:r w:rsidR="00B37328">
        <w:t xml:space="preserve">legyenek </w:t>
      </w:r>
      <w:r w:rsidR="0E468A81" w:rsidRPr="00FA2BE1">
        <w:t>verzió kezelve</w:t>
      </w:r>
      <w:r w:rsidR="6A10BFEA" w:rsidRPr="00FA2BE1">
        <w:t xml:space="preserve">, és a rendszer telepítésekor </w:t>
      </w:r>
      <w:r w:rsidR="00B37328">
        <w:t xml:space="preserve">azonnal, </w:t>
      </w:r>
      <w:r w:rsidR="6A10BFEA" w:rsidRPr="00FA2BE1">
        <w:t>manuális beavatkozás nélkül rendelkezésre álljanak.</w:t>
      </w:r>
    </w:p>
    <w:p w14:paraId="601FA82C" w14:textId="2DA991CE" w:rsidR="009D17AB" w:rsidRPr="00580982" w:rsidRDefault="00DD0E68" w:rsidP="009D17AB">
      <w:pPr>
        <w:pStyle w:val="Cmsor1"/>
      </w:pPr>
      <w:bookmarkStart w:id="97" w:name="_Toc216368332"/>
      <w:r w:rsidRPr="00580982">
        <w:lastRenderedPageBreak/>
        <w:t>Eredmények e</w:t>
      </w:r>
      <w:commentRangeStart w:id="98"/>
      <w:r w:rsidR="009D17AB" w:rsidRPr="00580982">
        <w:t>lemzés</w:t>
      </w:r>
      <w:r w:rsidRPr="00580982">
        <w:t>e</w:t>
      </w:r>
      <w:r w:rsidR="009D17AB" w:rsidRPr="00580982">
        <w:t xml:space="preserve"> </w:t>
      </w:r>
      <w:commentRangeEnd w:id="98"/>
      <w:r w:rsidR="009D17AB" w:rsidRPr="00580982">
        <w:commentReference w:id="98"/>
      </w:r>
      <w:bookmarkEnd w:id="97"/>
    </w:p>
    <w:p w14:paraId="05CA66B8" w14:textId="6942D712" w:rsidR="00AF3E90" w:rsidRPr="00FA2BE1" w:rsidRDefault="00580982" w:rsidP="00745C0A">
      <w:pPr>
        <w:ind w:firstLine="0"/>
      </w:pPr>
      <w:r>
        <w:t>Ebben a</w:t>
      </w:r>
      <w:r w:rsidR="006F34C9" w:rsidRPr="00FA2BE1">
        <w:t xml:space="preserve"> fejezet</w:t>
      </w:r>
      <w:r>
        <w:t xml:space="preserve">ben a </w:t>
      </w:r>
      <w:r w:rsidR="0089756F">
        <w:t xml:space="preserve">feladat gyakorlati </w:t>
      </w:r>
      <w:r w:rsidR="006F34C9" w:rsidRPr="00FA2BE1">
        <w:t>megvalósít</w:t>
      </w:r>
      <w:r w:rsidR="0089756F">
        <w:t>ása</w:t>
      </w:r>
      <w:r>
        <w:t xml:space="preserve"> kerül bemutatásra</w:t>
      </w:r>
      <w:r w:rsidR="006C323C">
        <w:t xml:space="preserve"> a</w:t>
      </w:r>
      <w:r w:rsidR="006F34C9" w:rsidRPr="00FA2BE1">
        <w:t xml:space="preserve"> vizualizációs felületek</w:t>
      </w:r>
      <w:r w:rsidR="006C323C">
        <w:t>e</w:t>
      </w:r>
      <w:r w:rsidR="0089756F">
        <w:t>n</w:t>
      </w:r>
      <w:r w:rsidR="006F34C9" w:rsidRPr="00FA2BE1">
        <w:t xml:space="preserve"> (</w:t>
      </w:r>
      <w:proofErr w:type="spellStart"/>
      <w:r w:rsidR="006F34C9" w:rsidRPr="00FA2BE1">
        <w:t>dashboard</w:t>
      </w:r>
      <w:proofErr w:type="spellEnd"/>
      <w:r w:rsidR="00745C0A">
        <w:t>-</w:t>
      </w:r>
      <w:r w:rsidR="006F34C9" w:rsidRPr="00FA2BE1">
        <w:t>ok</w:t>
      </w:r>
      <w:r w:rsidR="0089756F">
        <w:t>on</w:t>
      </w:r>
      <w:r w:rsidR="006F34C9" w:rsidRPr="00FA2BE1">
        <w:t>)</w:t>
      </w:r>
      <w:r w:rsidR="0089756F">
        <w:t xml:space="preserve"> keresztül, melyek értelmezését részletes magyarázatok segítik. A fejezet második részében megvizsgálom az előrejelzések pontosságát a megjelenített adatok </w:t>
      </w:r>
      <w:r w:rsidR="006F34C9" w:rsidRPr="00FA2BE1">
        <w:t>elemzés</w:t>
      </w:r>
      <w:r w:rsidR="0089756F">
        <w:t>ével</w:t>
      </w:r>
      <w:r w:rsidR="006F34C9" w:rsidRPr="00FA2BE1">
        <w:t>.</w:t>
      </w:r>
    </w:p>
    <w:p w14:paraId="7312B7F5" w14:textId="4441A9C7" w:rsidR="00482605" w:rsidRPr="00FA2BE1" w:rsidRDefault="00482605" w:rsidP="00FB736C">
      <w:pPr>
        <w:pStyle w:val="Cmsor2"/>
      </w:pPr>
      <w:bookmarkStart w:id="99" w:name="_Toc216368333"/>
      <w:proofErr w:type="spellStart"/>
      <w:r w:rsidRPr="00FA2BE1">
        <w:t>Dashboard</w:t>
      </w:r>
      <w:proofErr w:type="spellEnd"/>
      <w:r w:rsidR="00745C0A">
        <w:t>-</w:t>
      </w:r>
      <w:r w:rsidRPr="00FA2BE1">
        <w:t>ok</w:t>
      </w:r>
      <w:r w:rsidR="00015C63">
        <w:t xml:space="preserve"> bemutatása</w:t>
      </w:r>
      <w:bookmarkEnd w:id="99"/>
    </w:p>
    <w:p w14:paraId="5B3B21EB" w14:textId="45125186" w:rsidR="00FB736C" w:rsidRPr="00FA2BE1" w:rsidRDefault="005A2EE3" w:rsidP="005A2EE3">
      <w:pPr>
        <w:ind w:firstLine="0"/>
      </w:pPr>
      <w:r w:rsidRPr="00FA2BE1">
        <w:t>Az alábbi</w:t>
      </w:r>
      <w:r w:rsidR="005A60A0">
        <w:t>akban</w:t>
      </w:r>
      <w:r w:rsidRPr="00FA2BE1">
        <w:t xml:space="preserve"> a </w:t>
      </w:r>
      <w:r w:rsidR="005A60A0">
        <w:t xml:space="preserve">4.2.4. fejezetben ismertetett </w:t>
      </w:r>
      <w:proofErr w:type="spellStart"/>
      <w:r w:rsidRPr="00FA2BE1">
        <w:t>dashboard</w:t>
      </w:r>
      <w:proofErr w:type="spellEnd"/>
      <w:r w:rsidR="00745C0A">
        <w:t>-</w:t>
      </w:r>
      <w:r w:rsidRPr="00FA2BE1">
        <w:t xml:space="preserve">ok </w:t>
      </w:r>
      <w:r w:rsidR="005A60A0">
        <w:t>gyakorlati megvalósítását mutatom be képernyőképek segítségével.</w:t>
      </w:r>
    </w:p>
    <w:p w14:paraId="6568BCD4" w14:textId="7DC91932" w:rsidR="00235BF2" w:rsidRDefault="00F17947" w:rsidP="000D731A">
      <w:pPr>
        <w:pStyle w:val="Cmsor3"/>
      </w:pPr>
      <w:bookmarkStart w:id="100" w:name="_Toc216368334"/>
      <w:r w:rsidRPr="00FA2BE1">
        <w:t>Általános áttekintés</w:t>
      </w:r>
      <w:bookmarkEnd w:id="100"/>
    </w:p>
    <w:p w14:paraId="14F1A37D" w14:textId="72BE3BFB" w:rsidR="00C43023" w:rsidRDefault="00BA6E39" w:rsidP="00C43023">
      <w:pPr>
        <w:ind w:firstLine="0"/>
      </w:pPr>
      <w:r>
        <w:t>Ahogy az ábrá</w:t>
      </w:r>
      <w:r w:rsidR="00C43023">
        <w:t>kon (</w:t>
      </w:r>
      <w:r w:rsidR="00C43023">
        <w:fldChar w:fldCharType="begin"/>
      </w:r>
      <w:r w:rsidR="00C43023">
        <w:instrText xml:space="preserve"> REF _Ref216201634 \h </w:instrText>
      </w:r>
      <w:r w:rsidR="00C43023"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</w:t>
      </w:r>
      <w:r w:rsidR="003563E3">
        <w:t>. ábra</w:t>
      </w:r>
      <w:r w:rsidR="00C43023">
        <w:fldChar w:fldCharType="end"/>
      </w:r>
      <w:r w:rsidR="00C43023">
        <w:t xml:space="preserve">, </w:t>
      </w:r>
      <w:r w:rsidR="00C43023">
        <w:fldChar w:fldCharType="begin"/>
      </w:r>
      <w:r w:rsidR="00C43023">
        <w:instrText xml:space="preserve"> REF _Ref216201635 \h </w:instrText>
      </w:r>
      <w:r w:rsidR="00C43023"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</w:t>
      </w:r>
      <w:r w:rsidR="003563E3">
        <w:t>. ábra</w:t>
      </w:r>
      <w:r w:rsidR="00C43023">
        <w:fldChar w:fldCharType="end"/>
      </w:r>
      <w:r w:rsidR="00C43023">
        <w:t>)</w:t>
      </w:r>
      <w:r>
        <w:t xml:space="preserve"> is látható, a felület </w:t>
      </w:r>
      <w:proofErr w:type="spellStart"/>
      <w:r>
        <w:t>host-onként</w:t>
      </w:r>
      <w:proofErr w:type="spellEnd"/>
      <w:r>
        <w:t xml:space="preserve"> szegmentálva mutatja be a telemetriai adatokat. A bal oldali táblázat a </w:t>
      </w:r>
      <w:proofErr w:type="spellStart"/>
      <w:r>
        <w:t>push</w:t>
      </w:r>
      <w:proofErr w:type="spellEnd"/>
      <w:r>
        <w:t xml:space="preserve"> értesítéseket tartalmazza, míg a jobb oldali diagramok az interfészek </w:t>
      </w:r>
      <w:commentRangeStart w:id="101"/>
      <w:r>
        <w:t>átviteli teljesítményét (csomag és oktett) ábrázolják</w:t>
      </w:r>
      <w:commentRangeEnd w:id="101"/>
      <w:r>
        <w:commentReference w:id="101"/>
      </w:r>
      <w:r>
        <w:t xml:space="preserve">. </w:t>
      </w:r>
      <w:r w:rsidRPr="00A50679">
        <w:t xml:space="preserve">A grafikonokon </w:t>
      </w:r>
      <w:r>
        <w:t>látható</w:t>
      </w:r>
      <w:r w:rsidRPr="00A50679">
        <w:t xml:space="preserve">, hogy a forgalom sebessége közel konstans, azonban az egyes interfészeken különböző sebességek mérhetők. </w:t>
      </w:r>
      <w:r>
        <w:t xml:space="preserve"> A bal alsó sarokban található, hogy az adott csomóponton hány darab MIP pont van konfigurálva.</w:t>
      </w:r>
    </w:p>
    <w:p w14:paraId="483EB6FC" w14:textId="77777777" w:rsidR="00C43023" w:rsidRDefault="00C43023" w:rsidP="00C43023">
      <w:pPr>
        <w:pStyle w:val="Kp"/>
      </w:pPr>
      <w:r w:rsidRPr="00570A26">
        <w:rPr>
          <w:noProof/>
        </w:rPr>
        <w:drawing>
          <wp:inline distT="0" distB="0" distL="0" distR="0" wp14:anchorId="4BA6C468" wp14:editId="02043693">
            <wp:extent cx="5417955" cy="3240041"/>
            <wp:effectExtent l="0" t="0" r="0" b="0"/>
            <wp:docPr id="1633176198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6758" name="Kép 1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0" b="4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919" cy="334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02" w:name="_Ref216201634"/>
    <w:p w14:paraId="4C81FAB9" w14:textId="5956136D" w:rsidR="00D85AF2" w:rsidRPr="00E46576" w:rsidRDefault="00C43023" w:rsidP="00D85AF2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</w:t>
      </w:r>
      <w:r>
        <w:fldChar w:fldCharType="end"/>
      </w:r>
      <w:r>
        <w:t>. ábra</w:t>
      </w:r>
      <w:bookmarkEnd w:id="102"/>
      <w:r>
        <w:t xml:space="preserve">: </w:t>
      </w:r>
      <w:proofErr w:type="spellStart"/>
      <w:r w:rsidR="00E46576">
        <w:t>Push</w:t>
      </w:r>
      <w:proofErr w:type="spellEnd"/>
      <w:r w:rsidR="00E46576">
        <w:t xml:space="preserve"> </w:t>
      </w:r>
      <w:proofErr w:type="spellStart"/>
      <w:r w:rsidR="00E46576">
        <w:t>notification-ök</w:t>
      </w:r>
      <w:proofErr w:type="spellEnd"/>
      <w:r w:rsidR="00E46576">
        <w:t xml:space="preserve"> és csomagok</w:t>
      </w:r>
    </w:p>
    <w:p w14:paraId="3B0AFF18" w14:textId="1C0A26DF" w:rsidR="00C43023" w:rsidRDefault="00C43023" w:rsidP="00C43023">
      <w:pPr>
        <w:pStyle w:val="Kp"/>
      </w:pPr>
      <w:r w:rsidRPr="00570A26">
        <w:rPr>
          <w:noProof/>
        </w:rPr>
        <w:lastRenderedPageBreak/>
        <w:drawing>
          <wp:inline distT="0" distB="0" distL="0" distR="0" wp14:anchorId="1B54877A" wp14:editId="4A642A04">
            <wp:extent cx="5375219" cy="1754803"/>
            <wp:effectExtent l="0" t="0" r="0" b="0"/>
            <wp:docPr id="169515291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6758" name="Kép 1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75" b="20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03" cy="183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03" w:name="_Ref216201635"/>
    <w:p w14:paraId="30E5195A" w14:textId="128A8E46" w:rsidR="00E01E2A" w:rsidRPr="00FA2BE1" w:rsidRDefault="00C43023" w:rsidP="00C4302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</w:t>
      </w:r>
      <w:r>
        <w:fldChar w:fldCharType="end"/>
      </w:r>
      <w:r>
        <w:t>. ábra</w:t>
      </w:r>
      <w:bookmarkEnd w:id="103"/>
      <w:r>
        <w:t xml:space="preserve">: </w:t>
      </w:r>
      <w:r w:rsidR="00E46576">
        <w:t>MIP komponensek és oktettek</w:t>
      </w:r>
    </w:p>
    <w:p w14:paraId="796A59AF" w14:textId="77777777" w:rsidR="00E62223" w:rsidRDefault="00E62223" w:rsidP="008539F6">
      <w:pPr>
        <w:pStyle w:val="Cmsor3"/>
      </w:pPr>
      <w:bookmarkStart w:id="104" w:name="_Toc216368335"/>
      <w:r w:rsidRPr="00FA2BE1">
        <w:t>Csomópont specifikus</w:t>
      </w:r>
      <w:bookmarkEnd w:id="104"/>
    </w:p>
    <w:p w14:paraId="75846EF8" w14:textId="259BF4DD" w:rsidR="009D2CFE" w:rsidRPr="009D2CFE" w:rsidRDefault="006724FD" w:rsidP="004C009F">
      <w:pPr>
        <w:ind w:firstLine="0"/>
      </w:pPr>
      <w:r w:rsidRPr="006724FD">
        <w:t xml:space="preserve">A következőkben a csomópont-specifikus </w:t>
      </w:r>
      <w:proofErr w:type="spellStart"/>
      <w:r w:rsidRPr="006724FD">
        <w:t>dashboard</w:t>
      </w:r>
      <w:proofErr w:type="spellEnd"/>
      <w:r w:rsidRPr="006724FD">
        <w:t xml:space="preserve"> részletes bemutatására kerül sor.</w:t>
      </w:r>
    </w:p>
    <w:p w14:paraId="4F2BF760" w14:textId="5C34264A" w:rsidR="006724FD" w:rsidRDefault="00F567CD" w:rsidP="00C61325">
      <w:pPr>
        <w:pStyle w:val="Cmsor4"/>
        <w:spacing w:after="0"/>
        <w:jc w:val="both"/>
      </w:pPr>
      <w:proofErr w:type="spellStart"/>
      <w:r>
        <w:t>Interface</w:t>
      </w:r>
      <w:proofErr w:type="spellEnd"/>
      <w:r w:rsidR="00883CBE">
        <w:t xml:space="preserve"> rész</w:t>
      </w:r>
      <w:commentRangeStart w:id="105"/>
      <w:commentRangeEnd w:id="105"/>
      <w:r w:rsidR="000F5552">
        <w:commentReference w:id="105"/>
      </w:r>
    </w:p>
    <w:p w14:paraId="6D265EA5" w14:textId="7DFBFD87" w:rsidR="00BA6E39" w:rsidRPr="00BA6E39" w:rsidRDefault="00BA6E39" w:rsidP="00D85AF2">
      <w:pPr>
        <w:ind w:firstLine="0"/>
      </w:pPr>
      <w:r w:rsidRPr="007C344F">
        <w:t>A</w:t>
      </w:r>
      <w:r>
        <w:t xml:space="preserve"> </w:t>
      </w:r>
      <w:r>
        <w:fldChar w:fldCharType="begin"/>
      </w:r>
      <w:r>
        <w:instrText xml:space="preserve"> REF _Ref215651288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3</w:t>
      </w:r>
      <w:r w:rsidR="003563E3">
        <w:t>. ábra</w:t>
      </w:r>
      <w:r>
        <w:fldChar w:fldCharType="end"/>
      </w:r>
      <w:r>
        <w:t xml:space="preserve"> és az </w:t>
      </w:r>
      <w:r>
        <w:fldChar w:fldCharType="begin"/>
      </w:r>
      <w:r>
        <w:instrText xml:space="preserve"> REF _Ref215651290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4</w:t>
      </w:r>
      <w:r w:rsidR="003563E3">
        <w:t>. ábra</w:t>
      </w:r>
      <w:r>
        <w:fldChar w:fldCharType="end"/>
      </w:r>
      <w:r w:rsidRPr="007C344F">
        <w:t xml:space="preserve"> a kiválasztott hálózati csomópont részletes forgalmi statisztikáit szemlélteti. A felületen grafikus formában követhető nyomon az eszköz összes interfészének adatforgalma, külön bontva a küldött és fogadott csomagok (</w:t>
      </w:r>
      <w:proofErr w:type="spellStart"/>
      <w:r w:rsidRPr="007C344F">
        <w:t>packets</w:t>
      </w:r>
      <w:proofErr w:type="spellEnd"/>
      <w:r w:rsidRPr="007C344F">
        <w:t>), illetve oktettek (</w:t>
      </w:r>
      <w:proofErr w:type="spellStart"/>
      <w:r w:rsidRPr="007C344F">
        <w:t>octets</w:t>
      </w:r>
      <w:proofErr w:type="spellEnd"/>
      <w:r w:rsidRPr="007C344F">
        <w:t>)</w:t>
      </w:r>
      <w:r>
        <w:t xml:space="preserve"> számát</w:t>
      </w:r>
      <w:r w:rsidRPr="007C344F">
        <w:t>.</w:t>
      </w:r>
    </w:p>
    <w:p w14:paraId="30DB4D45" w14:textId="77777777" w:rsidR="00177A6F" w:rsidRDefault="00485E80" w:rsidP="00177A6F">
      <w:pPr>
        <w:pStyle w:val="Kp"/>
      </w:pPr>
      <w:r w:rsidRPr="00570A26">
        <w:rPr>
          <w:noProof/>
        </w:rPr>
        <w:drawing>
          <wp:inline distT="0" distB="0" distL="0" distR="0" wp14:anchorId="51D28571" wp14:editId="42D8DC45">
            <wp:extent cx="5447657" cy="2801341"/>
            <wp:effectExtent l="0" t="0" r="1270" b="0"/>
            <wp:docPr id="29089406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406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3988" cy="28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06" w:name="_Ref215651288"/>
    <w:p w14:paraId="68301CCA" w14:textId="055C4075" w:rsidR="00177A6F" w:rsidRDefault="00C43023" w:rsidP="00177A6F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3</w:t>
      </w:r>
      <w:r>
        <w:fldChar w:fldCharType="end"/>
      </w:r>
      <w:r w:rsidR="00177A6F">
        <w:t>. ábra</w:t>
      </w:r>
      <w:bookmarkEnd w:id="106"/>
      <w:r w:rsidR="00DD582D">
        <w:t xml:space="preserve">: </w:t>
      </w:r>
      <w:r w:rsidR="00A5423B">
        <w:t>Fogadott forgalom grafikonok</w:t>
      </w:r>
    </w:p>
    <w:p w14:paraId="2A228E9B" w14:textId="77777777" w:rsidR="00177A6F" w:rsidRDefault="00485E80" w:rsidP="00177A6F">
      <w:pPr>
        <w:pStyle w:val="Kp"/>
      </w:pPr>
      <w:r w:rsidRPr="00570A26">
        <w:rPr>
          <w:noProof/>
        </w:rPr>
        <w:lastRenderedPageBreak/>
        <w:drawing>
          <wp:inline distT="0" distB="0" distL="0" distR="0" wp14:anchorId="73188035" wp14:editId="601486CC">
            <wp:extent cx="5432615" cy="2722058"/>
            <wp:effectExtent l="0" t="0" r="0" b="2540"/>
            <wp:docPr id="1323547731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0363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572" cy="27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07" w:name="_Ref215651290"/>
    <w:p w14:paraId="22B464E5" w14:textId="4E581B9E" w:rsidR="00FF56E5" w:rsidRDefault="00C43023" w:rsidP="00177A6F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4</w:t>
      </w:r>
      <w:r>
        <w:fldChar w:fldCharType="end"/>
      </w:r>
      <w:r w:rsidR="00177A6F">
        <w:t>. ábra</w:t>
      </w:r>
      <w:bookmarkEnd w:id="107"/>
      <w:r w:rsidR="00A5423B">
        <w:t>: Küldött forgalom grafikonok</w:t>
      </w:r>
    </w:p>
    <w:p w14:paraId="7EDDE53D" w14:textId="77777777" w:rsidR="009D2CFE" w:rsidRDefault="001E4569" w:rsidP="009D2CFE">
      <w:pPr>
        <w:pStyle w:val="Cmsor4"/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559B2B8F" w14:textId="50AEDE6C" w:rsidR="00252548" w:rsidRPr="00252548" w:rsidRDefault="00252548" w:rsidP="00D85AF2">
      <w:pPr>
        <w:ind w:firstLine="0"/>
      </w:pPr>
      <w:r>
        <w:t xml:space="preserve">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funkció működését az 5.</w:t>
      </w:r>
      <w:r w:rsidR="00325E04">
        <w:t>5</w:t>
      </w:r>
      <w:r>
        <w:t xml:space="preserve"> – 5.</w:t>
      </w:r>
      <w:r w:rsidR="00325E04">
        <w:t>8</w:t>
      </w:r>
      <w:r>
        <w:t xml:space="preserve">. ábrák mutatják be részletesen. A </w:t>
      </w:r>
      <w:r>
        <w:fldChar w:fldCharType="begin"/>
      </w:r>
      <w:r>
        <w:instrText xml:space="preserve"> REF _Ref215652020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5</w:t>
      </w:r>
      <w:r w:rsidR="003563E3">
        <w:t>. ábra</w:t>
      </w:r>
      <w:r>
        <w:fldChar w:fldCharType="end"/>
      </w:r>
      <w:r>
        <w:t xml:space="preserve"> a továbbított és az eldobott csomagok számának időbeli alakulását mutatja. A </w:t>
      </w:r>
      <w:r>
        <w:fldChar w:fldCharType="begin"/>
      </w:r>
      <w:r>
        <w:instrText xml:space="preserve"> REF _Ref215652012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6</w:t>
      </w:r>
      <w:r w:rsidR="003563E3">
        <w:t>. ábra</w:t>
      </w:r>
      <w:r>
        <w:fldChar w:fldCharType="end"/>
      </w:r>
      <w:r>
        <w:t xml:space="preserve"> a helyreállítási folyamat belső állapotait követi nyomon: a helyreállítási szekvenciaszámot, a visszaállítások számát, az előzménytároló hosszát és a látens hibákat. A </w:t>
      </w:r>
      <w:r>
        <w:fldChar w:fldCharType="begin"/>
      </w:r>
      <w:r>
        <w:instrText xml:space="preserve"> REF _Ref215652002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7</w:t>
      </w:r>
      <w:r w:rsidR="003563E3">
        <w:t>. ábra</w:t>
      </w:r>
      <w:r>
        <w:fldChar w:fldCharType="end"/>
      </w:r>
      <w:r>
        <w:t xml:space="preserve"> és a </w:t>
      </w:r>
      <w:r>
        <w:fldChar w:fldCharType="begin"/>
      </w:r>
      <w:r>
        <w:instrText xml:space="preserve"> REF _Ref215651983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8</w:t>
      </w:r>
      <w:r w:rsidR="003563E3">
        <w:t>. ábra</w:t>
      </w:r>
      <w:r>
        <w:fldChar w:fldCharType="end"/>
      </w:r>
      <w:r>
        <w:t xml:space="preserve"> a funkció legfontosabb konfigurációs paramétereit összesíti.</w:t>
      </w:r>
    </w:p>
    <w:p w14:paraId="6C520025" w14:textId="77777777" w:rsidR="0005560A" w:rsidRDefault="004B6DAA" w:rsidP="0005560A">
      <w:pPr>
        <w:pStyle w:val="Kp"/>
        <w:spacing w:before="0" w:after="0"/>
      </w:pPr>
      <w:r w:rsidRPr="00F63CE1">
        <w:rPr>
          <w:noProof/>
        </w:rPr>
        <w:drawing>
          <wp:inline distT="0" distB="0" distL="0" distR="0" wp14:anchorId="778C411D" wp14:editId="5ED7619B">
            <wp:extent cx="5187891" cy="3514890"/>
            <wp:effectExtent l="0" t="0" r="0" b="0"/>
            <wp:docPr id="11889624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248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60" cy="35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08" w:name="_Ref215652020"/>
    <w:p w14:paraId="20DC70D2" w14:textId="5C5704CD" w:rsidR="0005560A" w:rsidRDefault="00C43023" w:rsidP="0005560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 w:rsidR="0005560A">
        <w:t>. ábra</w:t>
      </w:r>
      <w:bookmarkEnd w:id="108"/>
      <w:r w:rsidR="00D44827">
        <w:t>: Átengedett és eldobott csomagok grafikonok</w:t>
      </w:r>
    </w:p>
    <w:p w14:paraId="29017FDE" w14:textId="77777777" w:rsidR="0005560A" w:rsidRDefault="004B6DAA" w:rsidP="0005560A">
      <w:pPr>
        <w:pStyle w:val="Kp"/>
        <w:spacing w:before="0" w:after="0"/>
      </w:pPr>
      <w:r w:rsidRPr="009F7FF8">
        <w:rPr>
          <w:noProof/>
        </w:rPr>
        <w:lastRenderedPageBreak/>
        <w:drawing>
          <wp:inline distT="0" distB="0" distL="0" distR="0" wp14:anchorId="590EEA49" wp14:editId="1F2642BF">
            <wp:extent cx="5400040" cy="1916430"/>
            <wp:effectExtent l="0" t="0" r="0" b="7620"/>
            <wp:docPr id="7005148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09" w:name="_Ref215652012"/>
    <w:p w14:paraId="39931FFF" w14:textId="5F9A3D03" w:rsidR="0005560A" w:rsidRDefault="00C43023" w:rsidP="0005560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6</w:t>
      </w:r>
      <w:r>
        <w:fldChar w:fldCharType="end"/>
      </w:r>
      <w:r w:rsidR="0005560A">
        <w:t>. ábra</w:t>
      </w:r>
      <w:bookmarkEnd w:id="109"/>
      <w:r w:rsidR="00B02A94">
        <w:t>: Folyam visszaállítás grafikonjai</w:t>
      </w:r>
    </w:p>
    <w:p w14:paraId="76AABDF9" w14:textId="77777777" w:rsidR="0005560A" w:rsidRDefault="00485E80" w:rsidP="0005560A">
      <w:pPr>
        <w:pStyle w:val="Kp"/>
        <w:spacing w:before="0" w:after="0"/>
      </w:pPr>
      <w:r w:rsidRPr="00570A26">
        <w:rPr>
          <w:noProof/>
        </w:rPr>
        <w:drawing>
          <wp:inline distT="0" distB="0" distL="0" distR="0" wp14:anchorId="2E083D2C" wp14:editId="7C0CAAF6">
            <wp:extent cx="5400040" cy="950595"/>
            <wp:effectExtent l="0" t="0" r="0" b="1905"/>
            <wp:docPr id="662674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4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0" w:name="_Ref215652002"/>
    <w:p w14:paraId="0F46EB93" w14:textId="0A15D3D9" w:rsidR="0005560A" w:rsidRDefault="00C43023" w:rsidP="0005560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7</w:t>
      </w:r>
      <w:r>
        <w:fldChar w:fldCharType="end"/>
      </w:r>
      <w:r w:rsidR="0005560A">
        <w:t>. ábra</w:t>
      </w:r>
      <w:bookmarkEnd w:id="110"/>
      <w:r w:rsidR="00B02A94">
        <w:t>: Folyam visszaállítás paraméterei</w:t>
      </w:r>
    </w:p>
    <w:p w14:paraId="7641ADFB" w14:textId="77777777" w:rsidR="0005560A" w:rsidRDefault="00A60EA1" w:rsidP="0005560A">
      <w:pPr>
        <w:pStyle w:val="Kp"/>
        <w:spacing w:before="0" w:after="0"/>
      </w:pPr>
      <w:r w:rsidRPr="00570A26">
        <w:rPr>
          <w:noProof/>
        </w:rPr>
        <w:drawing>
          <wp:inline distT="0" distB="0" distL="0" distR="0" wp14:anchorId="248360F9" wp14:editId="259DD54D">
            <wp:extent cx="5400040" cy="851535"/>
            <wp:effectExtent l="0" t="0" r="0" b="1270"/>
            <wp:docPr id="12968259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5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1" w:name="_Ref215651983"/>
    <w:p w14:paraId="66BF2F97" w14:textId="23C973CD" w:rsidR="00883CBE" w:rsidRDefault="00C43023" w:rsidP="0005560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8</w:t>
      </w:r>
      <w:r>
        <w:fldChar w:fldCharType="end"/>
      </w:r>
      <w:r w:rsidR="0005560A">
        <w:t>. ábra</w:t>
      </w:r>
      <w:bookmarkEnd w:id="111"/>
      <w:r w:rsidR="00B02A94">
        <w:t>: Konfigurációs beállítások</w:t>
      </w:r>
    </w:p>
    <w:p w14:paraId="5E9F5B80" w14:textId="0D3D2D28" w:rsidR="009D2CFE" w:rsidRDefault="00883CBE" w:rsidP="009D2CFE">
      <w:pPr>
        <w:pStyle w:val="Cmsor4"/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Recovery</w:t>
      </w:r>
      <w:proofErr w:type="spellEnd"/>
      <w:r w:rsidR="002C4696">
        <w:t xml:space="preserve"> </w:t>
      </w:r>
      <w:r w:rsidR="009D2CFE">
        <w:t>–</w:t>
      </w:r>
      <w:r w:rsidR="002C4696">
        <w:t xml:space="preserve"> MIP</w:t>
      </w:r>
    </w:p>
    <w:p w14:paraId="0891F498" w14:textId="7742D639" w:rsidR="00AE64E7" w:rsidRPr="00AE64E7" w:rsidRDefault="00AE64E7" w:rsidP="00D7430F">
      <w:pPr>
        <w:ind w:firstLine="0"/>
      </w:pPr>
      <w:r>
        <w:t xml:space="preserve">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objektum MIP adatait az 5.</w:t>
      </w:r>
      <w:r w:rsidR="00FD6559">
        <w:t>9</w:t>
      </w:r>
      <w:r>
        <w:t xml:space="preserve"> – 5.1</w:t>
      </w:r>
      <w:r w:rsidR="00FD6559">
        <w:t>2</w:t>
      </w:r>
      <w:r>
        <w:t xml:space="preserve">. ábrák mutatják be részletesen. A </w:t>
      </w:r>
      <w:r>
        <w:fldChar w:fldCharType="begin"/>
      </w:r>
      <w:r>
        <w:instrText xml:space="preserve"> REF _Ref215652408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9</w:t>
      </w:r>
      <w:r w:rsidR="003563E3">
        <w:t>. ábra</w:t>
      </w:r>
      <w:r>
        <w:fldChar w:fldCharType="end"/>
      </w:r>
      <w:r>
        <w:t xml:space="preserve"> a menedzsmenthez szükséges küldött és fogadott csomagokat, a helyreállítási visszaállításokat, az időzítési beállításokat, valamint a szekvenciaszámok alakulását és az előzmény méretét mutatja. A </w:t>
      </w:r>
      <w:r>
        <w:fldChar w:fldCharType="begin"/>
      </w:r>
      <w:r>
        <w:instrText xml:space="preserve"> REF _Ref215652427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10</w:t>
      </w:r>
      <w:r w:rsidR="003563E3">
        <w:t>. ábra</w:t>
      </w:r>
      <w:r>
        <w:fldChar w:fldCharType="end"/>
      </w:r>
      <w:r>
        <w:t xml:space="preserve"> a csomagfeldolgozás statisztikáit, a látens hibák és visszaállítások számát, valamint a MIP szinteket és a hibás útvonalak számát jeleníti meg. A </w:t>
      </w:r>
      <w:r>
        <w:fldChar w:fldCharType="begin"/>
      </w:r>
      <w:r>
        <w:instrText xml:space="preserve"> REF _Ref215652562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11</w:t>
      </w:r>
      <w:r w:rsidR="003563E3">
        <w:t>. ábra</w:t>
      </w:r>
      <w:r>
        <w:fldChar w:fldCharType="end"/>
      </w:r>
      <w:r>
        <w:t xml:space="preserve"> az egyes MIP pontokon konfigurált helyreállítási algoritmust mutatja. A </w:t>
      </w:r>
      <w:r>
        <w:fldChar w:fldCharType="begin"/>
      </w:r>
      <w:r>
        <w:instrText xml:space="preserve"> REF _Ref215652573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12</w:t>
      </w:r>
      <w:r w:rsidR="003563E3">
        <w:t>. ábra</w:t>
      </w:r>
      <w:r>
        <w:fldChar w:fldCharType="end"/>
      </w:r>
      <w:r>
        <w:t xml:space="preserve"> pedig a vezérlő </w:t>
      </w:r>
      <w:proofErr w:type="spellStart"/>
      <w:r>
        <w:t>flag</w:t>
      </w:r>
      <w:proofErr w:type="spellEnd"/>
      <w:r>
        <w:t>-ek aktuális logikai állapotát ábrázolja.</w:t>
      </w:r>
    </w:p>
    <w:p w14:paraId="1D027C3A" w14:textId="77777777" w:rsidR="00934A2E" w:rsidRDefault="00CC7836" w:rsidP="00934A2E">
      <w:pPr>
        <w:pStyle w:val="Kp"/>
      </w:pPr>
      <w:r w:rsidRPr="00CC7836">
        <w:rPr>
          <w:noProof/>
        </w:rPr>
        <w:lastRenderedPageBreak/>
        <w:drawing>
          <wp:inline distT="0" distB="0" distL="0" distR="0" wp14:anchorId="3CB6C380" wp14:editId="63526FA4">
            <wp:extent cx="5400040" cy="2897505"/>
            <wp:effectExtent l="0" t="0" r="0" b="0"/>
            <wp:docPr id="179558061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061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2" w:name="_Ref215652408"/>
    <w:p w14:paraId="03648C59" w14:textId="7E744EF9" w:rsidR="00934A2E" w:rsidRDefault="00C43023" w:rsidP="00934A2E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9</w:t>
      </w:r>
      <w:r>
        <w:fldChar w:fldCharType="end"/>
      </w:r>
      <w:r w:rsidR="00934A2E">
        <w:t>. ábra</w:t>
      </w:r>
      <w:bookmarkEnd w:id="112"/>
      <w:r w:rsidR="008E6142">
        <w:t>: MIP információk</w:t>
      </w:r>
    </w:p>
    <w:p w14:paraId="54C13791" w14:textId="77777777" w:rsidR="00934A2E" w:rsidRDefault="007173CA" w:rsidP="00934A2E">
      <w:pPr>
        <w:pStyle w:val="Kp"/>
      </w:pPr>
      <w:r w:rsidRPr="007173CA">
        <w:rPr>
          <w:noProof/>
        </w:rPr>
        <w:drawing>
          <wp:inline distT="0" distB="0" distL="0" distR="0" wp14:anchorId="095C8ADC" wp14:editId="3B2E70C2">
            <wp:extent cx="5400040" cy="2993390"/>
            <wp:effectExtent l="0" t="0" r="0" b="0"/>
            <wp:docPr id="1751730226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0226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3" w:name="_Ref215652427"/>
    <w:p w14:paraId="137D8806" w14:textId="26836BCA" w:rsidR="00934A2E" w:rsidRDefault="00C43023" w:rsidP="00934A2E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10</w:t>
      </w:r>
      <w:r>
        <w:fldChar w:fldCharType="end"/>
      </w:r>
      <w:r w:rsidR="00934A2E">
        <w:t>.</w:t>
      </w:r>
      <w:r w:rsidR="00471387">
        <w:t xml:space="preserve"> </w:t>
      </w:r>
      <w:r w:rsidR="00934A2E">
        <w:t>ábra</w:t>
      </w:r>
      <w:bookmarkEnd w:id="113"/>
      <w:r w:rsidR="008E6142">
        <w:t>: További MIP információk</w:t>
      </w:r>
    </w:p>
    <w:p w14:paraId="3562FC95" w14:textId="77777777" w:rsidR="00934A2E" w:rsidRDefault="007173CA" w:rsidP="00934A2E">
      <w:pPr>
        <w:pStyle w:val="Kp"/>
      </w:pPr>
      <w:r w:rsidRPr="007173CA">
        <w:rPr>
          <w:noProof/>
        </w:rPr>
        <w:drawing>
          <wp:inline distT="0" distB="0" distL="0" distR="0" wp14:anchorId="04DE8243" wp14:editId="5F1201E7">
            <wp:extent cx="5400040" cy="1480820"/>
            <wp:effectExtent l="0" t="0" r="0" b="5080"/>
            <wp:docPr id="5694245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45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4" w:name="_Ref215652562"/>
    <w:p w14:paraId="3180B3AD" w14:textId="0DDAE2E6" w:rsidR="00934A2E" w:rsidRDefault="00C43023" w:rsidP="00934A2E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11</w:t>
      </w:r>
      <w:r>
        <w:fldChar w:fldCharType="end"/>
      </w:r>
      <w:r w:rsidR="00934A2E">
        <w:t>.</w:t>
      </w:r>
      <w:r w:rsidR="00471387">
        <w:t xml:space="preserve"> </w:t>
      </w:r>
      <w:r w:rsidR="00934A2E">
        <w:t>ábra</w:t>
      </w:r>
      <w:bookmarkEnd w:id="114"/>
      <w:r w:rsidR="007E4BB5">
        <w:t>: Visszaállási algoritmus</w:t>
      </w:r>
    </w:p>
    <w:p w14:paraId="7F75CB33" w14:textId="77777777" w:rsidR="00934A2E" w:rsidRDefault="007173CA" w:rsidP="00934A2E">
      <w:pPr>
        <w:pStyle w:val="Kp"/>
      </w:pPr>
      <w:r w:rsidRPr="007173CA">
        <w:rPr>
          <w:noProof/>
        </w:rPr>
        <w:lastRenderedPageBreak/>
        <w:drawing>
          <wp:inline distT="0" distB="0" distL="0" distR="0" wp14:anchorId="0B5CE3F4" wp14:editId="0BE654CD">
            <wp:extent cx="5400040" cy="894080"/>
            <wp:effectExtent l="0" t="0" r="0" b="1270"/>
            <wp:docPr id="1615132765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2765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5" w:name="_Ref215652573"/>
    <w:p w14:paraId="67863D35" w14:textId="68964F12" w:rsidR="00883CBE" w:rsidRDefault="00C43023" w:rsidP="00934A2E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12</w:t>
      </w:r>
      <w:r>
        <w:fldChar w:fldCharType="end"/>
      </w:r>
      <w:r w:rsidR="00934A2E">
        <w:t>.</w:t>
      </w:r>
      <w:r w:rsidR="00471387">
        <w:t xml:space="preserve"> </w:t>
      </w:r>
      <w:r w:rsidR="00934A2E">
        <w:t>ábra</w:t>
      </w:r>
      <w:bookmarkEnd w:id="115"/>
      <w:r w:rsidR="007E4BB5">
        <w:t>: Konfigurációs beállítások</w:t>
      </w:r>
    </w:p>
    <w:p w14:paraId="68B6F565" w14:textId="77777777" w:rsidR="009D2CFE" w:rsidRDefault="00883CBE" w:rsidP="002C4696">
      <w:pPr>
        <w:pStyle w:val="Cmsor4"/>
      </w:pPr>
      <w:proofErr w:type="spellStart"/>
      <w:r>
        <w:t>Replicate</w:t>
      </w:r>
      <w:proofErr w:type="spellEnd"/>
    </w:p>
    <w:p w14:paraId="3C66337F" w14:textId="73260738" w:rsidR="00835180" w:rsidRDefault="00835180" w:rsidP="00835180">
      <w:pPr>
        <w:ind w:firstLine="0"/>
      </w:pPr>
      <w:r>
        <w:t xml:space="preserve">A </w:t>
      </w:r>
      <w:proofErr w:type="spellStart"/>
      <w:r>
        <w:t>Replicate</w:t>
      </w:r>
      <w:proofErr w:type="spellEnd"/>
      <w:r>
        <w:t xml:space="preserve"> funkció működését az 5.1</w:t>
      </w:r>
      <w:r w:rsidR="00B9149D">
        <w:t>3</w:t>
      </w:r>
      <w:r>
        <w:t>. és 5.1</w:t>
      </w:r>
      <w:r w:rsidR="00777BE1">
        <w:t>4</w:t>
      </w:r>
      <w:r>
        <w:t xml:space="preserve"> ábrák mutatják be. A </w:t>
      </w:r>
      <w:r>
        <w:fldChar w:fldCharType="begin"/>
      </w:r>
      <w:r>
        <w:instrText xml:space="preserve"> REF _Ref215653016 \h  \* MERGEFORMAT </w:instrText>
      </w:r>
      <w:r>
        <w:fldChar w:fldCharType="separate"/>
      </w:r>
      <w:r w:rsidR="003563E3">
        <w:rPr>
          <w:noProof/>
        </w:rPr>
        <w:t>5.13.</w:t>
      </w:r>
      <w:r w:rsidR="003563E3">
        <w:t xml:space="preserve"> ábra</w:t>
      </w:r>
      <w:r>
        <w:fldChar w:fldCharType="end"/>
      </w:r>
      <w:r>
        <w:t xml:space="preserve"> felső részén a továbbított csomagok száma látható a grafikonon, míg az alsó részen a replikációs </w:t>
      </w:r>
      <w:proofErr w:type="spellStart"/>
      <w:r>
        <w:t>pipeline</w:t>
      </w:r>
      <w:proofErr w:type="spellEnd"/>
      <w:r>
        <w:t xml:space="preserve">-ban lévő műveletek száma látható. A </w:t>
      </w:r>
      <w:r>
        <w:fldChar w:fldCharType="begin"/>
      </w:r>
      <w:r>
        <w:instrText xml:space="preserve"> REF _Ref215653028 \h  \* MERGEFORMAT </w:instrText>
      </w:r>
      <w:r>
        <w:fldChar w:fldCharType="separate"/>
      </w:r>
      <w:r w:rsidR="003563E3">
        <w:rPr>
          <w:noProof/>
        </w:rPr>
        <w:t>5.14.</w:t>
      </w:r>
      <w:r w:rsidR="003563E3">
        <w:t xml:space="preserve"> ábra</w:t>
      </w:r>
      <w:r>
        <w:fldChar w:fldCharType="end"/>
      </w:r>
      <w:r>
        <w:t xml:space="preserve"> felső grafikonja a továbbított adatmennyiséget oktettekben ábrázolja. Az alsó szekció a kimeneti ágak maszkolási állapotát mutatja.</w:t>
      </w:r>
    </w:p>
    <w:p w14:paraId="38D40224" w14:textId="5FAAF42C" w:rsidR="00E23A8B" w:rsidRDefault="006A064D" w:rsidP="00E23A8B">
      <w:pPr>
        <w:pStyle w:val="Kp"/>
      </w:pPr>
      <w:r w:rsidRPr="006A064D">
        <w:rPr>
          <w:noProof/>
        </w:rPr>
        <w:drawing>
          <wp:inline distT="0" distB="0" distL="0" distR="0" wp14:anchorId="23493057" wp14:editId="1A8773AD">
            <wp:extent cx="5400040" cy="2429510"/>
            <wp:effectExtent l="0" t="0" r="0" b="8890"/>
            <wp:docPr id="1517578879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8879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6" w:name="_Ref215653016"/>
    <w:p w14:paraId="3862F0AD" w14:textId="5794C875" w:rsidR="00E23A8B" w:rsidRDefault="00C43023" w:rsidP="00E23A8B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13</w:t>
      </w:r>
      <w:r>
        <w:fldChar w:fldCharType="end"/>
      </w:r>
      <w:r w:rsidR="00E23A8B">
        <w:t>. ábra</w:t>
      </w:r>
      <w:bookmarkEnd w:id="116"/>
      <w:r w:rsidR="008F7D56">
        <w:t>: Áthaladt csomagok és művelet számok</w:t>
      </w:r>
    </w:p>
    <w:p w14:paraId="33737E4F" w14:textId="77777777" w:rsidR="00E23A8B" w:rsidRDefault="00520366" w:rsidP="00E23A8B">
      <w:pPr>
        <w:pStyle w:val="Kp"/>
      </w:pPr>
      <w:r w:rsidRPr="00520366">
        <w:rPr>
          <w:noProof/>
        </w:rPr>
        <w:drawing>
          <wp:inline distT="0" distB="0" distL="0" distR="0" wp14:anchorId="4CE1743D" wp14:editId="5DE62AFC">
            <wp:extent cx="5400040" cy="2423795"/>
            <wp:effectExtent l="0" t="0" r="0" b="0"/>
            <wp:docPr id="562543700" name="Kép 1" descr="A képen szöveg, képernyőkép, Betűtípus, ó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43700" name="Kép 1" descr="A képen szöveg, képernyőkép, Betűtípus, óra látható&#10;&#10;Előfordulhat, hogy az AI által létrehozott tartalom helytele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7" w:name="_Ref215653028"/>
    <w:p w14:paraId="0CAAF540" w14:textId="67256E20" w:rsidR="002C4696" w:rsidRDefault="00C43023" w:rsidP="00E23A8B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14</w:t>
      </w:r>
      <w:r>
        <w:fldChar w:fldCharType="end"/>
      </w:r>
      <w:r w:rsidR="00E23A8B">
        <w:t>. ábra</w:t>
      </w:r>
      <w:bookmarkEnd w:id="117"/>
      <w:r w:rsidR="00E309E5">
        <w:t>: Áthaladt oktettek és maszkolás</w:t>
      </w:r>
    </w:p>
    <w:p w14:paraId="34F1728F" w14:textId="6A870ADA" w:rsidR="009D2CFE" w:rsidRDefault="002C4696" w:rsidP="002C4696">
      <w:pPr>
        <w:pStyle w:val="Cmsor4"/>
      </w:pPr>
      <w:proofErr w:type="spellStart"/>
      <w:r>
        <w:lastRenderedPageBreak/>
        <w:t>Replicate</w:t>
      </w:r>
      <w:proofErr w:type="spellEnd"/>
      <w:r>
        <w:t xml:space="preserve"> </w:t>
      </w:r>
      <w:r w:rsidR="009D2CFE">
        <w:t>–</w:t>
      </w:r>
      <w:r>
        <w:t xml:space="preserve"> MIP</w:t>
      </w:r>
    </w:p>
    <w:p w14:paraId="2F1A6EE5" w14:textId="0293FEB2" w:rsidR="00AC15FC" w:rsidRDefault="00AC15FC" w:rsidP="00AC15FC">
      <w:pPr>
        <w:ind w:firstLine="0"/>
      </w:pPr>
      <w:proofErr w:type="spellStart"/>
      <w:r>
        <w:t>Replicate</w:t>
      </w:r>
      <w:proofErr w:type="spellEnd"/>
      <w:r>
        <w:t xml:space="preserve"> objektum MIP részletes adatait az 5.1</w:t>
      </w:r>
      <w:r w:rsidR="005D43FA">
        <w:t>5</w:t>
      </w:r>
      <w:r>
        <w:t>- 5.1</w:t>
      </w:r>
      <w:r w:rsidR="00DC539E">
        <w:t>8</w:t>
      </w:r>
      <w:r>
        <w:t xml:space="preserve">. ábrák mutatják be. A </w:t>
      </w:r>
      <w:r>
        <w:fldChar w:fldCharType="begin"/>
      </w:r>
      <w:r>
        <w:instrText xml:space="preserve"> REF _Ref215653405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15</w:t>
      </w:r>
      <w:r w:rsidR="003563E3">
        <w:t>. ábra</w:t>
      </w:r>
      <w:r>
        <w:fldChar w:fldCharType="end"/>
      </w:r>
      <w:r>
        <w:t xml:space="preserve"> a küldött menedzsment csomagokat és a továbbított csomagok számát ábrázolja. A </w:t>
      </w:r>
      <w:r>
        <w:fldChar w:fldCharType="begin"/>
      </w:r>
      <w:r>
        <w:instrText xml:space="preserve"> REF _Ref215653420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16</w:t>
      </w:r>
      <w:r w:rsidR="003563E3">
        <w:t>. ábra</w:t>
      </w:r>
      <w:r>
        <w:fldChar w:fldCharType="end"/>
      </w:r>
      <w:r>
        <w:t xml:space="preserve"> a fogadott csomagok és a továbbított oktettek mennyiségét jeleníti meg. A </w:t>
      </w:r>
      <w:r>
        <w:fldChar w:fldCharType="begin"/>
      </w:r>
      <w:r>
        <w:instrText xml:space="preserve"> REF _Ref215653433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17</w:t>
      </w:r>
      <w:r w:rsidR="003563E3">
        <w:t>. ábra</w:t>
      </w:r>
      <w:r>
        <w:fldChar w:fldCharType="end"/>
      </w:r>
      <w:r>
        <w:t xml:space="preserve"> a MIP szinteket és a műveletek számát mutatja az egyes replikációs ágakon. A </w:t>
      </w:r>
      <w:r>
        <w:fldChar w:fldCharType="begin"/>
      </w:r>
      <w:r>
        <w:instrText xml:space="preserve"> REF _Ref215653444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18</w:t>
      </w:r>
      <w:r w:rsidR="003563E3">
        <w:t>. ábra</w:t>
      </w:r>
      <w:r>
        <w:fldChar w:fldCharType="end"/>
      </w:r>
      <w:r>
        <w:t xml:space="preserve"> pedig a maszkolási állapotokat szemlélteti, jelezve, hogy az egyes útvonalak engedélyezve vannak-e.</w:t>
      </w:r>
    </w:p>
    <w:p w14:paraId="3CD2F48D" w14:textId="77777777" w:rsidR="00DE207B" w:rsidRDefault="000331A7" w:rsidP="00DE207B">
      <w:pPr>
        <w:pStyle w:val="Kp"/>
      </w:pPr>
      <w:r w:rsidRPr="000331A7">
        <w:rPr>
          <w:noProof/>
        </w:rPr>
        <w:drawing>
          <wp:inline distT="0" distB="0" distL="0" distR="0" wp14:anchorId="14864965" wp14:editId="42C2BA6C">
            <wp:extent cx="5400040" cy="2684145"/>
            <wp:effectExtent l="0" t="0" r="0" b="1905"/>
            <wp:docPr id="837116720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6720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8" w:name="_Ref215653405"/>
    <w:p w14:paraId="4CE401BA" w14:textId="617D01BF" w:rsidR="00771203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15</w:t>
      </w:r>
      <w:r>
        <w:fldChar w:fldCharType="end"/>
      </w:r>
      <w:r w:rsidR="00771203">
        <w:t>. ábra</w:t>
      </w:r>
      <w:bookmarkEnd w:id="118"/>
      <w:r w:rsidR="00F915CA">
        <w:t>: Küldött menedzsment csomagok és áthaladt csomagok</w:t>
      </w:r>
    </w:p>
    <w:p w14:paraId="4D27FB15" w14:textId="77777777" w:rsidR="00771203" w:rsidRDefault="00784ADA" w:rsidP="00771203">
      <w:pPr>
        <w:pStyle w:val="Kp"/>
      </w:pPr>
      <w:r w:rsidRPr="00784ADA">
        <w:rPr>
          <w:noProof/>
        </w:rPr>
        <w:drawing>
          <wp:inline distT="0" distB="0" distL="0" distR="0" wp14:anchorId="6FF740AD" wp14:editId="281176C1">
            <wp:extent cx="5400040" cy="2605405"/>
            <wp:effectExtent l="0" t="0" r="0" b="4445"/>
            <wp:docPr id="1318938177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8177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19" w:name="_Ref215653420"/>
    <w:p w14:paraId="11D82E8C" w14:textId="1E06D37F" w:rsidR="00771203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16</w:t>
      </w:r>
      <w:r>
        <w:fldChar w:fldCharType="end"/>
      </w:r>
      <w:r w:rsidR="00771203">
        <w:t>. ábra</w:t>
      </w:r>
      <w:bookmarkEnd w:id="119"/>
      <w:r w:rsidR="0054043E">
        <w:t>: Fogadott menedzsment csomagok és áthaladt oktettek</w:t>
      </w:r>
    </w:p>
    <w:p w14:paraId="1D6A4268" w14:textId="77777777" w:rsidR="00771203" w:rsidRDefault="00AD61C5" w:rsidP="00771203">
      <w:pPr>
        <w:pStyle w:val="Kp"/>
      </w:pPr>
      <w:r w:rsidRPr="00F0584E">
        <w:rPr>
          <w:noProof/>
        </w:rPr>
        <w:lastRenderedPageBreak/>
        <w:drawing>
          <wp:inline distT="0" distB="0" distL="0" distR="0" wp14:anchorId="20FC5128" wp14:editId="5A4031C1">
            <wp:extent cx="5400040" cy="1972733"/>
            <wp:effectExtent l="0" t="0" r="0" b="8890"/>
            <wp:docPr id="149201360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3605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0" w:name="_Ref215653433"/>
    <w:p w14:paraId="1082412A" w14:textId="235A0E41" w:rsidR="00771203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17</w:t>
      </w:r>
      <w:r>
        <w:fldChar w:fldCharType="end"/>
      </w:r>
      <w:r w:rsidR="00771203">
        <w:t>. ábra</w:t>
      </w:r>
      <w:bookmarkEnd w:id="120"/>
      <w:r w:rsidR="0054043E">
        <w:t>: MIP szint és művelet számok</w:t>
      </w:r>
    </w:p>
    <w:p w14:paraId="0CAC48F2" w14:textId="77777777" w:rsidR="00771203" w:rsidRDefault="00FA578E" w:rsidP="00771203">
      <w:pPr>
        <w:pStyle w:val="Kp"/>
      </w:pPr>
      <w:r w:rsidRPr="00FA578E">
        <w:rPr>
          <w:noProof/>
        </w:rPr>
        <w:drawing>
          <wp:inline distT="0" distB="0" distL="0" distR="0" wp14:anchorId="600344A4" wp14:editId="2A596D56">
            <wp:extent cx="5432318" cy="3488462"/>
            <wp:effectExtent l="0" t="0" r="0" b="0"/>
            <wp:docPr id="40088738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8738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5310" cy="350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1" w:name="_Ref215653444"/>
    <w:p w14:paraId="2F50BFDC" w14:textId="33711737" w:rsidR="001E4569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18</w:t>
      </w:r>
      <w:r>
        <w:fldChar w:fldCharType="end"/>
      </w:r>
      <w:r w:rsidR="00771203">
        <w:t>. ábra</w:t>
      </w:r>
      <w:bookmarkEnd w:id="121"/>
      <w:r w:rsidR="00CF5CF3">
        <w:t>: Maszkolás státusza</w:t>
      </w:r>
    </w:p>
    <w:p w14:paraId="172D7580" w14:textId="325AC7F0" w:rsidR="00114CC7" w:rsidRDefault="005D42B2" w:rsidP="005D42B2">
      <w:pPr>
        <w:pStyle w:val="Cmsor4"/>
      </w:pPr>
      <w:r>
        <w:t>Parser</w:t>
      </w:r>
    </w:p>
    <w:p w14:paraId="34EABFAE" w14:textId="03B3A05C" w:rsidR="001E1519" w:rsidRPr="001C53F7" w:rsidRDefault="001E1519" w:rsidP="001E1519">
      <w:pPr>
        <w:ind w:firstLine="0"/>
      </w:pPr>
      <w:r>
        <w:t>Az 5.1</w:t>
      </w:r>
      <w:r w:rsidR="00244DAC">
        <w:t>9</w:t>
      </w:r>
      <w:r>
        <w:t>. és 5.</w:t>
      </w:r>
      <w:r w:rsidR="00244DAC">
        <w:t>20</w:t>
      </w:r>
      <w:r>
        <w:t xml:space="preserve">. ábra a Parser objektumok statisztikáit jeleníti meg. A </w:t>
      </w:r>
      <w:r>
        <w:fldChar w:fldCharType="begin"/>
      </w:r>
      <w:r>
        <w:instrText xml:space="preserve"> REF _Ref215654740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19</w:t>
      </w:r>
      <w:r w:rsidR="003563E3">
        <w:t>. ábra</w:t>
      </w:r>
      <w:r>
        <w:fldChar w:fldCharType="end"/>
      </w:r>
      <w:r>
        <w:t xml:space="preserve"> az egyes azonosított </w:t>
      </w:r>
      <w:proofErr w:type="spellStart"/>
      <w:r>
        <w:t>stream</w:t>
      </w:r>
      <w:proofErr w:type="spellEnd"/>
      <w:r>
        <w:t xml:space="preserve">-ek forgalmát mutatja. A </w:t>
      </w:r>
      <w:r>
        <w:fldChar w:fldCharType="begin"/>
      </w:r>
      <w:r>
        <w:instrText xml:space="preserve"> REF _Ref215654759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20</w:t>
      </w:r>
      <w:r w:rsidR="003563E3">
        <w:t>. ábra</w:t>
      </w:r>
      <w:r>
        <w:fldChar w:fldCharType="end"/>
      </w:r>
      <w:r>
        <w:t xml:space="preserve"> a "No Match" adatokat ábrázolja, amelyek azokat a csomagokat és oktetteket jelölik, amelyeket nem sikerült egyetlen </w:t>
      </w:r>
      <w:proofErr w:type="spellStart"/>
      <w:r>
        <w:t>stream-hez</w:t>
      </w:r>
      <w:proofErr w:type="spellEnd"/>
      <w:r>
        <w:t xml:space="preserve"> sem hozzárendelni.</w:t>
      </w:r>
    </w:p>
    <w:p w14:paraId="4FF81B24" w14:textId="77777777" w:rsidR="00771203" w:rsidRDefault="00A4239E" w:rsidP="00771203">
      <w:pPr>
        <w:pStyle w:val="Kp"/>
        <w:spacing w:after="0"/>
      </w:pPr>
      <w:r w:rsidRPr="00A4239E">
        <w:rPr>
          <w:noProof/>
        </w:rPr>
        <w:lastRenderedPageBreak/>
        <w:drawing>
          <wp:inline distT="0" distB="0" distL="0" distR="0" wp14:anchorId="4FAF2E4A" wp14:editId="345CF2C6">
            <wp:extent cx="5113011" cy="2584764"/>
            <wp:effectExtent l="0" t="0" r="0" b="6350"/>
            <wp:docPr id="285366293" name="Kép 1" descr="A képen képernyőkép, szöveg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6293" name="Kép 1" descr="A képen képernyőkép, szöveg, sor látható&#10;&#10;Előfordulhat, hogy az AI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5174" cy="25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2" w:name="_Ref215654740"/>
    <w:p w14:paraId="0783CD0E" w14:textId="115197D8" w:rsidR="00A4239E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19</w:t>
      </w:r>
      <w:r>
        <w:fldChar w:fldCharType="end"/>
      </w:r>
      <w:r w:rsidR="00771203">
        <w:t>. ábra</w:t>
      </w:r>
      <w:bookmarkEnd w:id="122"/>
      <w:r w:rsidR="005A4D99">
        <w:t xml:space="preserve">: </w:t>
      </w:r>
      <w:proofErr w:type="spellStart"/>
      <w:r w:rsidR="005A4D99">
        <w:t>Folyamonkénti</w:t>
      </w:r>
      <w:proofErr w:type="spellEnd"/>
      <w:r w:rsidR="005A4D99">
        <w:t xml:space="preserve"> csomagok és oktettek</w:t>
      </w:r>
    </w:p>
    <w:p w14:paraId="77ED10D4" w14:textId="77777777" w:rsidR="00771203" w:rsidRDefault="00DE136C" w:rsidP="00771203">
      <w:pPr>
        <w:pStyle w:val="Kp"/>
        <w:spacing w:before="0"/>
      </w:pPr>
      <w:r w:rsidRPr="00DE136C">
        <w:rPr>
          <w:noProof/>
        </w:rPr>
        <w:drawing>
          <wp:inline distT="0" distB="0" distL="0" distR="0" wp14:anchorId="53F52819" wp14:editId="2C99E2D2">
            <wp:extent cx="5060887" cy="2466766"/>
            <wp:effectExtent l="0" t="0" r="6985" b="0"/>
            <wp:docPr id="1146282506" name="Kép 1" descr="A képen képernyőkép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2506" name="Kép 1" descr="A képen képernyőkép, szöveg, sor, Diagram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2335" cy="24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3" w:name="_Ref215654759"/>
    <w:p w14:paraId="78924717" w14:textId="1911CFE6" w:rsidR="00DE136C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20</w:t>
      </w:r>
      <w:r>
        <w:fldChar w:fldCharType="end"/>
      </w:r>
      <w:r w:rsidR="00771203">
        <w:t>. ábra</w:t>
      </w:r>
      <w:bookmarkEnd w:id="123"/>
      <w:r w:rsidR="005A4D99">
        <w:t>: Egyetlen folyamhoz se tartozó csomagok és oktettek</w:t>
      </w:r>
    </w:p>
    <w:p w14:paraId="6D99D8EB" w14:textId="77777777" w:rsidR="009D2CFE" w:rsidRDefault="001E4569" w:rsidP="002C4696">
      <w:pPr>
        <w:pStyle w:val="Cmsor4"/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620E8E2B" w14:textId="656452CD" w:rsidR="005B1367" w:rsidRPr="00FF23F6" w:rsidRDefault="005B1367" w:rsidP="005B1367">
      <w:pPr>
        <w:ind w:firstLine="0"/>
      </w:pPr>
      <w:r>
        <w:t xml:space="preserve">A </w:t>
      </w:r>
      <w:r>
        <w:fldChar w:fldCharType="begin"/>
      </w:r>
      <w:r>
        <w:instrText xml:space="preserve"> REF _Ref215653463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21</w:t>
      </w:r>
      <w:r w:rsidR="003563E3">
        <w:t>. ábra</w:t>
      </w:r>
      <w:r>
        <w:fldChar w:fldCharType="end"/>
      </w:r>
      <w:r>
        <w:t xml:space="preserve">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objektum vezérlőparamétereit szemlélteti. A panelen a konfigurációs jelzőbitek (</w:t>
      </w:r>
      <w:proofErr w:type="spellStart"/>
      <w:r>
        <w:t>flag</w:t>
      </w:r>
      <w:proofErr w:type="spellEnd"/>
      <w:r>
        <w:t xml:space="preserve">-ek), a </w:t>
      </w:r>
      <w:proofErr w:type="spellStart"/>
      <w:r>
        <w:t>Reset</w:t>
      </w:r>
      <w:proofErr w:type="spellEnd"/>
      <w:r>
        <w:t xml:space="preserve"> és az </w:t>
      </w:r>
      <w:proofErr w:type="spellStart"/>
      <w:r>
        <w:t>Init</w:t>
      </w:r>
      <w:proofErr w:type="spellEnd"/>
      <w:r>
        <w:t xml:space="preserve"> funkciók aktuális logikai állapota olvasható le.</w:t>
      </w:r>
    </w:p>
    <w:p w14:paraId="0ADE44D3" w14:textId="77777777" w:rsidR="00771203" w:rsidRDefault="008D7C1A" w:rsidP="00771203">
      <w:pPr>
        <w:pStyle w:val="Kp"/>
      </w:pPr>
      <w:r w:rsidRPr="00FA2BE1">
        <w:rPr>
          <w:noProof/>
        </w:rPr>
        <w:drawing>
          <wp:inline distT="0" distB="0" distL="0" distR="0" wp14:anchorId="7B4F5F54" wp14:editId="4B31570A">
            <wp:extent cx="5382260" cy="719455"/>
            <wp:effectExtent l="0" t="0" r="8890" b="4445"/>
            <wp:docPr id="122541182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24" w:name="_Ref215653463"/>
    <w:p w14:paraId="2F177577" w14:textId="4C92406B" w:rsidR="00033BC8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21</w:t>
      </w:r>
      <w:r>
        <w:fldChar w:fldCharType="end"/>
      </w:r>
      <w:r w:rsidR="00771203">
        <w:t>. ábra</w:t>
      </w:r>
      <w:bookmarkEnd w:id="124"/>
      <w:r w:rsidR="00542347">
        <w:t>: Konfigurációs beállítások</w:t>
      </w:r>
    </w:p>
    <w:p w14:paraId="07F1B2F8" w14:textId="38C42EFD" w:rsidR="00033BC8" w:rsidRDefault="00033BC8" w:rsidP="008539F6">
      <w:pPr>
        <w:pStyle w:val="Cmsor3"/>
      </w:pPr>
      <w:bookmarkStart w:id="125" w:name="_Toc216368336"/>
      <w:r w:rsidRPr="00FA2BE1">
        <w:lastRenderedPageBreak/>
        <w:t>Interfész összehasonlító</w:t>
      </w:r>
      <w:bookmarkEnd w:id="125"/>
    </w:p>
    <w:p w14:paraId="5D0744DF" w14:textId="14219650" w:rsidR="00A52F5C" w:rsidRPr="00FA2BE1" w:rsidRDefault="00A52F5C" w:rsidP="00A52F5C">
      <w:pPr>
        <w:ind w:firstLine="0"/>
      </w:pPr>
      <w:r w:rsidRPr="007401FB">
        <w:t>A</w:t>
      </w:r>
      <w:r>
        <w:t xml:space="preserve"> </w:t>
      </w:r>
      <w:r>
        <w:fldChar w:fldCharType="begin"/>
      </w:r>
      <w:r>
        <w:instrText xml:space="preserve"> REF _Ref215654956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22</w:t>
      </w:r>
      <w:r w:rsidR="003563E3">
        <w:t>. ábra</w:t>
      </w:r>
      <w:r>
        <w:fldChar w:fldCharType="end"/>
      </w:r>
      <w:r>
        <w:t xml:space="preserve"> és a </w:t>
      </w:r>
      <w:r>
        <w:fldChar w:fldCharType="begin"/>
      </w:r>
      <w:r>
        <w:instrText xml:space="preserve"> REF _Ref215654962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23</w:t>
      </w:r>
      <w:r w:rsidR="003563E3">
        <w:t>. ábra</w:t>
      </w:r>
      <w:r>
        <w:fldChar w:fldCharType="end"/>
      </w:r>
      <w:r>
        <w:t xml:space="preserve"> </w:t>
      </w:r>
      <w:r w:rsidRPr="007401FB">
        <w:t xml:space="preserve">a hálózati adatfolyamok összehasonlító elemzésére szolgáló felületet mutatja be. A </w:t>
      </w:r>
      <w:proofErr w:type="spellStart"/>
      <w:r w:rsidRPr="007401FB">
        <w:t>dashboard</w:t>
      </w:r>
      <w:proofErr w:type="spellEnd"/>
      <w:r w:rsidRPr="007401FB">
        <w:t xml:space="preserve"> lehetővé teszi két kiválasztott végpont (</w:t>
      </w:r>
      <w:proofErr w:type="spellStart"/>
      <w:r w:rsidRPr="007401FB">
        <w:t>Host</w:t>
      </w:r>
      <w:proofErr w:type="spellEnd"/>
      <w:r w:rsidRPr="007401FB">
        <w:t xml:space="preserve"> A és </w:t>
      </w:r>
      <w:proofErr w:type="spellStart"/>
      <w:r w:rsidRPr="007401FB">
        <w:t>Host</w:t>
      </w:r>
      <w:proofErr w:type="spellEnd"/>
      <w:r w:rsidRPr="007401FB">
        <w:t xml:space="preserve"> B) közötti forgalom közvetlen megfeleltetését. A</w:t>
      </w:r>
      <w:r>
        <w:t>z ábrákon a</w:t>
      </w:r>
      <w:r w:rsidRPr="007401FB">
        <w:t xml:space="preserve"> felső grafikonok a forrásoldali küldött és a céloldali fogadott adatmennyiséget ábrázolják, míg az alsó panelek a két érték közötti eltérést, azaz a számított adatvesztést vizualizálják.</w:t>
      </w:r>
      <w:r>
        <w:t xml:space="preserve"> </w:t>
      </w:r>
      <w:r w:rsidRPr="00112ED3">
        <w:t xml:space="preserve">A bemutatott példában az </w:t>
      </w:r>
      <w:r>
        <w:t>„</w:t>
      </w:r>
      <w:r w:rsidRPr="00112ED3">
        <w:t>A</w:t>
      </w:r>
      <w:r>
        <w:t>”</w:t>
      </w:r>
      <w:r w:rsidRPr="00112ED3">
        <w:t xml:space="preserve"> </w:t>
      </w:r>
      <w:proofErr w:type="spellStart"/>
      <w:r w:rsidRPr="00112ED3">
        <w:t>host</w:t>
      </w:r>
      <w:proofErr w:type="spellEnd"/>
      <w:r w:rsidRPr="00112ED3">
        <w:t xml:space="preserve"> szerepét az edge1 tölti be a két redundáns kimenő útvonallal, míg a </w:t>
      </w:r>
      <w:r>
        <w:t>„</w:t>
      </w:r>
      <w:r w:rsidRPr="00112ED3">
        <w:t>B</w:t>
      </w:r>
      <w:r>
        <w:t>”</w:t>
      </w:r>
      <w:r w:rsidRPr="00112ED3">
        <w:t xml:space="preserve"> </w:t>
      </w:r>
      <w:proofErr w:type="spellStart"/>
      <w:r w:rsidRPr="00112ED3">
        <w:t>host</w:t>
      </w:r>
      <w:proofErr w:type="spellEnd"/>
      <w:r w:rsidRPr="00112ED3">
        <w:t xml:space="preserve"> az edge2 a bejövő </w:t>
      </w:r>
      <w:proofErr w:type="spellStart"/>
      <w:r w:rsidRPr="00112ED3">
        <w:t>interf</w:t>
      </w:r>
      <w:r>
        <w:t>ace</w:t>
      </w:r>
      <w:proofErr w:type="spellEnd"/>
      <w:r>
        <w:t xml:space="preserve">-el. Az adatvesztés </w:t>
      </w:r>
      <w:proofErr w:type="spellStart"/>
      <w:r>
        <w:t>NetEm</w:t>
      </w:r>
      <w:proofErr w:type="spellEnd"/>
      <w:r>
        <w:t xml:space="preserve"> segítségével került előidézésre.</w:t>
      </w:r>
    </w:p>
    <w:p w14:paraId="4070A90D" w14:textId="77777777" w:rsidR="00771203" w:rsidRDefault="00345613" w:rsidP="00771203">
      <w:pPr>
        <w:pStyle w:val="Kp"/>
      </w:pPr>
      <w:r w:rsidRPr="00755EAA">
        <w:rPr>
          <w:noProof/>
        </w:rPr>
        <w:drawing>
          <wp:inline distT="0" distB="0" distL="0" distR="0" wp14:anchorId="66C07721" wp14:editId="6DF5C665">
            <wp:extent cx="5320145" cy="2675087"/>
            <wp:effectExtent l="0" t="0" r="0" b="0"/>
            <wp:docPr id="758431450" name="Kép 1" descr="A képen képernyőkép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1450" name="Kép 1" descr="A képen képernyőkép, szöveg, sor, Diagram látható&#10;&#10;Előfordulhat, hogy az AI által létrehozott tartalom helytele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8851" cy="26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6" w:name="_Ref215654956"/>
    <w:p w14:paraId="3D12323D" w14:textId="09AE9E2A" w:rsidR="00771203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22</w:t>
      </w:r>
      <w:r>
        <w:fldChar w:fldCharType="end"/>
      </w:r>
      <w:r w:rsidR="00771203">
        <w:t>. ábra</w:t>
      </w:r>
      <w:bookmarkEnd w:id="126"/>
      <w:r w:rsidR="008B6DB4">
        <w:t>: Küldött</w:t>
      </w:r>
      <w:r w:rsidR="00706B36">
        <w:t xml:space="preserve"> és</w:t>
      </w:r>
      <w:r w:rsidR="008B6DB4">
        <w:t xml:space="preserve"> </w:t>
      </w:r>
      <w:r w:rsidR="00706B36">
        <w:t>elvesztett oktettek</w:t>
      </w:r>
    </w:p>
    <w:p w14:paraId="444CB6BA" w14:textId="77777777" w:rsidR="00771203" w:rsidRDefault="00755EAA" w:rsidP="00771203">
      <w:pPr>
        <w:pStyle w:val="Kp"/>
      </w:pPr>
      <w:r w:rsidRPr="00755EAA">
        <w:rPr>
          <w:noProof/>
        </w:rPr>
        <w:t xml:space="preserve"> </w:t>
      </w:r>
      <w:r w:rsidRPr="00755EAA">
        <w:rPr>
          <w:noProof/>
        </w:rPr>
        <w:drawing>
          <wp:inline distT="0" distB="0" distL="0" distR="0" wp14:anchorId="055AEEFF" wp14:editId="083B3128">
            <wp:extent cx="5352558" cy="2579348"/>
            <wp:effectExtent l="0" t="0" r="635" b="0"/>
            <wp:docPr id="1348993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3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4195" cy="263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7" w:name="_Ref215654962"/>
    <w:p w14:paraId="6867A6B8" w14:textId="0ACE2577" w:rsidR="00550E64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23</w:t>
      </w:r>
      <w:r>
        <w:fldChar w:fldCharType="end"/>
      </w:r>
      <w:r w:rsidR="00771203">
        <w:t>. ábra</w:t>
      </w:r>
      <w:bookmarkEnd w:id="127"/>
      <w:r w:rsidR="00706B36">
        <w:t>: Fogadott és elveszett csomagok</w:t>
      </w:r>
    </w:p>
    <w:p w14:paraId="3583C3F1" w14:textId="777E2347" w:rsidR="00033BC8" w:rsidRDefault="00033BC8" w:rsidP="008539F6">
      <w:pPr>
        <w:pStyle w:val="Cmsor3"/>
      </w:pPr>
      <w:bookmarkStart w:id="128" w:name="_Toc216368337"/>
      <w:r w:rsidRPr="00FA2BE1">
        <w:lastRenderedPageBreak/>
        <w:t>Topológia</w:t>
      </w:r>
      <w:bookmarkEnd w:id="128"/>
    </w:p>
    <w:p w14:paraId="04D2DFFA" w14:textId="678CFA55" w:rsidR="00930634" w:rsidRPr="00FA2BE1" w:rsidRDefault="00930634" w:rsidP="00930634">
      <w:pPr>
        <w:ind w:firstLine="0"/>
      </w:pPr>
      <w:r>
        <w:t xml:space="preserve">A </w:t>
      </w:r>
      <w:r>
        <w:fldChar w:fldCharType="begin"/>
      </w:r>
      <w:r>
        <w:instrText xml:space="preserve"> REF _Ref215654945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24</w:t>
      </w:r>
      <w:r w:rsidR="003563E3">
        <w:t>. ábra</w:t>
      </w:r>
      <w:r>
        <w:fldChar w:fldCharType="end"/>
      </w:r>
      <w:r>
        <w:t xml:space="preserve"> </w:t>
      </w:r>
      <w:r w:rsidRPr="003A2EB1">
        <w:t xml:space="preserve">a rendszer topológia-vizualizációs modulját szemlélteti. A </w:t>
      </w:r>
      <w:proofErr w:type="spellStart"/>
      <w:r w:rsidRPr="003A2EB1">
        <w:t>dashboard</w:t>
      </w:r>
      <w:proofErr w:type="spellEnd"/>
      <w:r w:rsidRPr="003A2EB1">
        <w:t xml:space="preserve"> a Mininet szimulációs környezet aktuális állapotát térképezi fel, gráf alapú nézetben megjelenítve a hálózati csomópontokat és a köztük lévő fizikai összeköttetéseket. A diagram nemcsak a struktúrát ábrázolja, hanem megjeleníti a csomópontok konfigurációs adatait is beleértve az interfész-neveket és IP-címeket, ezzel segítve a hálózati architektúra és az adatfolyam-útvonalak gyors áttekintését.</w:t>
      </w:r>
    </w:p>
    <w:p w14:paraId="5DBF0941" w14:textId="77777777" w:rsidR="00930634" w:rsidRPr="00930634" w:rsidRDefault="00930634" w:rsidP="00930634"/>
    <w:p w14:paraId="3E29F09C" w14:textId="77777777" w:rsidR="00771203" w:rsidRDefault="007A7B60" w:rsidP="00771203">
      <w:pPr>
        <w:pStyle w:val="Kp"/>
      </w:pPr>
      <w:r w:rsidRPr="00C07FB5">
        <w:rPr>
          <w:noProof/>
        </w:rPr>
        <w:drawing>
          <wp:inline distT="0" distB="0" distL="0" distR="0" wp14:anchorId="449C96FC" wp14:editId="21C10920">
            <wp:extent cx="5400040" cy="1123950"/>
            <wp:effectExtent l="0" t="0" r="0" b="0"/>
            <wp:docPr id="151617457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7457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9" w:name="_Ref215654945"/>
    <w:p w14:paraId="2FA670CA" w14:textId="63BCF9AA" w:rsidR="007B5285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24</w:t>
      </w:r>
      <w:r>
        <w:fldChar w:fldCharType="end"/>
      </w:r>
      <w:r w:rsidR="00771203">
        <w:t>. ábra</w:t>
      </w:r>
      <w:bookmarkEnd w:id="129"/>
      <w:r w:rsidR="00921733">
        <w:t xml:space="preserve">: Topológia </w:t>
      </w:r>
      <w:proofErr w:type="spellStart"/>
      <w:r w:rsidR="00921733">
        <w:t>vizualziáció</w:t>
      </w:r>
      <w:proofErr w:type="spellEnd"/>
    </w:p>
    <w:p w14:paraId="0F1BAB80" w14:textId="25D2E834" w:rsidR="00C4099B" w:rsidRDefault="005C7A73" w:rsidP="00CB7B14">
      <w:pPr>
        <w:pStyle w:val="Cmsor3"/>
      </w:pPr>
      <w:bookmarkStart w:id="130" w:name="_Toc216368338"/>
      <w:r w:rsidRPr="00FA2BE1">
        <w:t>Előrejelzés</w:t>
      </w:r>
      <w:bookmarkEnd w:id="130"/>
    </w:p>
    <w:p w14:paraId="0F9CC8FF" w14:textId="0ED1252A" w:rsidR="00C94E9C" w:rsidRPr="00C94E9C" w:rsidRDefault="00C94E9C" w:rsidP="00D85AF2">
      <w:pPr>
        <w:ind w:firstLine="0"/>
      </w:pPr>
      <w:r w:rsidRPr="00F36DE9">
        <w:t>A</w:t>
      </w:r>
      <w:r>
        <w:t xml:space="preserve">z </w:t>
      </w:r>
      <w:r>
        <w:fldChar w:fldCharType="begin"/>
      </w:r>
      <w:r>
        <w:instrText xml:space="preserve"> REF _Ref216129628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25</w:t>
      </w:r>
      <w:r w:rsidR="003563E3">
        <w:t>. ábra</w:t>
      </w:r>
      <w:r>
        <w:fldChar w:fldCharType="end"/>
      </w:r>
      <w:r>
        <w:t xml:space="preserve"> és az </w:t>
      </w:r>
      <w:r>
        <w:fldChar w:fldCharType="begin"/>
      </w:r>
      <w:r>
        <w:instrText xml:space="preserve"> REF _Ref215654993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26</w:t>
      </w:r>
      <w:r w:rsidR="003563E3">
        <w:t>. ábra</w:t>
      </w:r>
      <w:r>
        <w:fldChar w:fldCharType="end"/>
      </w:r>
      <w:r>
        <w:t xml:space="preserve"> </w:t>
      </w:r>
      <w:r w:rsidRPr="00F36DE9">
        <w:t xml:space="preserve">az </w:t>
      </w:r>
      <w:proofErr w:type="spellStart"/>
      <w:r w:rsidRPr="00F36DE9">
        <w:t>előrejelzési</w:t>
      </w:r>
      <w:proofErr w:type="spellEnd"/>
      <w:r>
        <w:t xml:space="preserve"> </w:t>
      </w:r>
      <w:proofErr w:type="spellStart"/>
      <w:r w:rsidRPr="00F36DE9">
        <w:t>dashboard</w:t>
      </w:r>
      <w:proofErr w:type="spellEnd"/>
      <w:r w:rsidRPr="00F36DE9">
        <w:t xml:space="preserve"> felépítését mutatja be. A felületen a kiválasztott </w:t>
      </w:r>
      <w:proofErr w:type="spellStart"/>
      <w:r w:rsidRPr="00F36DE9">
        <w:t>host</w:t>
      </w:r>
      <w:proofErr w:type="spellEnd"/>
      <w:r w:rsidRPr="00F36DE9">
        <w:t xml:space="preserve"> összes hálózati interfésze megjelenik, lehetővé téve a valós idejű forgalmi adatok és a modell által generált </w:t>
      </w:r>
      <w:r>
        <w:t>előrejelzés</w:t>
      </w:r>
      <w:r w:rsidRPr="00F36DE9">
        <w:t xml:space="preserve"> összehasonlítását. A grafikonokon a zöld vonal a ténylegesen mért értékeket (küldött/fogadott csomagok és oktettek), míg a sárga pontok az </w:t>
      </w:r>
      <w:proofErr w:type="spellStart"/>
      <w:r w:rsidRPr="00F36DE9">
        <w:t>előrejelzett</w:t>
      </w:r>
      <w:proofErr w:type="spellEnd"/>
      <w:r w:rsidRPr="00F36DE9">
        <w:t xml:space="preserve"> adatpontokat jelölik, vizuális visszajelzést adva az ARIMA modell pontosságáról.</w:t>
      </w:r>
    </w:p>
    <w:p w14:paraId="79929D04" w14:textId="77777777" w:rsidR="00CB7B14" w:rsidRDefault="00C4099B" w:rsidP="00CB7B14">
      <w:pPr>
        <w:pStyle w:val="Kp"/>
      </w:pPr>
      <w:r w:rsidRPr="00C4099B">
        <w:rPr>
          <w:noProof/>
        </w:rPr>
        <w:drawing>
          <wp:inline distT="0" distB="0" distL="0" distR="0" wp14:anchorId="10B1E654" wp14:editId="2F0FF6FD">
            <wp:extent cx="5110864" cy="2574063"/>
            <wp:effectExtent l="0" t="0" r="0" b="0"/>
            <wp:docPr id="1442810969" name="Kép 1" descr="A képen képernyőkép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0969" name="Kép 1" descr="A képen képernyőkép, szöveg, sor, Diagram látható&#10;&#10;Előfordulhat, hogy az AI által létrehozott tartalom helytele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6200" cy="25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1" w:name="_Ref216129628"/>
    <w:p w14:paraId="089E9C5D" w14:textId="34B5C0BD" w:rsidR="00CB7B14" w:rsidRDefault="00C43023" w:rsidP="00CB7B14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25</w:t>
      </w:r>
      <w:r>
        <w:fldChar w:fldCharType="end"/>
      </w:r>
      <w:r w:rsidR="00E34A2E">
        <w:t xml:space="preserve">. </w:t>
      </w:r>
      <w:r w:rsidR="00CB7B14">
        <w:t>ábra</w:t>
      </w:r>
      <w:bookmarkEnd w:id="131"/>
      <w:r w:rsidR="00CB7B14">
        <w:t>: Fogadott oktett és csomag előrejelzés</w:t>
      </w:r>
      <w:r w:rsidR="001B6375">
        <w:t>e</w:t>
      </w:r>
    </w:p>
    <w:p w14:paraId="1F3F5509" w14:textId="60088F11" w:rsidR="00396EFE" w:rsidRPr="00396EFE" w:rsidRDefault="00396EFE" w:rsidP="00D85AF2">
      <w:pPr>
        <w:ind w:firstLine="0"/>
      </w:pPr>
      <w:r w:rsidRPr="002E68D8">
        <w:lastRenderedPageBreak/>
        <w:t>A</w:t>
      </w:r>
      <w:r>
        <w:t xml:space="preserve"> </w:t>
      </w:r>
      <w:r>
        <w:fldChar w:fldCharType="begin"/>
      </w:r>
      <w:r>
        <w:instrText xml:space="preserve"> REF _Ref215655003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27</w:t>
      </w:r>
      <w:r w:rsidR="003563E3">
        <w:t>. ábra</w:t>
      </w:r>
      <w:r>
        <w:fldChar w:fldCharType="end"/>
      </w:r>
      <w:r w:rsidRPr="002E68D8">
        <w:t xml:space="preserve"> az </w:t>
      </w:r>
      <w:proofErr w:type="spellStart"/>
      <w:r w:rsidRPr="002E68D8">
        <w:t>előrejelzési</w:t>
      </w:r>
      <w:proofErr w:type="spellEnd"/>
      <w:r w:rsidRPr="002E68D8">
        <w:t xml:space="preserve"> modell működését szemlélteti egy konkrét interfész példáján keresztül. A grafikonon megfigyelhető, hogy a rendszer 5 perces időablakra készít előrejelzést (sárga pontok). Mivel a jövőbeli időpontokra vonatkozóan még nem áll rendelkezésre valós mérési adat, a tényleges forgalmat jelző zöld vonal az utolsó ismert értéknél konstanssá válik, míg a</w:t>
      </w:r>
      <w:r>
        <w:t>z előrejelzés</w:t>
      </w:r>
      <w:r w:rsidRPr="002E68D8">
        <w:t xml:space="preserve"> tovább folytatódik, előrevetítve a várható forgalmi tendenciát.</w:t>
      </w:r>
    </w:p>
    <w:p w14:paraId="6F18FFCD" w14:textId="5409085C" w:rsidR="00771203" w:rsidRDefault="00C4099B" w:rsidP="00F63B79">
      <w:pPr>
        <w:pStyle w:val="Kp"/>
      </w:pPr>
      <w:r w:rsidRPr="00A30D93">
        <w:rPr>
          <w:noProof/>
        </w:rPr>
        <w:drawing>
          <wp:inline distT="0" distB="0" distL="0" distR="0" wp14:anchorId="5811AAFC" wp14:editId="050F0043">
            <wp:extent cx="5409523" cy="2690344"/>
            <wp:effectExtent l="0" t="0" r="1270" b="0"/>
            <wp:docPr id="136650325" name="Kép 1" descr="A képen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325" name="Kép 1" descr="A képen képernyőkép, sor látható&#10;&#10;Előfordulhat, hogy az AI által létrehozott tartalom helytelen."/>
                    <pic:cNvPicPr/>
                  </pic:nvPicPr>
                  <pic:blipFill rotWithShape="1">
                    <a:blip r:embed="rId54"/>
                    <a:srcRect l="49475" b="3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31" cy="271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32" w:name="_Ref215654993"/>
    <w:p w14:paraId="14D923CE" w14:textId="742A2B05" w:rsidR="00033BC8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26</w:t>
      </w:r>
      <w:r>
        <w:fldChar w:fldCharType="end"/>
      </w:r>
      <w:r w:rsidR="00771203">
        <w:t>. ábra</w:t>
      </w:r>
      <w:bookmarkEnd w:id="132"/>
      <w:r w:rsidR="00070304">
        <w:t>: Küldött oktett és csomagok előrejelz</w:t>
      </w:r>
      <w:r w:rsidR="001B6375">
        <w:t>ése</w:t>
      </w:r>
    </w:p>
    <w:p w14:paraId="2B8CAAA0" w14:textId="77777777" w:rsidR="00771203" w:rsidRDefault="00051900" w:rsidP="00771203">
      <w:pPr>
        <w:pStyle w:val="Kp"/>
      </w:pPr>
      <w:r w:rsidRPr="00051900">
        <w:rPr>
          <w:noProof/>
        </w:rPr>
        <w:drawing>
          <wp:inline distT="0" distB="0" distL="0" distR="0" wp14:anchorId="1F9628FA" wp14:editId="59C90257">
            <wp:extent cx="5400040" cy="1300480"/>
            <wp:effectExtent l="0" t="0" r="0" b="0"/>
            <wp:docPr id="1449642015" name="Kép 1" descr="A képen képernyőkép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2015" name="Kép 1" descr="A képen képernyőkép, sor, Diagram látható&#10;&#10;Előfordulhat, hogy az AI által létrehozott tartalom helytele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3" w:name="_Ref215655003"/>
    <w:p w14:paraId="0C334013" w14:textId="206547E0" w:rsidR="00AD54CA" w:rsidRDefault="00C43023" w:rsidP="00771203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27</w:t>
      </w:r>
      <w:r>
        <w:fldChar w:fldCharType="end"/>
      </w:r>
      <w:r w:rsidR="00771203">
        <w:t>. ábra</w:t>
      </w:r>
      <w:bookmarkEnd w:id="133"/>
      <w:r w:rsidR="00466CA6">
        <w:t>: Küldött csomagok előrejelzés</w:t>
      </w:r>
    </w:p>
    <w:p w14:paraId="56806677" w14:textId="76E1A9FF" w:rsidR="00896DC2" w:rsidRDefault="00896DC2" w:rsidP="00896DC2">
      <w:pPr>
        <w:pStyle w:val="Cmsor2"/>
      </w:pPr>
      <w:bookmarkStart w:id="134" w:name="_Toc216368339"/>
      <w:r w:rsidRPr="00FA2BE1">
        <w:t xml:space="preserve">Előrejelzés </w:t>
      </w:r>
      <w:r w:rsidR="00C820A1">
        <w:t>p</w:t>
      </w:r>
      <w:r w:rsidRPr="00FA2BE1">
        <w:t>ontossága</w:t>
      </w:r>
      <w:bookmarkEnd w:id="134"/>
    </w:p>
    <w:p w14:paraId="18C0F800" w14:textId="6DB9510A" w:rsidR="001349ED" w:rsidRDefault="001349ED" w:rsidP="001349ED">
      <w:pPr>
        <w:ind w:firstLine="0"/>
      </w:pPr>
      <w:r>
        <w:t xml:space="preserve">Az implementált </w:t>
      </w:r>
      <w:proofErr w:type="spellStart"/>
      <w:r>
        <w:t>előrejelző</w:t>
      </w:r>
      <w:proofErr w:type="spellEnd"/>
      <w:r>
        <w:t xml:space="preserve"> rendszer teljesítményének </w:t>
      </w:r>
      <w:proofErr w:type="spellStart"/>
      <w:r>
        <w:t>validálásához</w:t>
      </w:r>
      <w:proofErr w:type="spellEnd"/>
      <w:r>
        <w:t xml:space="preserve"> az éles működés közben </w:t>
      </w:r>
      <w:r w:rsidR="0032588E">
        <w:t>illesztett</w:t>
      </w:r>
      <w:r>
        <w:t xml:space="preserve"> modellek metaadatainak és pontossági mutatóinak elemzésére került sor. A vizsgálat célja annak meghatározása volt, hogy a választott ARIMA algoritmus mennyire képes adaptálódni a különböző hálózati forgalmi mintázatokhoz.</w:t>
      </w:r>
    </w:p>
    <w:p w14:paraId="3DF6D943" w14:textId="77777777" w:rsidR="001349ED" w:rsidRDefault="001349ED" w:rsidP="001349ED">
      <w:pPr>
        <w:pStyle w:val="Cmsor3"/>
      </w:pPr>
      <w:bookmarkStart w:id="135" w:name="_Toc216368340"/>
      <w:r>
        <w:lastRenderedPageBreak/>
        <w:t>Modellkonfiguráció és paraméterek</w:t>
      </w:r>
      <w:bookmarkEnd w:id="135"/>
    </w:p>
    <w:p w14:paraId="48B003BC" w14:textId="303A8201" w:rsidR="001349ED" w:rsidRDefault="001349ED" w:rsidP="001349ED">
      <w:pPr>
        <w:ind w:firstLine="0"/>
      </w:pPr>
      <w:r>
        <w:t>A rendszer egységesen az ARIMA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 algoritmust alkalmazza, (2, 0, 2) </w:t>
      </w:r>
      <w:proofErr w:type="spellStart"/>
      <w:r>
        <w:t>hiperparaméter</w:t>
      </w:r>
      <w:proofErr w:type="spellEnd"/>
      <w:r>
        <w:t xml:space="preserve">-beállítással. Ez a konfiguráció egy másodrendű </w:t>
      </w:r>
      <w:proofErr w:type="spellStart"/>
      <w:r>
        <w:t>autoregresszív</w:t>
      </w:r>
      <w:proofErr w:type="spellEnd"/>
      <w:r>
        <w:t xml:space="preserve"> és mozgóátlag komponenst jelöl differenciálás nélkül (d=0), </w:t>
      </w:r>
      <w:r w:rsidR="002A7CEC">
        <w:t xml:space="preserve">így </w:t>
      </w:r>
      <w:r>
        <w:t>a modell a bemeneti idősorokat stacionáriusként kezeli,</w:t>
      </w:r>
      <w:r w:rsidR="002A7CEC">
        <w:t xml:space="preserve"> mivel</w:t>
      </w:r>
      <w:r w:rsidR="003C4C67">
        <w:t xml:space="preserve"> </w:t>
      </w:r>
      <w:r>
        <w:t>a rendszer előfeldolgozása biztosítja ezt a tulajdonságot. A</w:t>
      </w:r>
      <w:r w:rsidR="00251039">
        <w:t>z illesztési</w:t>
      </w:r>
      <w:r>
        <w:t xml:space="preserve"> ablak 180 percet ölel fel, amely alapján a rendszer 5 perces időtávra (</w:t>
      </w:r>
      <w:proofErr w:type="spellStart"/>
      <w:r>
        <w:t>horizon</w:t>
      </w:r>
      <w:proofErr w:type="spellEnd"/>
      <w:r>
        <w:t>) készít előrejelzést.</w:t>
      </w:r>
    </w:p>
    <w:p w14:paraId="238C2395" w14:textId="77777777" w:rsidR="001349ED" w:rsidRDefault="001349ED" w:rsidP="001349ED"/>
    <w:p w14:paraId="523DCE44" w14:textId="77777777" w:rsidR="001349ED" w:rsidRDefault="001349ED" w:rsidP="002A7CEC">
      <w:pPr>
        <w:pStyle w:val="Cmsor3"/>
      </w:pPr>
      <w:bookmarkStart w:id="136" w:name="_Toc216368341"/>
      <w:r>
        <w:t>Eredmények a forgalom dinamikájának függvényében</w:t>
      </w:r>
      <w:bookmarkEnd w:id="136"/>
    </w:p>
    <w:p w14:paraId="422916B9" w14:textId="4F9A2C44" w:rsidR="001349ED" w:rsidRDefault="001349ED" w:rsidP="00FB1A88">
      <w:pPr>
        <w:ind w:firstLine="0"/>
      </w:pPr>
      <w:r>
        <w:t xml:space="preserve">A modellek pontosságának értékelése az átlagos négyzetes hiba (RMSE –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mérőszám alapján történt. Az eredmények azt mutatják, hogy a rendszer teljesítménye szoros összefüggést mutat a vizsgált interfész forgalmi karakterisztikájával</w:t>
      </w:r>
      <w:r w:rsidR="3E188924">
        <w:t>.</w:t>
      </w:r>
    </w:p>
    <w:p w14:paraId="3B7219A7" w14:textId="32FB623C" w:rsidR="002B66C6" w:rsidRDefault="001349ED" w:rsidP="002B66C6">
      <w:pPr>
        <w:pStyle w:val="Cmsor4"/>
      </w:pPr>
      <w:r>
        <w:t>Stabil forgalmi környezet</w:t>
      </w:r>
    </w:p>
    <w:p w14:paraId="13535C5C" w14:textId="5EE7B64D" w:rsidR="00606A54" w:rsidRPr="00606A54" w:rsidRDefault="00606A54" w:rsidP="00606A54">
      <w:pPr>
        <w:ind w:firstLine="0"/>
      </w:pPr>
      <w:r>
        <w:t>Azokon az interfészeken, ahol az adatforgalom konstans vagy minimális ingadozást mutat</w:t>
      </w:r>
      <w:r w:rsidR="00CB3DCA">
        <w:t>,</w:t>
      </w:r>
      <w:r>
        <w:t xml:space="preserve"> például forgalommentes időszakokban, a modell</w:t>
      </w:r>
      <w:r w:rsidR="00EA5484">
        <w:t>ek</w:t>
      </w:r>
      <w:r>
        <w:t xml:space="preserve"> kiváló,</w:t>
      </w:r>
      <w:r w:rsidR="009C354D">
        <w:t xml:space="preserve"> akár</w:t>
      </w:r>
      <w:r>
        <w:t xml:space="preserve"> 0.0-s RMSE értéket ér</w:t>
      </w:r>
      <w:r w:rsidR="00833D3C">
        <w:t>nek</w:t>
      </w:r>
      <w:r>
        <w:t xml:space="preserve"> el. Az elemzés rávilágított, hogy ilyen esetekben az algoritmus adaptív módon a </w:t>
      </w:r>
      <w:r w:rsidR="00DE04BB">
        <w:t>„bázis” -</w:t>
      </w:r>
      <w:r>
        <w:t>stratégiát részesíti előnyben. Ez azt jelenti, hogy a rendszer sikeresen felismeri a statikus viselkedést, és erőforrás-hatékony módon az utolsó mért értéket vetíti előre, gyakorlatilag hiba nélkül.</w:t>
      </w:r>
    </w:p>
    <w:p w14:paraId="2C6D07A7" w14:textId="0720399C" w:rsidR="001349ED" w:rsidRDefault="001349ED" w:rsidP="005E76EB">
      <w:pPr>
        <w:pStyle w:val="Cmsor4"/>
      </w:pPr>
      <w:r>
        <w:t>Dinamikus forgalmi környezet</w:t>
      </w:r>
    </w:p>
    <w:p w14:paraId="016F7486" w14:textId="6579AF11" w:rsidR="00075FCA" w:rsidRDefault="00C70BB0" w:rsidP="00591997">
      <w:pPr>
        <w:ind w:firstLine="0"/>
      </w:pPr>
      <w:r w:rsidRPr="00C70BB0">
        <w:t>A változó terhelésű, sztochasztikusabb adatfolyamok esetében</w:t>
      </w:r>
      <w:r w:rsidR="00A95AB1">
        <w:t>,</w:t>
      </w:r>
      <w:r w:rsidRPr="00C70BB0">
        <w:t xml:space="preserve"> ahol tényleges, dinamikus forgalom mérhető</w:t>
      </w:r>
      <w:r w:rsidR="00E43A07">
        <w:t xml:space="preserve"> változhat a modellek pontossága</w:t>
      </w:r>
      <w:r w:rsidR="00AA0DC1">
        <w:t xml:space="preserve">. </w:t>
      </w:r>
      <w:commentRangeStart w:id="137"/>
      <w:r w:rsidR="00AA0DC1" w:rsidRPr="00AA0DC1">
        <w:t>A tesztkörnyezetben a hálózati interfészeken</w:t>
      </w:r>
      <w:r w:rsidR="00A95AB1">
        <w:t xml:space="preserve">, </w:t>
      </w:r>
      <w:proofErr w:type="spellStart"/>
      <w:r w:rsidR="00A95AB1">
        <w:t>NetEm</w:t>
      </w:r>
      <w:proofErr w:type="spellEnd"/>
      <w:r w:rsidR="00A95AB1">
        <w:t xml:space="preserve"> </w:t>
      </w:r>
      <w:r w:rsidR="00F12DE5">
        <w:t>segítségével</w:t>
      </w:r>
      <w:r w:rsidR="00F12DE5" w:rsidRPr="00AA0DC1">
        <w:t xml:space="preserve"> szimulált</w:t>
      </w:r>
      <w:r w:rsidR="00AA0DC1" w:rsidRPr="00AA0DC1">
        <w:t xml:space="preserve"> hálózati hibák kerültek beállításra</w:t>
      </w:r>
      <w:r w:rsidR="00680CE7">
        <w:t xml:space="preserve"> a </w:t>
      </w:r>
      <w:proofErr w:type="spellStart"/>
      <w:r w:rsidR="00680CE7">
        <w:t>Core</w:t>
      </w:r>
      <w:proofErr w:type="spellEnd"/>
      <w:r w:rsidR="00680CE7">
        <w:t xml:space="preserve"> csomópont </w:t>
      </w:r>
      <w:proofErr w:type="spellStart"/>
      <w:r w:rsidR="00680CE7">
        <w:t>interface-ein</w:t>
      </w:r>
      <w:proofErr w:type="spellEnd"/>
      <w:r w:rsidR="00AA0DC1" w:rsidRPr="00AA0DC1">
        <w:t xml:space="preserve">, amelyek </w:t>
      </w:r>
      <w:r w:rsidR="00386D9E">
        <w:t>50</w:t>
      </w:r>
      <w:r w:rsidR="00AA0DC1" w:rsidRPr="00AA0DC1">
        <w:t xml:space="preserve">%-os valószínűséggel </w:t>
      </w:r>
      <w:r w:rsidR="00C97450">
        <w:t xml:space="preserve">váltanak „rossz” </w:t>
      </w:r>
      <w:r w:rsidR="009A0460">
        <w:t>állapotba,</w:t>
      </w:r>
      <w:r w:rsidR="00C97450">
        <w:t xml:space="preserve"> ah</w:t>
      </w:r>
      <w:r w:rsidR="005163D3">
        <w:t xml:space="preserve">ol </w:t>
      </w:r>
      <w:r w:rsidR="00AA0DC1" w:rsidRPr="00AA0DC1">
        <w:t>100%-os</w:t>
      </w:r>
      <w:r w:rsidR="005163D3">
        <w:t xml:space="preserve"> a</w:t>
      </w:r>
      <w:r w:rsidR="00AA0DC1" w:rsidRPr="00AA0DC1">
        <w:t xml:space="preserve"> csomagvesztést</w:t>
      </w:r>
      <w:r w:rsidR="005163D3">
        <w:t xml:space="preserve">, és 10% eséllyel váltanak „jó” állapotba, </w:t>
      </w:r>
      <w:r w:rsidR="00A86D38">
        <w:t>amelyben</w:t>
      </w:r>
      <w:r w:rsidR="005163D3">
        <w:t xml:space="preserve"> nincs veszteség.</w:t>
      </w:r>
      <w:r w:rsidRPr="00C70BB0">
        <w:t xml:space="preserve"> </w:t>
      </w:r>
      <w:commentRangeEnd w:id="137"/>
      <w:r>
        <w:commentReference w:id="137"/>
      </w:r>
    </w:p>
    <w:p w14:paraId="7F0157BC" w14:textId="226CA720" w:rsidR="00DC79CC" w:rsidRDefault="00DC79CC" w:rsidP="00591997">
      <w:pPr>
        <w:ind w:firstLine="0"/>
      </w:pPr>
      <w:r>
        <w:t xml:space="preserve">A </w:t>
      </w:r>
      <w:r>
        <w:fldChar w:fldCharType="begin"/>
      </w:r>
      <w:r>
        <w:instrText xml:space="preserve"> REF _Ref215676333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28</w:t>
      </w:r>
      <w:r w:rsidR="003563E3">
        <w:t>. ábra</w:t>
      </w:r>
      <w:r>
        <w:fldChar w:fldCharType="end"/>
      </w:r>
      <w:r>
        <w:t xml:space="preserve"> mutatja a veszteségi beállítások mellett a beérkező oktettek alakulását, a </w:t>
      </w:r>
      <w:r>
        <w:fldChar w:fldCharType="begin"/>
      </w:r>
      <w:r>
        <w:instrText xml:space="preserve"> REF _Ref215689824 \h </w:instrText>
      </w:r>
      <w:r>
        <w:fldChar w:fldCharType="separate"/>
      </w:r>
      <w:r w:rsidR="003563E3">
        <w:rPr>
          <w:noProof/>
        </w:rPr>
        <w:t>5</w:t>
      </w:r>
      <w:r w:rsidR="003563E3">
        <w:t>.</w:t>
      </w:r>
      <w:r w:rsidR="003563E3">
        <w:rPr>
          <w:noProof/>
        </w:rPr>
        <w:t>29</w:t>
      </w:r>
      <w:r w:rsidR="003563E3">
        <w:t>. ábra</w:t>
      </w:r>
      <w:r>
        <w:fldChar w:fldCharType="end"/>
      </w:r>
      <w:r>
        <w:t xml:space="preserve"> pedig az ehhez kapcsolódó </w:t>
      </w:r>
      <w:proofErr w:type="spellStart"/>
      <w:r>
        <w:t>predikciókat</w:t>
      </w:r>
      <w:proofErr w:type="spellEnd"/>
      <w:r>
        <w:t>.</w:t>
      </w:r>
    </w:p>
    <w:p w14:paraId="09451101" w14:textId="732B7738" w:rsidR="00075FCA" w:rsidRDefault="00E6650F" w:rsidP="00075FCA">
      <w:pPr>
        <w:pStyle w:val="Kp"/>
      </w:pPr>
      <w:r w:rsidRPr="00E6650F">
        <w:rPr>
          <w:noProof/>
        </w:rPr>
        <w:lastRenderedPageBreak/>
        <w:drawing>
          <wp:inline distT="0" distB="0" distL="0" distR="0" wp14:anchorId="59FBE869" wp14:editId="54C74CAA">
            <wp:extent cx="5400040" cy="1240790"/>
            <wp:effectExtent l="0" t="0" r="0" b="0"/>
            <wp:docPr id="1996888926" name="Kép 1" descr="A képen képernyőkép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8926" name="Kép 1" descr="A képen képernyőkép, sor, Diagram látható&#10;&#10;Előfordulhat, hogy az AI által létrehozott tartalom helytele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8" w:name="_Ref215676333"/>
    <w:p w14:paraId="0AA43F85" w14:textId="0A789288" w:rsidR="00075FCA" w:rsidRDefault="00C43023" w:rsidP="00075FCA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28</w:t>
      </w:r>
      <w:r>
        <w:fldChar w:fldCharType="end"/>
      </w:r>
      <w:r w:rsidR="00075FCA">
        <w:t>. ábra</w:t>
      </w:r>
      <w:bookmarkEnd w:id="138"/>
      <w:r w:rsidR="00F12DE5">
        <w:t xml:space="preserve">: </w:t>
      </w:r>
      <w:r w:rsidR="00F53F55">
        <w:t>Szimulált fogadott oktettek</w:t>
      </w:r>
    </w:p>
    <w:p w14:paraId="78B1D0D1" w14:textId="7DB8DEDE" w:rsidR="00C73B83" w:rsidRDefault="0088751C" w:rsidP="00C73B83">
      <w:pPr>
        <w:pStyle w:val="Kp"/>
      </w:pPr>
      <w:r w:rsidRPr="0088751C">
        <w:rPr>
          <w:noProof/>
        </w:rPr>
        <w:drawing>
          <wp:inline distT="0" distB="0" distL="0" distR="0" wp14:anchorId="5736290E" wp14:editId="5F4BE5B9">
            <wp:extent cx="5400040" cy="1195705"/>
            <wp:effectExtent l="0" t="0" r="0" b="4445"/>
            <wp:docPr id="1147608286" name="Kép 1" descr="A képen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8286" name="Kép 1" descr="A képen képernyőkép, Diagram, sor látható&#10;&#10;Előfordulhat, hogy az AI által létrehozott tartalom helytele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9" w:name="_Ref215689824"/>
    <w:p w14:paraId="496CC538" w14:textId="302E08E1" w:rsidR="00075FCA" w:rsidRDefault="00C43023" w:rsidP="009B366F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3563E3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3563E3">
        <w:rPr>
          <w:noProof/>
        </w:rPr>
        <w:t>29</w:t>
      </w:r>
      <w:r>
        <w:fldChar w:fldCharType="end"/>
      </w:r>
      <w:r w:rsidR="00C73B83">
        <w:t>. ábra</w:t>
      </w:r>
      <w:bookmarkEnd w:id="139"/>
      <w:r w:rsidR="00F53F55">
        <w:t xml:space="preserve">: </w:t>
      </w:r>
      <w:proofErr w:type="spellStart"/>
      <w:r w:rsidR="00F53F55">
        <w:t>Előrejelzett</w:t>
      </w:r>
      <w:proofErr w:type="spellEnd"/>
      <w:r w:rsidR="00F53F55">
        <w:t xml:space="preserve"> fogadott oktettek</w:t>
      </w:r>
    </w:p>
    <w:p w14:paraId="3B4E0B10" w14:textId="1A4C4485" w:rsidR="00591997" w:rsidRPr="00591997" w:rsidRDefault="00AA0DC1" w:rsidP="00591997">
      <w:pPr>
        <w:ind w:firstLine="0"/>
      </w:pPr>
      <w:r>
        <w:t>A</w:t>
      </w:r>
      <w:r w:rsidR="00C70BB0" w:rsidRPr="00C70BB0">
        <w:t xml:space="preserve"> modell</w:t>
      </w:r>
      <w:r w:rsidR="0093738D">
        <w:t>ek</w:t>
      </w:r>
      <w:r w:rsidR="00C70BB0" w:rsidRPr="00C70BB0">
        <w:t xml:space="preserve"> átlagos négyzetes hibája (RMSE) oktettek tekintetében</w:t>
      </w:r>
      <w:r w:rsidR="00144CFE">
        <w:t xml:space="preserve"> 3415</w:t>
      </w:r>
      <w:r w:rsidR="00C70BB0" w:rsidRPr="00C70BB0">
        <w:t xml:space="preserve">, míg csomagok esetében mindössze </w:t>
      </w:r>
      <w:r w:rsidR="00A056D9">
        <w:t>6</w:t>
      </w:r>
      <w:r w:rsidR="00C70BB0" w:rsidRPr="00C70BB0">
        <w:t xml:space="preserve"> körüli érték</w:t>
      </w:r>
      <w:r w:rsidR="00BE22D2">
        <w:t>et mutatott</w:t>
      </w:r>
      <w:r w:rsidR="00C70BB0" w:rsidRPr="00C70BB0">
        <w:t xml:space="preserve">. </w:t>
      </w:r>
      <w:r w:rsidR="00202E42">
        <w:t>I</w:t>
      </w:r>
      <w:r w:rsidR="00C70BB0" w:rsidRPr="00C70BB0">
        <w:t>lyen körülmények között a rendszer automatikusan adaptálódik: csökkenti a bázis-stratégia súlyozását (jellemzően 0,75-re vagy akár 0,0-ra), és az előrejelzés során dominánsan az ARIMA algoritmus által kalkulált trendekre támaszkodik.</w:t>
      </w:r>
    </w:p>
    <w:p w14:paraId="6DCB5DB8" w14:textId="77777777" w:rsidR="001349ED" w:rsidRDefault="001349ED" w:rsidP="00FB1A88">
      <w:pPr>
        <w:pStyle w:val="Cmsor3"/>
      </w:pPr>
      <w:bookmarkStart w:id="140" w:name="_Toc216368342"/>
      <w:r>
        <w:t>Összegzés</w:t>
      </w:r>
      <w:bookmarkEnd w:id="140"/>
    </w:p>
    <w:p w14:paraId="7CC9D2E4" w14:textId="291E9EE7" w:rsidR="001349ED" w:rsidRPr="001349ED" w:rsidRDefault="001349ED" w:rsidP="00FB1A88">
      <w:pPr>
        <w:ind w:firstLine="0"/>
      </w:pPr>
      <w:r>
        <w:t xml:space="preserve">A kapott eredmények alapján megállapítható, hogy az 5 perces </w:t>
      </w:r>
      <w:proofErr w:type="spellStart"/>
      <w:r>
        <w:t>előrejelzési</w:t>
      </w:r>
      <w:proofErr w:type="spellEnd"/>
      <w:r>
        <w:t xml:space="preserve"> ablakban a ~</w:t>
      </w:r>
      <w:r w:rsidR="00A056D9">
        <w:t>6</w:t>
      </w:r>
      <w:r>
        <w:t xml:space="preserve"> </w:t>
      </w:r>
      <w:proofErr w:type="spellStart"/>
      <w:r>
        <w:t>csomagnyi</w:t>
      </w:r>
      <w:proofErr w:type="spellEnd"/>
      <w:r>
        <w:t xml:space="preserve"> átlagos hiba a hálózati forgalom nagyságrendjéhez viszonyítva elhanyagolható, így a modell alkalmas a tendenciák megbízható követésére. A rendszer sikeresen demonstrálta adaptivitását: statikus környezetben egyszerűsített heurisztikával, míg dinamikus terhelés mellett robusztus statisztikai modellezéssel biztosítja az előrejelzések pontosságát.</w:t>
      </w:r>
    </w:p>
    <w:p w14:paraId="4E2F8523" w14:textId="06518A1C" w:rsidR="0033562A" w:rsidRDefault="009D17AB" w:rsidP="009D17AB">
      <w:pPr>
        <w:pStyle w:val="Cmsor1"/>
      </w:pPr>
      <w:bookmarkStart w:id="141" w:name="_Ref216263814"/>
      <w:bookmarkStart w:id="142" w:name="_Ref216263820"/>
      <w:bookmarkStart w:id="143" w:name="_Toc216368343"/>
      <w:r w:rsidRPr="00FA2BE1">
        <w:lastRenderedPageBreak/>
        <w:t>Összefoglalás</w:t>
      </w:r>
      <w:bookmarkStart w:id="144" w:name="_Toc332797397"/>
      <w:bookmarkEnd w:id="141"/>
      <w:bookmarkEnd w:id="142"/>
      <w:bookmarkEnd w:id="143"/>
    </w:p>
    <w:p w14:paraId="6125F7ED" w14:textId="6FDE2F77" w:rsidR="007E218E" w:rsidRDefault="007E218E" w:rsidP="007E218E">
      <w:pPr>
        <w:ind w:firstLine="0"/>
      </w:pPr>
      <w:r>
        <w:t xml:space="preserve">A szakdolgozat egy komplex hálózati felügyeleti és </w:t>
      </w:r>
      <w:proofErr w:type="spellStart"/>
      <w:r>
        <w:t>előrejelző</w:t>
      </w:r>
      <w:proofErr w:type="spellEnd"/>
      <w:r>
        <w:t xml:space="preserve"> rendszer tervezését és megvalósítását mutatja be, amely kifejezetten a FRER (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and </w:t>
      </w:r>
      <w:proofErr w:type="spellStart"/>
      <w:r>
        <w:t>Elimination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) és PREOF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, </w:t>
      </w:r>
      <w:proofErr w:type="spellStart"/>
      <w:r>
        <w:t>Elimination</w:t>
      </w:r>
      <w:proofErr w:type="spellEnd"/>
      <w:r>
        <w:t xml:space="preserve"> and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) mechanizmusokat támogató hálózati eszközök </w:t>
      </w:r>
      <w:r w:rsidR="00806485">
        <w:t>felügyeletére</w:t>
      </w:r>
      <w:r>
        <w:t xml:space="preserve"> készült.</w:t>
      </w:r>
    </w:p>
    <w:p w14:paraId="741C2ED0" w14:textId="77777777" w:rsidR="00D42FAC" w:rsidRDefault="00D42FAC" w:rsidP="00D42FAC">
      <w:pPr>
        <w:pStyle w:val="Cmsor2"/>
      </w:pPr>
      <w:bookmarkStart w:id="145" w:name="_Toc216368344"/>
      <w:r>
        <w:t>A feladat célkitűzése</w:t>
      </w:r>
      <w:bookmarkEnd w:id="145"/>
    </w:p>
    <w:p w14:paraId="783CDCE4" w14:textId="77777777" w:rsidR="00D42FAC" w:rsidRDefault="00D42FAC" w:rsidP="00D42FAC">
      <w:pPr>
        <w:ind w:firstLine="0"/>
      </w:pPr>
      <w:r>
        <w:t>A dolgozat célja egy olyan integrált vizualizációs és analitikai keretrendszer létrehozása volt, amely képes a BME TMIT tanszék által használt, redundáns adatátvitelt megvalósító szoftver működését nyomon követni. A kritikus rendszerekben (pl. ipari automatizálás, járműipar) elengedhetetlen a megbízhatóság, ezért a rendszernek nemcsak megjelenítenie kell a valós idejű adatokat, hanem előre is kell jeleznie a potenciális hálózati problémákat.</w:t>
      </w:r>
    </w:p>
    <w:p w14:paraId="665529B9" w14:textId="7AED6A8B" w:rsidR="007E218E" w:rsidRDefault="007E218E" w:rsidP="007E218E">
      <w:pPr>
        <w:pStyle w:val="Cmsor2"/>
      </w:pPr>
      <w:bookmarkStart w:id="146" w:name="_Toc216368345"/>
      <w:r>
        <w:t xml:space="preserve">Tervezés és </w:t>
      </w:r>
      <w:r w:rsidR="00D844C2">
        <w:t>t</w:t>
      </w:r>
      <w:r>
        <w:t>echnológiaválasztás</w:t>
      </w:r>
      <w:bookmarkEnd w:id="146"/>
    </w:p>
    <w:p w14:paraId="51FEC525" w14:textId="0E4759C9" w:rsidR="007E218E" w:rsidRDefault="007E218E" w:rsidP="007E218E">
      <w:pPr>
        <w:ind w:firstLine="0"/>
      </w:pPr>
      <w:r>
        <w:t xml:space="preserve">A rendszertervezés során a </w:t>
      </w:r>
      <w:proofErr w:type="spellStart"/>
      <w:r>
        <w:t>mikroszolgáltatás</w:t>
      </w:r>
      <w:proofErr w:type="spellEnd"/>
      <w:r>
        <w:t>-alapú architektúra került kiválasztásra, amely biztosítja a modularitást és a skálázhatóságot. Az irodalomkutatás alapján a következő technológiák kerültek alkalmazásra:</w:t>
      </w:r>
    </w:p>
    <w:p w14:paraId="35DE04F8" w14:textId="77777777" w:rsidR="007E218E" w:rsidRDefault="007E218E" w:rsidP="007E218E">
      <w:pPr>
        <w:pStyle w:val="Listaszerbekezds"/>
        <w:numPr>
          <w:ilvl w:val="0"/>
          <w:numId w:val="41"/>
        </w:numPr>
      </w:pPr>
      <w:r>
        <w:t>Adattárolás: A Prometheus idősor-adatbázis lett a választott megoldás a széleskörű támogatottsága és a feladathoz illeszkedő adatmodellje miatt.</w:t>
      </w:r>
    </w:p>
    <w:p w14:paraId="2171607B" w14:textId="011D5A99" w:rsidR="007E218E" w:rsidRDefault="007E218E" w:rsidP="007E218E">
      <w:pPr>
        <w:pStyle w:val="Listaszerbekezds"/>
        <w:numPr>
          <w:ilvl w:val="0"/>
          <w:numId w:val="41"/>
        </w:numPr>
      </w:pPr>
      <w:r>
        <w:t xml:space="preserve">Vizualizáció: A </w:t>
      </w:r>
      <w:proofErr w:type="spellStart"/>
      <w:r>
        <w:t>Grafana</w:t>
      </w:r>
      <w:proofErr w:type="spellEnd"/>
      <w:r>
        <w:t xml:space="preserve"> került bevezetésre a rugalmas </w:t>
      </w:r>
      <w:proofErr w:type="spellStart"/>
      <w:r>
        <w:t>dashboard</w:t>
      </w:r>
      <w:proofErr w:type="spellEnd"/>
      <w:r>
        <w:t>-kezelése és a Prometheus-</w:t>
      </w:r>
      <w:proofErr w:type="spellStart"/>
      <w:r>
        <w:t>szal</w:t>
      </w:r>
      <w:proofErr w:type="spellEnd"/>
      <w:r>
        <w:t xml:space="preserve"> való kiváló integrá</w:t>
      </w:r>
      <w:r w:rsidR="00D42FAC">
        <w:t>lhatósága</w:t>
      </w:r>
      <w:r>
        <w:t xml:space="preserve"> miatt.</w:t>
      </w:r>
    </w:p>
    <w:p w14:paraId="158F25FA" w14:textId="77777777" w:rsidR="007E218E" w:rsidRDefault="007E218E" w:rsidP="007E218E">
      <w:pPr>
        <w:pStyle w:val="Listaszerbekezds"/>
        <w:numPr>
          <w:ilvl w:val="0"/>
          <w:numId w:val="41"/>
        </w:numPr>
      </w:pPr>
      <w:r>
        <w:t>Előrejelzés: A gépi tanulási módszerekkel szemben az ARIMA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 statisztikai modell került kiválasztásra, mivel alacsony erőforrásigény mellett is megfelelő pontosságot és interpretálhatóságot biztosít a hálózati metrikák (csomagvesztés, forgalom) előrejelzésére.</w:t>
      </w:r>
    </w:p>
    <w:p w14:paraId="2FB0B2C0" w14:textId="77777777" w:rsidR="007E218E" w:rsidRDefault="007E218E" w:rsidP="007E218E">
      <w:pPr>
        <w:pStyle w:val="Cmsor2"/>
      </w:pPr>
      <w:bookmarkStart w:id="147" w:name="_Toc216368346"/>
      <w:r>
        <w:t>Megvalósítás</w:t>
      </w:r>
      <w:bookmarkEnd w:id="147"/>
    </w:p>
    <w:p w14:paraId="28C63BCE" w14:textId="5E295C0C" w:rsidR="007E218E" w:rsidRDefault="007E218E" w:rsidP="006660AB">
      <w:pPr>
        <w:ind w:firstLine="0"/>
      </w:pPr>
      <w:r>
        <w:t>A rendszer implementációja Docker konténerek</w:t>
      </w:r>
      <w:r w:rsidR="006660AB">
        <w:t xml:space="preserve"> és Mininet</w:t>
      </w:r>
      <w:r>
        <w:t xml:space="preserve"> segítségével valósult meg, amely </w:t>
      </w:r>
      <w:r w:rsidR="00126823">
        <w:t xml:space="preserve">az alábbiakat </w:t>
      </w:r>
      <w:r>
        <w:t>foglalja</w:t>
      </w:r>
      <w:r w:rsidR="00126823">
        <w:t xml:space="preserve"> magába</w:t>
      </w:r>
      <w:r>
        <w:t>:</w:t>
      </w:r>
    </w:p>
    <w:p w14:paraId="55E5B38D" w14:textId="77777777" w:rsidR="007E218E" w:rsidRDefault="007E218E" w:rsidP="007E218E">
      <w:pPr>
        <w:pStyle w:val="Listaszerbekezds"/>
        <w:numPr>
          <w:ilvl w:val="0"/>
          <w:numId w:val="42"/>
        </w:numPr>
      </w:pPr>
      <w:r>
        <w:t>Tesztkörnyezet: Mininet alapú hálózati emuláció, amely a redundáns útvonalakat és a hálózati hibákat szimulálja.</w:t>
      </w:r>
    </w:p>
    <w:p w14:paraId="13B536D7" w14:textId="5DF427C5" w:rsidR="00BF1CA1" w:rsidRDefault="00BF1CA1" w:rsidP="007E218E">
      <w:pPr>
        <w:pStyle w:val="Listaszerbekezds"/>
        <w:numPr>
          <w:ilvl w:val="0"/>
          <w:numId w:val="42"/>
        </w:numPr>
      </w:pPr>
      <w:r>
        <w:lastRenderedPageBreak/>
        <w:t xml:space="preserve">Adattárolás és megjelenítés: </w:t>
      </w:r>
      <w:r w:rsidR="00D86601">
        <w:t xml:space="preserve">Docker konténerekben futó Prometheus és </w:t>
      </w:r>
      <w:proofErr w:type="spellStart"/>
      <w:r w:rsidR="00D86601">
        <w:t>Grafana</w:t>
      </w:r>
      <w:proofErr w:type="spellEnd"/>
      <w:r w:rsidR="00D86601">
        <w:t xml:space="preserve"> segítségével</w:t>
      </w:r>
      <w:r w:rsidR="009723B0">
        <w:t>.</w:t>
      </w:r>
    </w:p>
    <w:p w14:paraId="6825FE3D" w14:textId="73BD289A" w:rsidR="007E218E" w:rsidRDefault="007E218E" w:rsidP="007E218E">
      <w:pPr>
        <w:pStyle w:val="Listaszerbekezds"/>
        <w:numPr>
          <w:ilvl w:val="0"/>
          <w:numId w:val="42"/>
        </w:numPr>
      </w:pPr>
      <w:r>
        <w:t xml:space="preserve">Adatgyűjtés: Egy egyedi Python alapú UDP </w:t>
      </w:r>
      <w:proofErr w:type="spellStart"/>
      <w:r>
        <w:t>Receiver</w:t>
      </w:r>
      <w:proofErr w:type="spellEnd"/>
      <w:r>
        <w:t xml:space="preserve"> és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modul, amely fogadja a hálózati csomópontok JSON üzeneteit, és </w:t>
      </w:r>
      <w:r w:rsidR="00126823">
        <w:t xml:space="preserve">a </w:t>
      </w:r>
      <w:r>
        <w:t xml:space="preserve">Prometheus számára </w:t>
      </w:r>
      <w:r w:rsidR="00126823">
        <w:t xml:space="preserve">feldolgozható </w:t>
      </w:r>
      <w:r>
        <w:t>formátumba konvertálja azokat.</w:t>
      </w:r>
    </w:p>
    <w:p w14:paraId="14975815" w14:textId="513374A7" w:rsidR="007E218E" w:rsidRDefault="007E218E" w:rsidP="007E218E">
      <w:pPr>
        <w:pStyle w:val="Listaszerbekezds"/>
        <w:numPr>
          <w:ilvl w:val="0"/>
          <w:numId w:val="42"/>
        </w:numPr>
      </w:pPr>
      <w:proofErr w:type="spellStart"/>
      <w:r>
        <w:t>Előrejelző</w:t>
      </w:r>
      <w:proofErr w:type="spellEnd"/>
      <w:r>
        <w:t xml:space="preserve"> modul: Egy önálló szolgáltatás, amely periodikusan betanítja az ARIMA modelleket a </w:t>
      </w:r>
      <w:r w:rsidR="008B2D52">
        <w:t>múltbeli</w:t>
      </w:r>
      <w:r>
        <w:t xml:space="preserve"> adatokon, és visszatölti a</w:t>
      </w:r>
      <w:r w:rsidR="00BF1AAC">
        <w:t>z előrejelzéseket</w:t>
      </w:r>
      <w:r>
        <w:t xml:space="preserve"> az adatbázisba.</w:t>
      </w:r>
    </w:p>
    <w:p w14:paraId="0D1AE304" w14:textId="77777777" w:rsidR="007E218E" w:rsidRDefault="007E218E" w:rsidP="007E218E">
      <w:pPr>
        <w:pStyle w:val="Listaszerbekezds"/>
        <w:numPr>
          <w:ilvl w:val="0"/>
          <w:numId w:val="42"/>
        </w:numPr>
      </w:pPr>
      <w:r>
        <w:t xml:space="preserve">Topológia vizualizáció: Egy külön szolgáltatás, amely a Mininet </w:t>
      </w:r>
      <w:proofErr w:type="spellStart"/>
      <w:r>
        <w:t>szkriptek</w:t>
      </w:r>
      <w:proofErr w:type="spellEnd"/>
      <w:r>
        <w:t xml:space="preserve"> alapján grafikusan ábrázolja a hálózat felépítését.</w:t>
      </w:r>
    </w:p>
    <w:p w14:paraId="5B83CB92" w14:textId="3ACB84FF" w:rsidR="007E218E" w:rsidRDefault="007E218E" w:rsidP="00694946">
      <w:pPr>
        <w:pStyle w:val="Cmsor2"/>
      </w:pPr>
      <w:bookmarkStart w:id="148" w:name="_Ref216263855"/>
      <w:bookmarkStart w:id="149" w:name="_Toc216368347"/>
      <w:r>
        <w:t xml:space="preserve">Eredmények és </w:t>
      </w:r>
      <w:r w:rsidR="00126823">
        <w:t>e</w:t>
      </w:r>
      <w:r>
        <w:t>lemzés</w:t>
      </w:r>
      <w:bookmarkEnd w:id="148"/>
      <w:bookmarkEnd w:id="149"/>
    </w:p>
    <w:p w14:paraId="3C904997" w14:textId="5043ABD0" w:rsidR="007E218E" w:rsidRDefault="007E218E" w:rsidP="00694946">
      <w:pPr>
        <w:ind w:firstLine="0"/>
      </w:pPr>
      <w:r>
        <w:t xml:space="preserve">A projekt során öt fő </w:t>
      </w:r>
      <w:proofErr w:type="spellStart"/>
      <w:r>
        <w:t>dashboard</w:t>
      </w:r>
      <w:proofErr w:type="spellEnd"/>
      <w:r>
        <w:t xml:space="preserve"> készült el, amelyek különböző szinteken (áttekintő, csomópont-specifikus, interfész-összehasonlító, topológia, előrejelzés) nyújtanak betekintést a rendszer működésébe. </w:t>
      </w:r>
    </w:p>
    <w:p w14:paraId="4391D5A4" w14:textId="2DD1A943" w:rsidR="007E218E" w:rsidRDefault="007E218E" w:rsidP="00694946">
      <w:pPr>
        <w:ind w:firstLine="0"/>
      </w:pPr>
      <w:r>
        <w:t xml:space="preserve">Az </w:t>
      </w:r>
      <w:proofErr w:type="spellStart"/>
      <w:r>
        <w:t>előrejelző</w:t>
      </w:r>
      <w:proofErr w:type="spellEnd"/>
      <w:r>
        <w:t xml:space="preserve"> rendszer teljesítményének elemzése azt mutatta, hogy az ARIMA modell sikeresen alkalmazkodik a hálózati viszonyokhoz:</w:t>
      </w:r>
    </w:p>
    <w:p w14:paraId="4CBDC8CC" w14:textId="77777777" w:rsidR="007E218E" w:rsidRDefault="007E218E" w:rsidP="00694946">
      <w:pPr>
        <w:pStyle w:val="Listaszerbekezds"/>
        <w:numPr>
          <w:ilvl w:val="0"/>
          <w:numId w:val="43"/>
        </w:numPr>
      </w:pPr>
      <w:r>
        <w:t>Stabil környezetben: Gyakorlatilag hiba nélkül (0.0 RMSE) működik.</w:t>
      </w:r>
    </w:p>
    <w:p w14:paraId="27CD1A3F" w14:textId="500A833B" w:rsidR="007E218E" w:rsidRDefault="007E218E" w:rsidP="00694946">
      <w:pPr>
        <w:pStyle w:val="Listaszerbekezds"/>
        <w:numPr>
          <w:ilvl w:val="0"/>
          <w:numId w:val="43"/>
        </w:numPr>
      </w:pPr>
      <w:r>
        <w:t>Dinamikus környezetben: A szimulált csomagvesztések és változó terhelés mellett is alacsony hibahatárral (átlagosan ~</w:t>
      </w:r>
      <w:r w:rsidR="009D34D8">
        <w:t>6</w:t>
      </w:r>
      <w:r>
        <w:t xml:space="preserve"> csomag eltérés) képes </w:t>
      </w:r>
      <w:proofErr w:type="spellStart"/>
      <w:r>
        <w:t>előrejelezni</w:t>
      </w:r>
      <w:proofErr w:type="spellEnd"/>
      <w:r>
        <w:t xml:space="preserve"> a tendenciákat 5 perces időtávon.</w:t>
      </w:r>
    </w:p>
    <w:p w14:paraId="03AD40E8" w14:textId="2CB9F797" w:rsidR="00225F65" w:rsidRPr="00FA2BE1" w:rsidRDefault="007E218E" w:rsidP="002B5D9D">
      <w:pPr>
        <w:ind w:firstLine="0"/>
      </w:pPr>
      <w:r>
        <w:t xml:space="preserve">Összességében a </w:t>
      </w:r>
      <w:r w:rsidR="0628CCEE">
        <w:t>szakdolgozatomban</w:t>
      </w:r>
      <w:r>
        <w:t xml:space="preserve"> sikeresen demonstrálta</w:t>
      </w:r>
      <w:r w:rsidR="69FA9BBF">
        <w:t>m</w:t>
      </w:r>
      <w:r>
        <w:t>, hogy a modern nyílt forráskódúeszközök és a klasszikus statisztikai módszerek kombinációjával hatékony felügyeleti rendszer építhető a jövő kritikus hálózati technológiái számára.</w:t>
      </w:r>
      <w:bookmarkEnd w:id="144"/>
    </w:p>
    <w:p w14:paraId="289FAA59" w14:textId="77777777" w:rsidR="0063585C" w:rsidRPr="00FA2BE1" w:rsidRDefault="0063585C" w:rsidP="00816BCB">
      <w:pPr>
        <w:pStyle w:val="Fejezetcimszmozsnlkl"/>
      </w:pPr>
      <w:bookmarkStart w:id="150" w:name="_Toc216368348"/>
      <w:r w:rsidRPr="00FA2BE1">
        <w:lastRenderedPageBreak/>
        <w:t>Irodalomjegyzék</w:t>
      </w:r>
      <w:bookmarkEnd w:id="150"/>
    </w:p>
    <w:p w14:paraId="1056D64D" w14:textId="009B1329" w:rsidR="00B50CAA" w:rsidRPr="00FA2BE1" w:rsidRDefault="00646C22" w:rsidP="006812AC">
      <w:pPr>
        <w:pStyle w:val="Irodalomjegyzksor"/>
        <w:jc w:val="both"/>
        <w:rPr>
          <w:noProof w:val="0"/>
        </w:rPr>
      </w:pPr>
      <w:bookmarkStart w:id="151" w:name="_Ref215386415"/>
      <w:r w:rsidRPr="00FA2BE1">
        <w:rPr>
          <w:rStyle w:val="Irodalomjegyzkforrs"/>
        </w:rPr>
        <w:t>„</w:t>
      </w:r>
      <w:r w:rsidR="00143B0F" w:rsidRPr="00FA2BE1">
        <w:rPr>
          <w:rStyle w:val="Irodalomjegyzkforrs"/>
        </w:rPr>
        <w:t>IEEE Standard for Local and metropolitan area networks--Frame Replication and Elimination for Reliability,</w:t>
      </w:r>
      <w:r w:rsidRPr="00FA2BE1">
        <w:rPr>
          <w:rStyle w:val="Irodalomjegyzkforrs"/>
        </w:rPr>
        <w:t>”</w:t>
      </w:r>
      <w:r w:rsidR="00143B0F" w:rsidRPr="00FA2BE1">
        <w:rPr>
          <w:noProof w:val="0"/>
        </w:rPr>
        <w:t xml:space="preserve"> in IEEE </w:t>
      </w:r>
      <w:proofErr w:type="spellStart"/>
      <w:r w:rsidR="00143B0F" w:rsidRPr="00FA2BE1">
        <w:rPr>
          <w:noProof w:val="0"/>
        </w:rPr>
        <w:t>Std</w:t>
      </w:r>
      <w:proofErr w:type="spellEnd"/>
      <w:r w:rsidR="00143B0F" w:rsidRPr="00FA2BE1">
        <w:rPr>
          <w:noProof w:val="0"/>
        </w:rPr>
        <w:t xml:space="preserve"> 802.1CB-</w:t>
      </w:r>
      <w:proofErr w:type="gramStart"/>
      <w:r w:rsidR="00143B0F" w:rsidRPr="00FA2BE1">
        <w:rPr>
          <w:noProof w:val="0"/>
        </w:rPr>
        <w:t>2017 ,</w:t>
      </w:r>
      <w:proofErr w:type="gramEnd"/>
      <w:r w:rsidR="00143B0F" w:rsidRPr="00FA2BE1">
        <w:rPr>
          <w:noProof w:val="0"/>
        </w:rPr>
        <w:t xml:space="preserve"> </w:t>
      </w:r>
      <w:proofErr w:type="spellStart"/>
      <w:r w:rsidR="00143B0F" w:rsidRPr="00FA2BE1">
        <w:rPr>
          <w:noProof w:val="0"/>
        </w:rPr>
        <w:t>vol</w:t>
      </w:r>
      <w:proofErr w:type="spellEnd"/>
      <w:r w:rsidR="00143B0F" w:rsidRPr="00FA2BE1">
        <w:rPr>
          <w:noProof w:val="0"/>
        </w:rPr>
        <w:t xml:space="preserve">., no., pp.1-102, 27 </w:t>
      </w:r>
      <w:proofErr w:type="spellStart"/>
      <w:r w:rsidR="00143B0F" w:rsidRPr="00FA2BE1">
        <w:rPr>
          <w:noProof w:val="0"/>
        </w:rPr>
        <w:t>Oct</w:t>
      </w:r>
      <w:proofErr w:type="spellEnd"/>
      <w:r w:rsidR="00143B0F" w:rsidRPr="00FA2BE1">
        <w:rPr>
          <w:noProof w:val="0"/>
        </w:rPr>
        <w:t xml:space="preserve">. 2017, </w:t>
      </w:r>
      <w:r w:rsidR="00143B0F" w:rsidRPr="00FA2BE1">
        <w:t>doi: 10.1109/IEEESTD.2017.8091139</w:t>
      </w:r>
      <w:r w:rsidR="00143B0F" w:rsidRPr="00FA2BE1">
        <w:rPr>
          <w:noProof w:val="0"/>
        </w:rPr>
        <w:t>.</w:t>
      </w:r>
      <w:r w:rsidR="00393B41" w:rsidRPr="00FA2BE1">
        <w:rPr>
          <w:noProof w:val="0"/>
        </w:rPr>
        <w:t xml:space="preserve"> (Elérés dátuma: 2025. november 9.)</w:t>
      </w:r>
      <w:bookmarkEnd w:id="151"/>
    </w:p>
    <w:p w14:paraId="1ED96A57" w14:textId="126E195A" w:rsidR="001D0BE4" w:rsidRDefault="001D0BE4" w:rsidP="006812AC">
      <w:pPr>
        <w:pStyle w:val="Irodalomjegyzksor"/>
        <w:jc w:val="both"/>
        <w:rPr>
          <w:noProof w:val="0"/>
        </w:rPr>
      </w:pPr>
      <w:bookmarkStart w:id="152" w:name="_Ref215386546"/>
      <w:r w:rsidRPr="00FA2BE1">
        <w:rPr>
          <w:rStyle w:val="Irodalomjegyzkforrs"/>
        </w:rPr>
        <w:t>Finn N., Thubert P., Varga B., Farkas J., “Deterministic Networking Architecture</w:t>
      </w:r>
      <w:r w:rsidRPr="00FA2BE1">
        <w:rPr>
          <w:rStyle w:val="Irodalomjegyzkforrs"/>
          <w:i w:val="0"/>
          <w:noProof w:val="0"/>
        </w:rPr>
        <w:t xml:space="preserve">”, RFC 8655, </w:t>
      </w:r>
      <w:proofErr w:type="spellStart"/>
      <w:r w:rsidRPr="00FA2BE1">
        <w:rPr>
          <w:rStyle w:val="Irodalomjegyzkforrs"/>
          <w:i w:val="0"/>
          <w:noProof w:val="0"/>
        </w:rPr>
        <w:t>October</w:t>
      </w:r>
      <w:proofErr w:type="spellEnd"/>
      <w:r w:rsidRPr="00FA2BE1">
        <w:rPr>
          <w:rStyle w:val="Irodalomjegyzkforrs"/>
          <w:i w:val="0"/>
          <w:noProof w:val="0"/>
        </w:rPr>
        <w:t xml:space="preserve"> 2019, Internet </w:t>
      </w:r>
      <w:proofErr w:type="spellStart"/>
      <w:r w:rsidRPr="00FA2BE1">
        <w:rPr>
          <w:rStyle w:val="Irodalomjegyzkforrs"/>
          <w:i w:val="0"/>
          <w:noProof w:val="0"/>
        </w:rPr>
        <w:t>Engineering</w:t>
      </w:r>
      <w:proofErr w:type="spellEnd"/>
      <w:r w:rsidRPr="00FA2BE1">
        <w:rPr>
          <w:rStyle w:val="Irodalomjegyzkforrs"/>
          <w:i w:val="0"/>
          <w:noProof w:val="0"/>
        </w:rPr>
        <w:t xml:space="preserve"> </w:t>
      </w:r>
      <w:proofErr w:type="spellStart"/>
      <w:r w:rsidRPr="00FA2BE1">
        <w:rPr>
          <w:rStyle w:val="Irodalomjegyzkforrs"/>
          <w:i w:val="0"/>
          <w:noProof w:val="0"/>
        </w:rPr>
        <w:t>Task</w:t>
      </w:r>
      <w:proofErr w:type="spellEnd"/>
      <w:r w:rsidRPr="00FA2BE1">
        <w:rPr>
          <w:rStyle w:val="Irodalomjegyzkforrs"/>
          <w:i w:val="0"/>
          <w:noProof w:val="0"/>
        </w:rPr>
        <w:t xml:space="preserve"> </w:t>
      </w:r>
      <w:proofErr w:type="spellStart"/>
      <w:r w:rsidRPr="00FA2BE1">
        <w:rPr>
          <w:rStyle w:val="Irodalomjegyzkforrs"/>
          <w:i w:val="0"/>
          <w:noProof w:val="0"/>
        </w:rPr>
        <w:t>Force</w:t>
      </w:r>
      <w:proofErr w:type="spellEnd"/>
      <w:r w:rsidRPr="00FA2BE1">
        <w:rPr>
          <w:rStyle w:val="Irodalomjegyzkforrs"/>
          <w:i w:val="0"/>
          <w:noProof w:val="0"/>
        </w:rPr>
        <w:t>.</w:t>
      </w:r>
      <w:r w:rsidR="00FD7AB6" w:rsidRPr="00FA2BE1">
        <w:rPr>
          <w:rStyle w:val="Irodalomjegyzkforrs"/>
          <w:i w:val="0"/>
          <w:noProof w:val="0"/>
        </w:rPr>
        <w:t xml:space="preserve"> </w:t>
      </w:r>
      <w:r w:rsidR="00FD7AB6" w:rsidRPr="00FA2BE1">
        <w:t xml:space="preserve">URL: </w:t>
      </w:r>
      <w:hyperlink r:id="rId58" w:tgtFrame="_new" w:history="1">
        <w:r w:rsidR="00FD7AB6" w:rsidRPr="00FA2BE1">
          <w:t>https://www.rfc-editor.org/info/rfc8655</w:t>
        </w:r>
      </w:hyperlink>
      <w:r w:rsidRPr="00FA2BE1">
        <w:t xml:space="preserve"> </w:t>
      </w:r>
      <w:r w:rsidRPr="00FA2BE1">
        <w:rPr>
          <w:noProof w:val="0"/>
        </w:rPr>
        <w:t>(Elérés dátuma: 2025. november 9.)</w:t>
      </w:r>
      <w:bookmarkEnd w:id="152"/>
    </w:p>
    <w:p w14:paraId="0B0F8C34" w14:textId="4E31E950" w:rsidR="00872274" w:rsidRPr="00872274" w:rsidRDefault="00872274" w:rsidP="00872274">
      <w:pPr>
        <w:pStyle w:val="Irodalomjegyzksor"/>
        <w:jc w:val="both"/>
        <w:rPr>
          <w:rStyle w:val="Irodalomjegyzkforrs"/>
          <w:i w:val="0"/>
          <w:noProof w:val="0"/>
        </w:rPr>
      </w:pPr>
      <w:bookmarkStart w:id="153" w:name="_Ref214117881"/>
      <w:r w:rsidRPr="00FA2BE1">
        <w:rPr>
          <w:rStyle w:val="Irodalomjegyzkforrs"/>
        </w:rPr>
        <w:t>Mininet: An instant virtual network on your laptop (or other PC</w:t>
      </w:r>
      <w:r w:rsidRPr="00FA2BE1">
        <w:rPr>
          <w:noProof w:val="0"/>
        </w:rPr>
        <w:t xml:space="preserve">).  </w:t>
      </w:r>
      <w:r w:rsidRPr="00FA2BE1">
        <w:t xml:space="preserve">from </w:t>
      </w:r>
      <w:hyperlink r:id="rId59" w:history="1">
        <w:r w:rsidRPr="00FA2BE1">
          <w:t>https://mininet.org/</w:t>
        </w:r>
      </w:hyperlink>
      <w:r w:rsidRPr="00FA2BE1">
        <w:rPr>
          <w:noProof w:val="0"/>
        </w:rPr>
        <w:t xml:space="preserve"> (Elérés dátuma: 2025. november 15.)</w:t>
      </w:r>
      <w:bookmarkEnd w:id="153"/>
    </w:p>
    <w:p w14:paraId="0D69ED74" w14:textId="3698CC11" w:rsidR="00743C30" w:rsidRPr="00FA2BE1" w:rsidRDefault="00336CB6" w:rsidP="006812AC">
      <w:pPr>
        <w:pStyle w:val="Irodalomjegyzksor"/>
        <w:jc w:val="both"/>
        <w:rPr>
          <w:noProof w:val="0"/>
        </w:rPr>
      </w:pPr>
      <w:bookmarkStart w:id="154" w:name="_Ref213594990"/>
      <w:r w:rsidRPr="00FA2BE1">
        <w:rPr>
          <w:rStyle w:val="Irodalomjegyzkforrs"/>
          <w:noProof w:val="0"/>
        </w:rPr>
        <w:t xml:space="preserve">A. A. </w:t>
      </w:r>
      <w:proofErr w:type="spellStart"/>
      <w:r w:rsidRPr="00FA2BE1">
        <w:rPr>
          <w:rStyle w:val="Irodalomjegyzkforrs"/>
          <w:noProof w:val="0"/>
        </w:rPr>
        <w:t>Ariyo</w:t>
      </w:r>
      <w:proofErr w:type="spellEnd"/>
      <w:r w:rsidRPr="00FA2BE1">
        <w:rPr>
          <w:rStyle w:val="Irodalomjegyzkforrs"/>
          <w:noProof w:val="0"/>
        </w:rPr>
        <w:t xml:space="preserve">, A. O. </w:t>
      </w:r>
      <w:proofErr w:type="spellStart"/>
      <w:r w:rsidRPr="00FA2BE1">
        <w:rPr>
          <w:rStyle w:val="Irodalomjegyzkforrs"/>
          <w:noProof w:val="0"/>
        </w:rPr>
        <w:t>Adewumi</w:t>
      </w:r>
      <w:proofErr w:type="spellEnd"/>
      <w:r w:rsidRPr="00FA2BE1">
        <w:rPr>
          <w:rStyle w:val="Irodalomjegyzkforrs"/>
          <w:noProof w:val="0"/>
        </w:rPr>
        <w:t xml:space="preserve"> and C. K. </w:t>
      </w:r>
      <w:proofErr w:type="spellStart"/>
      <w:r w:rsidRPr="00FA2BE1">
        <w:rPr>
          <w:rStyle w:val="Irodalomjegyzkforrs"/>
          <w:noProof w:val="0"/>
        </w:rPr>
        <w:t>Ayo</w:t>
      </w:r>
      <w:proofErr w:type="spellEnd"/>
      <w:r w:rsidRPr="00FA2BE1">
        <w:rPr>
          <w:rStyle w:val="Irodalomjegyzkforrs"/>
          <w:noProof w:val="0"/>
        </w:rPr>
        <w:t xml:space="preserve">, "Stock Price </w:t>
      </w:r>
      <w:proofErr w:type="spellStart"/>
      <w:r w:rsidRPr="00FA2BE1">
        <w:rPr>
          <w:rStyle w:val="Irodalomjegyzkforrs"/>
          <w:noProof w:val="0"/>
        </w:rPr>
        <w:t>Prediction</w:t>
      </w:r>
      <w:proofErr w:type="spellEnd"/>
      <w:r w:rsidRPr="00FA2BE1">
        <w:rPr>
          <w:rStyle w:val="Irodalomjegyzkforrs"/>
          <w:noProof w:val="0"/>
        </w:rPr>
        <w:t xml:space="preserve"> </w:t>
      </w:r>
      <w:proofErr w:type="spellStart"/>
      <w:r w:rsidRPr="00FA2BE1">
        <w:rPr>
          <w:rStyle w:val="Irodalomjegyzkforrs"/>
          <w:noProof w:val="0"/>
        </w:rPr>
        <w:t>Using</w:t>
      </w:r>
      <w:proofErr w:type="spellEnd"/>
      <w:r w:rsidRPr="00FA2BE1">
        <w:rPr>
          <w:rStyle w:val="Irodalomjegyzkforrs"/>
          <w:noProof w:val="0"/>
        </w:rPr>
        <w:t xml:space="preserve"> </w:t>
      </w:r>
      <w:proofErr w:type="spellStart"/>
      <w:r w:rsidRPr="00FA2BE1">
        <w:rPr>
          <w:rStyle w:val="Irodalomjegyzkforrs"/>
          <w:noProof w:val="0"/>
        </w:rPr>
        <w:t>the</w:t>
      </w:r>
      <w:proofErr w:type="spellEnd"/>
      <w:r w:rsidRPr="00FA2BE1">
        <w:rPr>
          <w:rStyle w:val="Irodalomjegyzkforrs"/>
          <w:noProof w:val="0"/>
        </w:rPr>
        <w:t xml:space="preserve"> ARIMA </w:t>
      </w:r>
      <w:proofErr w:type="spellStart"/>
      <w:r w:rsidRPr="00FA2BE1">
        <w:rPr>
          <w:rStyle w:val="Irodalomjegyzkforrs"/>
          <w:noProof w:val="0"/>
        </w:rPr>
        <w:t>Model</w:t>
      </w:r>
      <w:proofErr w:type="spellEnd"/>
      <w:r w:rsidRPr="00FA2BE1">
        <w:rPr>
          <w:rStyle w:val="Irodalomjegyzkforrs"/>
          <w:noProof w:val="0"/>
        </w:rPr>
        <w:t xml:space="preserve">," 2014 </w:t>
      </w:r>
      <w:proofErr w:type="spellStart"/>
      <w:r w:rsidRPr="00FA2BE1">
        <w:rPr>
          <w:rStyle w:val="Irodalomjegyzkforrs"/>
          <w:noProof w:val="0"/>
        </w:rPr>
        <w:t>UKSim</w:t>
      </w:r>
      <w:proofErr w:type="spellEnd"/>
      <w:r w:rsidRPr="00FA2BE1">
        <w:rPr>
          <w:rStyle w:val="Irodalomjegyzkforrs"/>
          <w:noProof w:val="0"/>
        </w:rPr>
        <w:t xml:space="preserve">-AMSS 16th International </w:t>
      </w:r>
      <w:proofErr w:type="spellStart"/>
      <w:r w:rsidRPr="00FA2BE1">
        <w:rPr>
          <w:rStyle w:val="Irodalomjegyzkforrs"/>
          <w:noProof w:val="0"/>
        </w:rPr>
        <w:t>Conference</w:t>
      </w:r>
      <w:proofErr w:type="spellEnd"/>
      <w:r w:rsidRPr="00FA2BE1">
        <w:rPr>
          <w:rStyle w:val="Irodalomjegyzkforrs"/>
          <w:noProof w:val="0"/>
        </w:rPr>
        <w:t xml:space="preserve"> </w:t>
      </w:r>
      <w:proofErr w:type="spellStart"/>
      <w:r w:rsidRPr="00FA2BE1">
        <w:rPr>
          <w:rStyle w:val="Irodalomjegyzkforrs"/>
          <w:noProof w:val="0"/>
        </w:rPr>
        <w:t>on</w:t>
      </w:r>
      <w:proofErr w:type="spellEnd"/>
      <w:r w:rsidRPr="00FA2BE1">
        <w:rPr>
          <w:rStyle w:val="Irodalomjegyzkforrs"/>
          <w:noProof w:val="0"/>
        </w:rPr>
        <w:t xml:space="preserve"> Computer Modelling and </w:t>
      </w:r>
      <w:proofErr w:type="spellStart"/>
      <w:r w:rsidRPr="00FA2BE1">
        <w:rPr>
          <w:rStyle w:val="Irodalomjegyzkforrs"/>
          <w:noProof w:val="0"/>
        </w:rPr>
        <w:t>Simulation</w:t>
      </w:r>
      <w:proofErr w:type="spellEnd"/>
      <w:r w:rsidRPr="00FA2BE1">
        <w:rPr>
          <w:noProof w:val="0"/>
        </w:rPr>
        <w:t xml:space="preserve">, Cambridge, UK, 2014, pp. 106-112, </w:t>
      </w:r>
      <w:proofErr w:type="spellStart"/>
      <w:r w:rsidRPr="00FA2BE1">
        <w:rPr>
          <w:noProof w:val="0"/>
        </w:rPr>
        <w:t>doi</w:t>
      </w:r>
      <w:proofErr w:type="spellEnd"/>
      <w:r w:rsidRPr="00FA2BE1">
        <w:rPr>
          <w:noProof w:val="0"/>
        </w:rPr>
        <w:t>: 10.1109/UKSim.2014.</w:t>
      </w:r>
      <w:proofErr w:type="gramStart"/>
      <w:r w:rsidRPr="00FA2BE1">
        <w:rPr>
          <w:noProof w:val="0"/>
        </w:rPr>
        <w:t>67.</w:t>
      </w:r>
      <w:r w:rsidR="00743C30" w:rsidRPr="00FA2BE1">
        <w:rPr>
          <w:noProof w:val="0"/>
        </w:rPr>
        <w:t xml:space="preserve"> ,</w:t>
      </w:r>
      <w:proofErr w:type="gramEnd"/>
      <w:r w:rsidR="00743C30" w:rsidRPr="00FA2BE1">
        <w:rPr>
          <w:noProof w:val="0"/>
        </w:rPr>
        <w:t xml:space="preserve"> (Elérés dátuma: 2025. november 9.)</w:t>
      </w:r>
      <w:bookmarkEnd w:id="154"/>
    </w:p>
    <w:p w14:paraId="6521A255" w14:textId="1AC8224C" w:rsidR="0075611F" w:rsidRDefault="0075611F" w:rsidP="006812AC">
      <w:pPr>
        <w:pStyle w:val="Irodalomjegyzksor"/>
        <w:jc w:val="both"/>
      </w:pPr>
      <w:bookmarkStart w:id="155" w:name="_Ref214116098"/>
      <w:r w:rsidRPr="00FA2BE1">
        <w:rPr>
          <w:rStyle w:val="Irodalomjegyzkforrs"/>
        </w:rPr>
        <w:t>Sepp Hochreiter and Jürgen Schmidhuber. 1997. Long Short-Term Memory</w:t>
      </w:r>
      <w:r w:rsidRPr="00FA2BE1">
        <w:rPr>
          <w:noProof w:val="0"/>
        </w:rPr>
        <w:t xml:space="preserve">. </w:t>
      </w:r>
      <w:proofErr w:type="spellStart"/>
      <w:r w:rsidRPr="00FA2BE1">
        <w:rPr>
          <w:noProof w:val="0"/>
        </w:rPr>
        <w:t>Neural</w:t>
      </w:r>
      <w:proofErr w:type="spellEnd"/>
      <w:r w:rsidRPr="00FA2BE1">
        <w:rPr>
          <w:noProof w:val="0"/>
        </w:rPr>
        <w:t xml:space="preserve"> </w:t>
      </w:r>
      <w:proofErr w:type="spellStart"/>
      <w:r w:rsidRPr="00FA2BE1">
        <w:rPr>
          <w:noProof w:val="0"/>
        </w:rPr>
        <w:t>Comput</w:t>
      </w:r>
      <w:proofErr w:type="spellEnd"/>
      <w:r w:rsidRPr="00FA2BE1">
        <w:rPr>
          <w:noProof w:val="0"/>
        </w:rPr>
        <w:t>. 9, 8 (</w:t>
      </w:r>
      <w:proofErr w:type="gramStart"/>
      <w:r w:rsidRPr="00FA2BE1">
        <w:rPr>
          <w:noProof w:val="0"/>
        </w:rPr>
        <w:t>November</w:t>
      </w:r>
      <w:proofErr w:type="gramEnd"/>
      <w:r w:rsidRPr="00FA2BE1">
        <w:rPr>
          <w:noProof w:val="0"/>
        </w:rPr>
        <w:t xml:space="preserve"> 15, 1997), 1735–1780. </w:t>
      </w:r>
      <w:hyperlink r:id="rId60" w:history="1">
        <w:r w:rsidRPr="00FA2BE1">
          <w:t>https://doi.org/10.1162/neco.1997.9.8.1735</w:t>
        </w:r>
      </w:hyperlink>
      <w:r w:rsidRPr="00FA2BE1">
        <w:br/>
      </w:r>
      <w:r w:rsidRPr="00FA2BE1">
        <w:rPr>
          <w:noProof w:val="0"/>
        </w:rPr>
        <w:t xml:space="preserve">(Elérés dátuma: 2025. november </w:t>
      </w:r>
      <w:r w:rsidR="009E5034" w:rsidRPr="00FA2BE1">
        <w:rPr>
          <w:noProof w:val="0"/>
        </w:rPr>
        <w:t>15.</w:t>
      </w:r>
      <w:r w:rsidRPr="00FA2BE1">
        <w:rPr>
          <w:noProof w:val="0"/>
        </w:rPr>
        <w:t>)</w:t>
      </w:r>
    </w:p>
    <w:p w14:paraId="0574AC91" w14:textId="2D34E221" w:rsidR="00872274" w:rsidRPr="00FA2BE1" w:rsidRDefault="00872274" w:rsidP="00872274">
      <w:pPr>
        <w:pStyle w:val="Irodalomjegyzksor"/>
        <w:jc w:val="both"/>
        <w:rPr>
          <w:noProof w:val="0"/>
        </w:rPr>
      </w:pPr>
      <w:bookmarkStart w:id="156" w:name="_Ref216131446"/>
      <w:r w:rsidRPr="00EA45D4">
        <w:rPr>
          <w:rStyle w:val="Irodalomjegyzkforrs"/>
        </w:rPr>
        <w:t>NetEm — Network Emulator. Linux man pages</w:t>
      </w:r>
      <w:r w:rsidRPr="001927CB">
        <w:rPr>
          <w:noProof w:val="0"/>
        </w:rPr>
        <w:t xml:space="preserve">. </w:t>
      </w:r>
      <w:proofErr w:type="spellStart"/>
      <w:r>
        <w:rPr>
          <w:noProof w:val="0"/>
        </w:rPr>
        <w:t>From</w:t>
      </w:r>
      <w:proofErr w:type="spellEnd"/>
      <w:r w:rsidRPr="001927CB">
        <w:rPr>
          <w:noProof w:val="0"/>
        </w:rPr>
        <w:t xml:space="preserve">: </w:t>
      </w:r>
      <w:hyperlink r:id="rId61" w:tgtFrame="_new" w:history="1">
        <w:r w:rsidRPr="001D559C">
          <w:t>https://www.linux.org/docs/man8/tc-netem.html</w:t>
        </w:r>
      </w:hyperlink>
      <w:r w:rsidRPr="001927CB">
        <w:rPr>
          <w:noProof w:val="0"/>
        </w:rPr>
        <w:t xml:space="preserve"> (</w:t>
      </w:r>
      <w:r>
        <w:rPr>
          <w:noProof w:val="0"/>
        </w:rPr>
        <w:t>Elérés dátuma</w:t>
      </w:r>
      <w:r w:rsidRPr="001927CB">
        <w:rPr>
          <w:noProof w:val="0"/>
        </w:rPr>
        <w:t>: 2025</w:t>
      </w:r>
      <w:r>
        <w:rPr>
          <w:noProof w:val="0"/>
        </w:rPr>
        <w:t xml:space="preserve">. november </w:t>
      </w:r>
      <w:r w:rsidRPr="001927CB">
        <w:rPr>
          <w:noProof w:val="0"/>
        </w:rPr>
        <w:t>29</w:t>
      </w:r>
      <w:r>
        <w:rPr>
          <w:noProof w:val="0"/>
        </w:rPr>
        <w:t>.</w:t>
      </w:r>
      <w:r w:rsidRPr="001927CB">
        <w:rPr>
          <w:noProof w:val="0"/>
        </w:rPr>
        <w:t>)</w:t>
      </w:r>
      <w:bookmarkEnd w:id="156"/>
    </w:p>
    <w:p w14:paraId="2D67616C" w14:textId="3B8F4E6A" w:rsidR="002E0EA4" w:rsidRPr="00FA2BE1" w:rsidRDefault="001075D1" w:rsidP="006812AC">
      <w:pPr>
        <w:pStyle w:val="Irodalomjegyzksor"/>
        <w:jc w:val="both"/>
        <w:rPr>
          <w:noProof w:val="0"/>
        </w:rPr>
      </w:pPr>
      <w:bookmarkStart w:id="157" w:name="_Ref214118175"/>
      <w:r w:rsidRPr="00FA2BE1">
        <w:rPr>
          <w:rStyle w:val="Irodalomjegyzkforrs"/>
        </w:rPr>
        <w:t>Microsoft. Windows Subsystem for Linux Documentation</w:t>
      </w:r>
      <w:r w:rsidRPr="00FA2BE1">
        <w:rPr>
          <w:noProof w:val="0"/>
        </w:rPr>
        <w:t xml:space="preserve">. Microsoft </w:t>
      </w:r>
      <w:proofErr w:type="spellStart"/>
      <w:r w:rsidRPr="00FA2BE1">
        <w:rPr>
          <w:noProof w:val="0"/>
        </w:rPr>
        <w:t>Learn</w:t>
      </w:r>
      <w:proofErr w:type="spellEnd"/>
      <w:r w:rsidRPr="00FA2BE1">
        <w:rPr>
          <w:noProof w:val="0"/>
        </w:rPr>
        <w:t xml:space="preserve"> </w:t>
      </w:r>
      <w:proofErr w:type="spellStart"/>
      <w:r w:rsidRPr="00FA2BE1">
        <w:rPr>
          <w:noProof w:val="0"/>
        </w:rPr>
        <w:t>from</w:t>
      </w:r>
      <w:proofErr w:type="spellEnd"/>
      <w:r w:rsidRPr="00FA2BE1">
        <w:rPr>
          <w:noProof w:val="0"/>
        </w:rPr>
        <w:t xml:space="preserve"> </w:t>
      </w:r>
      <w:hyperlink r:id="rId62" w:history="1">
        <w:r w:rsidR="00E8273A" w:rsidRPr="00FA2BE1">
          <w:t>https://learn.microsoft.com/en-us/windows/wsl/</w:t>
        </w:r>
      </w:hyperlink>
      <w:r w:rsidR="00E8273A" w:rsidRPr="00FA2BE1">
        <w:rPr>
          <w:noProof w:val="0"/>
        </w:rPr>
        <w:t xml:space="preserve"> (Elérés dátuma: 2025. november 15.)</w:t>
      </w:r>
      <w:bookmarkEnd w:id="157"/>
    </w:p>
    <w:p w14:paraId="1A3A1AEF" w14:textId="781A0E32" w:rsidR="00182BC0" w:rsidRPr="00FA2BE1" w:rsidRDefault="00182BC0" w:rsidP="006812AC">
      <w:pPr>
        <w:pStyle w:val="Irodalomjegyzksor"/>
        <w:jc w:val="both"/>
        <w:rPr>
          <w:noProof w:val="0"/>
        </w:rPr>
      </w:pPr>
      <w:bookmarkStart w:id="158" w:name="_Ref214118645"/>
      <w:r w:rsidRPr="00FA2BE1">
        <w:rPr>
          <w:rStyle w:val="Irodalomjegyzkforrs"/>
        </w:rPr>
        <w:t>Docker. What is a container?</w:t>
      </w:r>
      <w:r w:rsidRPr="00FA2BE1">
        <w:rPr>
          <w:noProof w:val="0"/>
        </w:rPr>
        <w:t xml:space="preserve"> </w:t>
      </w:r>
      <w:proofErr w:type="spellStart"/>
      <w:r w:rsidRPr="00FA2BE1">
        <w:rPr>
          <w:noProof w:val="0"/>
        </w:rPr>
        <w:t>from</w:t>
      </w:r>
      <w:proofErr w:type="spellEnd"/>
      <w:r w:rsidRPr="00FA2BE1">
        <w:rPr>
          <w:noProof w:val="0"/>
        </w:rPr>
        <w:t xml:space="preserve"> </w:t>
      </w:r>
      <w:hyperlink r:id="rId63" w:history="1">
        <w:r w:rsidRPr="00FA2BE1">
          <w:t>https://www.docker.com/resources/what-container/</w:t>
        </w:r>
      </w:hyperlink>
      <w:r w:rsidRPr="00FA2BE1">
        <w:rPr>
          <w:noProof w:val="0"/>
        </w:rPr>
        <w:t xml:space="preserve"> (Elérés dátuma: 2025. november 15.)</w:t>
      </w:r>
      <w:bookmarkEnd w:id="158"/>
    </w:p>
    <w:p w14:paraId="2A712C3D" w14:textId="0B390FD1" w:rsidR="00182BC0" w:rsidRDefault="004D3438" w:rsidP="006812AC">
      <w:pPr>
        <w:pStyle w:val="Irodalomjegyzksor"/>
        <w:jc w:val="both"/>
        <w:rPr>
          <w:noProof w:val="0"/>
        </w:rPr>
      </w:pPr>
      <w:bookmarkStart w:id="159" w:name="_Ref214179935"/>
      <w:r w:rsidRPr="00FA2BE1">
        <w:rPr>
          <w:rStyle w:val="Irodalomjegyzkforrs"/>
        </w:rPr>
        <w:t>„Overview | Prometheus,” in Prometheus Documentation — Introduction</w:t>
      </w:r>
      <w:r w:rsidRPr="00FA2BE1">
        <w:rPr>
          <w:noProof w:val="0"/>
        </w:rPr>
        <w:t>,</w:t>
      </w:r>
      <w:r w:rsidR="00A31EFA" w:rsidRPr="00FA2BE1">
        <w:rPr>
          <w:noProof w:val="0"/>
        </w:rPr>
        <w:t xml:space="preserve"> </w:t>
      </w:r>
      <w:r w:rsidR="00A31EFA" w:rsidRPr="00FA2BE1">
        <w:t>https://prometheus.io/docs/introduction/overview/</w:t>
      </w:r>
      <w:r w:rsidRPr="00FA2BE1">
        <w:rPr>
          <w:noProof w:val="0"/>
        </w:rPr>
        <w:t xml:space="preserve"> (Elérés dátuma: 2025. november 16.)</w:t>
      </w:r>
      <w:bookmarkEnd w:id="159"/>
    </w:p>
    <w:p w14:paraId="3ED27FC8" w14:textId="73A1D335" w:rsidR="00872274" w:rsidRDefault="00872274" w:rsidP="00872274">
      <w:pPr>
        <w:pStyle w:val="Irodalomjegyzksor"/>
        <w:jc w:val="both"/>
        <w:rPr>
          <w:noProof w:val="0"/>
        </w:rPr>
      </w:pPr>
      <w:bookmarkStart w:id="160" w:name="_Ref215313569"/>
      <w:r w:rsidRPr="00E039BE">
        <w:rPr>
          <w:rStyle w:val="Irodalomjegyzkforrs"/>
        </w:rPr>
        <w:t>Cloud Native Computing Foundation</w:t>
      </w:r>
      <w:r w:rsidRPr="00E039BE">
        <w:rPr>
          <w:noProof w:val="0"/>
        </w:rPr>
        <w:t xml:space="preserve">. </w:t>
      </w:r>
      <w:proofErr w:type="spellStart"/>
      <w:r w:rsidRPr="00E039BE">
        <w:rPr>
          <w:noProof w:val="0"/>
        </w:rPr>
        <w:t>From</w:t>
      </w:r>
      <w:proofErr w:type="spellEnd"/>
      <w:r w:rsidRPr="00E039BE">
        <w:t xml:space="preserve">: </w:t>
      </w:r>
      <w:hyperlink r:id="rId64" w:tgtFrame="_new" w:history="1">
        <w:r w:rsidRPr="00E039BE">
          <w:t>https://www.cncf.io/</w:t>
        </w:r>
      </w:hyperlink>
      <w:r w:rsidRPr="00E039BE">
        <w:t xml:space="preserve"> (</w:t>
      </w:r>
      <w:r w:rsidRPr="00E039BE">
        <w:rPr>
          <w:noProof w:val="0"/>
        </w:rPr>
        <w:t>Elérés dátuma: 2025. november 29.)</w:t>
      </w:r>
      <w:bookmarkEnd w:id="160"/>
    </w:p>
    <w:p w14:paraId="0EC70093" w14:textId="3C55BDD6" w:rsidR="00872274" w:rsidRDefault="00872274" w:rsidP="00872274">
      <w:pPr>
        <w:pStyle w:val="Irodalomjegyzksor"/>
        <w:jc w:val="both"/>
        <w:rPr>
          <w:noProof w:val="0"/>
        </w:rPr>
      </w:pPr>
      <w:bookmarkStart w:id="161" w:name="_Ref215308826"/>
      <w:r w:rsidRPr="00116503">
        <w:rPr>
          <w:rStyle w:val="Irodalomjegyzkforrs"/>
        </w:rPr>
        <w:t>Kubernetes Documentation</w:t>
      </w:r>
      <w:r w:rsidRPr="00116503">
        <w:rPr>
          <w:noProof w:val="0"/>
        </w:rPr>
        <w:t xml:space="preserve">. </w:t>
      </w:r>
      <w:proofErr w:type="spellStart"/>
      <w:r w:rsidRPr="00116503">
        <w:rPr>
          <w:noProof w:val="0"/>
        </w:rPr>
        <w:t>From</w:t>
      </w:r>
      <w:proofErr w:type="spellEnd"/>
      <w:r w:rsidRPr="00116503">
        <w:t xml:space="preserve">: </w:t>
      </w:r>
      <w:hyperlink r:id="rId65" w:tgtFrame="_new" w:history="1">
        <w:r w:rsidRPr="00116503">
          <w:t>https://kubernetes.io/docs/home/</w:t>
        </w:r>
      </w:hyperlink>
      <w:r w:rsidRPr="00116503">
        <w:rPr>
          <w:noProof w:val="0"/>
        </w:rPr>
        <w:t xml:space="preserve"> (Elérés dátuma: 2025. november 29.)</w:t>
      </w:r>
      <w:bookmarkEnd w:id="161"/>
    </w:p>
    <w:p w14:paraId="3E4BAB28" w14:textId="53AF8F9F" w:rsidR="00872274" w:rsidRPr="00FA2BE1" w:rsidRDefault="00872274" w:rsidP="00872274">
      <w:pPr>
        <w:pStyle w:val="Irodalomjegyzksor"/>
        <w:jc w:val="both"/>
        <w:rPr>
          <w:noProof w:val="0"/>
        </w:rPr>
      </w:pPr>
      <w:bookmarkStart w:id="162" w:name="_Ref215309301"/>
      <w:r w:rsidRPr="00AE2DBF">
        <w:rPr>
          <w:rStyle w:val="Irodalomjegyzkforrs"/>
        </w:rPr>
        <w:t>Thanos — Getting Started guide</w:t>
      </w:r>
      <w:r w:rsidRPr="00AE2DBF">
        <w:rPr>
          <w:noProof w:val="0"/>
        </w:rPr>
        <w:t xml:space="preserve">. </w:t>
      </w:r>
      <w:proofErr w:type="spellStart"/>
      <w:r w:rsidRPr="00AE2DBF">
        <w:rPr>
          <w:noProof w:val="0"/>
        </w:rPr>
        <w:t>From</w:t>
      </w:r>
      <w:proofErr w:type="spellEnd"/>
      <w:r w:rsidRPr="00AE2DBF">
        <w:t xml:space="preserve">: </w:t>
      </w:r>
      <w:hyperlink r:id="rId66" w:tgtFrame="_new" w:history="1">
        <w:r w:rsidRPr="00AE2DBF">
          <w:t>https://thanos.io/tip/thanos/getting-started.md/</w:t>
        </w:r>
      </w:hyperlink>
      <w:r w:rsidRPr="00AE2DBF">
        <w:t xml:space="preserve"> </w:t>
      </w:r>
      <w:r w:rsidRPr="00AE2DBF">
        <w:rPr>
          <w:noProof w:val="0"/>
        </w:rPr>
        <w:t>(Elérés dátuma: 2025. november 29.)</w:t>
      </w:r>
      <w:bookmarkEnd w:id="162"/>
    </w:p>
    <w:p w14:paraId="57BD227B" w14:textId="0800255C" w:rsidR="00A31EFA" w:rsidRDefault="004800C1" w:rsidP="006812AC">
      <w:pPr>
        <w:pStyle w:val="Irodalomjegyzksor"/>
        <w:jc w:val="both"/>
        <w:rPr>
          <w:noProof w:val="0"/>
        </w:rPr>
      </w:pPr>
      <w:bookmarkStart w:id="163" w:name="_Ref214179965"/>
      <w:r w:rsidRPr="00FA2BE1">
        <w:rPr>
          <w:rStyle w:val="Irodalomjegyzkforrs"/>
        </w:rPr>
        <w:t>„InfluxData Documentation,” InfluxData, Inc</w:t>
      </w:r>
      <w:r w:rsidRPr="00FA2BE1">
        <w:t>.</w:t>
      </w:r>
      <w:r w:rsidR="00E005EE" w:rsidRPr="00FA2BE1">
        <w:t>, https://docs.influxdata.com/</w:t>
      </w:r>
      <w:r w:rsidRPr="00FA2BE1">
        <w:rPr>
          <w:noProof w:val="0"/>
        </w:rPr>
        <w:t xml:space="preserve"> (Elérés dátuma: 2025. november 16.)</w:t>
      </w:r>
      <w:bookmarkEnd w:id="163"/>
      <w:r w:rsidRPr="00FA2BE1">
        <w:rPr>
          <w:noProof w:val="0"/>
        </w:rPr>
        <w:t xml:space="preserve"> </w:t>
      </w:r>
    </w:p>
    <w:p w14:paraId="2BFBA562" w14:textId="08CD01E1" w:rsidR="00E005EE" w:rsidRPr="00FA2BE1" w:rsidRDefault="00735B2C" w:rsidP="006812AC">
      <w:pPr>
        <w:pStyle w:val="Irodalomjegyzksor"/>
        <w:jc w:val="both"/>
        <w:rPr>
          <w:noProof w:val="0"/>
        </w:rPr>
      </w:pPr>
      <w:bookmarkStart w:id="164" w:name="_Ref214179981"/>
      <w:r w:rsidRPr="00FA2BE1">
        <w:rPr>
          <w:rStyle w:val="Irodalomjegyzkforrs"/>
        </w:rPr>
        <w:lastRenderedPageBreak/>
        <w:t>„Welcome to VictoriaMetrics Docs,” VictoriaMetrics Documentation, VictoriaMetrics.</w:t>
      </w:r>
      <w:r w:rsidR="005F2176" w:rsidRPr="00FA2BE1">
        <w:rPr>
          <w:rStyle w:val="Irodalomjegyzkforrs"/>
        </w:rPr>
        <w:t xml:space="preserve">, </w:t>
      </w:r>
      <w:r w:rsidR="005F2176" w:rsidRPr="00FA2BE1">
        <w:t>https://docs.victoriametrics.com/</w:t>
      </w:r>
      <w:r w:rsidRPr="00FA2BE1">
        <w:rPr>
          <w:noProof w:val="0"/>
        </w:rPr>
        <w:t xml:space="preserve"> (Elérés dátuma: 2025. november 16.)</w:t>
      </w:r>
      <w:bookmarkEnd w:id="164"/>
    </w:p>
    <w:p w14:paraId="7B8CEBF7" w14:textId="335BDAE3" w:rsidR="00A946A2" w:rsidRPr="00FA2BE1" w:rsidRDefault="000B240E" w:rsidP="006812AC">
      <w:pPr>
        <w:pStyle w:val="Irodalomjegyzksor"/>
        <w:jc w:val="both"/>
        <w:rPr>
          <w:noProof w:val="0"/>
        </w:rPr>
      </w:pPr>
      <w:bookmarkStart w:id="165" w:name="_Ref214181837"/>
      <w:r w:rsidRPr="00FA2BE1">
        <w:rPr>
          <w:rStyle w:val="Irodalomjegyzkforrs"/>
        </w:rPr>
        <w:t>„Grafana OSS and Enterprise Documentation,” Grafana Documentation —Grafana Labs.</w:t>
      </w:r>
      <w:r w:rsidRPr="00FA2BE1">
        <w:rPr>
          <w:noProof w:val="0"/>
        </w:rPr>
        <w:t xml:space="preserve"> </w:t>
      </w:r>
      <w:r w:rsidRPr="00FA2BE1">
        <w:t>grafana.com/docs/grafana/latest</w:t>
      </w:r>
      <w:r w:rsidRPr="00FA2BE1">
        <w:rPr>
          <w:noProof w:val="0"/>
        </w:rPr>
        <w:t>/ (Elérés dátuma: 2025. november 16.)</w:t>
      </w:r>
      <w:bookmarkEnd w:id="165"/>
    </w:p>
    <w:p w14:paraId="39A1CC51" w14:textId="55A05699" w:rsidR="000B240E" w:rsidRDefault="00DD0D0E" w:rsidP="006812AC">
      <w:pPr>
        <w:pStyle w:val="Irodalomjegyzksor"/>
        <w:jc w:val="both"/>
        <w:rPr>
          <w:noProof w:val="0"/>
        </w:rPr>
      </w:pPr>
      <w:bookmarkStart w:id="166" w:name="_Ref214181860"/>
      <w:r w:rsidRPr="00FA2BE1">
        <w:rPr>
          <w:rStyle w:val="Irodalomjegyzkforrs"/>
        </w:rPr>
        <w:t>„Getting Started with Kibana,” Elastic</w:t>
      </w:r>
      <w:r w:rsidRPr="00FA2BE1">
        <w:rPr>
          <w:noProof w:val="0"/>
        </w:rPr>
        <w:t>.</w:t>
      </w:r>
      <w:r w:rsidR="00192E2B" w:rsidRPr="00FA2BE1">
        <w:rPr>
          <w:noProof w:val="0"/>
        </w:rPr>
        <w:t xml:space="preserve"> </w:t>
      </w:r>
      <w:r w:rsidR="00192E2B" w:rsidRPr="00FA2BE1">
        <w:t>https://www.elastic.co/virtual-events/getting-started-kibana</w:t>
      </w:r>
      <w:r w:rsidRPr="00FA2BE1">
        <w:rPr>
          <w:noProof w:val="0"/>
        </w:rPr>
        <w:t xml:space="preserve"> (Elérés dátuma: 2025. november 16.)</w:t>
      </w:r>
      <w:bookmarkEnd w:id="166"/>
    </w:p>
    <w:p w14:paraId="7CADB8C4" w14:textId="6A897162" w:rsidR="008467F5" w:rsidRPr="00FA2BE1" w:rsidRDefault="008467F5" w:rsidP="008467F5">
      <w:pPr>
        <w:pStyle w:val="Irodalomjegyzksor"/>
        <w:jc w:val="both"/>
        <w:rPr>
          <w:noProof w:val="0"/>
        </w:rPr>
      </w:pPr>
      <w:bookmarkStart w:id="167" w:name="_Ref215313590"/>
      <w:r w:rsidRPr="009D7493">
        <w:rPr>
          <w:rStyle w:val="Irodalomjegyzkforrs"/>
        </w:rPr>
        <w:t>Docker Compose — Documentation</w:t>
      </w:r>
      <w:r w:rsidRPr="009D7493">
        <w:rPr>
          <w:noProof w:val="0"/>
        </w:rPr>
        <w:t xml:space="preserve">. </w:t>
      </w:r>
      <w:proofErr w:type="spellStart"/>
      <w:r w:rsidRPr="009D7493">
        <w:rPr>
          <w:noProof w:val="0"/>
        </w:rPr>
        <w:t>From</w:t>
      </w:r>
      <w:proofErr w:type="spellEnd"/>
      <w:r w:rsidRPr="009D7493">
        <w:rPr>
          <w:noProof w:val="0"/>
        </w:rPr>
        <w:t xml:space="preserve">: </w:t>
      </w:r>
      <w:hyperlink r:id="rId67" w:tgtFrame="_new" w:history="1">
        <w:r w:rsidRPr="009D7493">
          <w:t>https://docs.docker.com/compose/</w:t>
        </w:r>
      </w:hyperlink>
      <w:r w:rsidRPr="009D7493">
        <w:t xml:space="preserve"> </w:t>
      </w:r>
      <w:r w:rsidRPr="009D7493">
        <w:rPr>
          <w:noProof w:val="0"/>
        </w:rPr>
        <w:t>(Elérés dátuma: 2025. november 29.)</w:t>
      </w:r>
      <w:bookmarkEnd w:id="167"/>
    </w:p>
    <w:p w14:paraId="459325CF" w14:textId="7C2F2C27" w:rsidR="000704A3" w:rsidRPr="00FA2BE1" w:rsidRDefault="000704A3" w:rsidP="000704A3">
      <w:pPr>
        <w:pStyle w:val="Irodalomjegyzksor"/>
        <w:jc w:val="both"/>
      </w:pPr>
      <w:bookmarkStart w:id="168" w:name="_Ref216131732"/>
      <w:bookmarkStart w:id="169" w:name="_Ref214268671"/>
      <w:r w:rsidRPr="0050053D">
        <w:rPr>
          <w:rStyle w:val="Irodalomjegyzkforrs"/>
        </w:rPr>
        <w:t>Forráskód:</w:t>
      </w:r>
      <w:r>
        <w:t xml:space="preserve"> </w:t>
      </w:r>
      <w:hyperlink r:id="rId68" w:history="1">
        <w:r w:rsidRPr="0050053D">
          <w:t>https://github.com/GriffManoue/networking-dashboard.git</w:t>
        </w:r>
      </w:hyperlink>
      <w:r>
        <w:t xml:space="preserve"> </w:t>
      </w:r>
      <w:r w:rsidRPr="006707CB">
        <w:rPr>
          <w:noProof w:val="0"/>
        </w:rPr>
        <w:t xml:space="preserve">(Elérés dátuma: 2025. </w:t>
      </w:r>
      <w:r>
        <w:rPr>
          <w:noProof w:val="0"/>
        </w:rPr>
        <w:t>december</w:t>
      </w:r>
      <w:r w:rsidRPr="006707CB">
        <w:rPr>
          <w:noProof w:val="0"/>
        </w:rPr>
        <w:t xml:space="preserve"> </w:t>
      </w:r>
      <w:r>
        <w:rPr>
          <w:noProof w:val="0"/>
        </w:rPr>
        <w:t>08</w:t>
      </w:r>
      <w:r w:rsidRPr="006707CB">
        <w:rPr>
          <w:noProof w:val="0"/>
        </w:rPr>
        <w:t>.)</w:t>
      </w:r>
      <w:bookmarkEnd w:id="168"/>
    </w:p>
    <w:p w14:paraId="6A3EF110" w14:textId="6574F316" w:rsidR="00265087" w:rsidRDefault="00265087" w:rsidP="006812AC">
      <w:pPr>
        <w:pStyle w:val="Irodalomjegyzksor"/>
        <w:jc w:val="both"/>
        <w:rPr>
          <w:noProof w:val="0"/>
        </w:rPr>
      </w:pPr>
      <w:bookmarkStart w:id="170" w:name="_Ref214271391"/>
      <w:r w:rsidRPr="00FA2BE1">
        <w:rPr>
          <w:rStyle w:val="Irodalomjegyzkforrs"/>
        </w:rPr>
        <w:t>Git – the official Git website</w:t>
      </w:r>
      <w:r w:rsidRPr="00FA2BE1">
        <w:t xml:space="preserve">. From </w:t>
      </w:r>
      <w:hyperlink r:id="rId69" w:history="1">
        <w:r w:rsidRPr="00FA2BE1">
          <w:t>https://git-scm.com/</w:t>
        </w:r>
      </w:hyperlink>
      <w:r w:rsidRPr="00FA2BE1">
        <w:rPr>
          <w:noProof w:val="0"/>
        </w:rPr>
        <w:t xml:space="preserve"> (Elérés dátuma: 2025. november 17.)</w:t>
      </w:r>
    </w:p>
    <w:p w14:paraId="65E7899D" w14:textId="2703680A" w:rsidR="000704A3" w:rsidRPr="00FA2BE1" w:rsidRDefault="000704A3" w:rsidP="000704A3">
      <w:pPr>
        <w:pStyle w:val="Irodalomjegyzksor"/>
        <w:jc w:val="both"/>
        <w:rPr>
          <w:noProof w:val="0"/>
        </w:rPr>
      </w:pPr>
      <w:bookmarkStart w:id="171" w:name="_Ref214268238"/>
      <w:r w:rsidRPr="00FA2BE1">
        <w:rPr>
          <w:rStyle w:val="Irodalomjegyzkforrs"/>
        </w:rPr>
        <w:t>client_python – Prometheus Python client library</w:t>
      </w:r>
      <w:r w:rsidRPr="00FA2BE1">
        <w:rPr>
          <w:noProof w:val="0"/>
        </w:rPr>
        <w:t xml:space="preserve">. </w:t>
      </w:r>
      <w:proofErr w:type="spellStart"/>
      <w:r w:rsidRPr="00FA2BE1">
        <w:rPr>
          <w:noProof w:val="0"/>
        </w:rPr>
        <w:t>From</w:t>
      </w:r>
      <w:proofErr w:type="spellEnd"/>
      <w:r w:rsidRPr="00FA2BE1">
        <w:rPr>
          <w:noProof w:val="0"/>
        </w:rPr>
        <w:t xml:space="preserve">: </w:t>
      </w:r>
      <w:hyperlink r:id="rId70" w:history="1">
        <w:r w:rsidRPr="00FA2BE1">
          <w:t>https://prometheus.github.io/client_python/</w:t>
        </w:r>
      </w:hyperlink>
      <w:r w:rsidRPr="00FA2BE1">
        <w:t xml:space="preserve"> </w:t>
      </w:r>
      <w:r w:rsidRPr="00FA2BE1">
        <w:rPr>
          <w:noProof w:val="0"/>
        </w:rPr>
        <w:t>(Elérés dátuma: 2025. november 17.)</w:t>
      </w:r>
      <w:bookmarkEnd w:id="171"/>
    </w:p>
    <w:p w14:paraId="5747A86F" w14:textId="076BC479" w:rsidR="00B50CAA" w:rsidRDefault="006707CB" w:rsidP="006812AC">
      <w:pPr>
        <w:pStyle w:val="Irodalomjegyzksor"/>
        <w:jc w:val="both"/>
      </w:pPr>
      <w:bookmarkStart w:id="172" w:name="_Ref215305942"/>
      <w:bookmarkStart w:id="173" w:name="_Ref215313696"/>
      <w:bookmarkEnd w:id="155"/>
      <w:bookmarkEnd w:id="169"/>
      <w:bookmarkEnd w:id="170"/>
      <w:r w:rsidRPr="006707CB">
        <w:rPr>
          <w:rStyle w:val="Irodalomjegyzkforrs"/>
        </w:rPr>
        <w:t>Flask Documentation</w:t>
      </w:r>
      <w:r w:rsidRPr="006707CB">
        <w:rPr>
          <w:noProof w:val="0"/>
        </w:rPr>
        <w:t xml:space="preserve">. </w:t>
      </w:r>
      <w:proofErr w:type="spellStart"/>
      <w:r w:rsidRPr="006707CB">
        <w:rPr>
          <w:noProof w:val="0"/>
        </w:rPr>
        <w:t>From</w:t>
      </w:r>
      <w:proofErr w:type="spellEnd"/>
      <w:r w:rsidRPr="006707CB">
        <w:t xml:space="preserve">: </w:t>
      </w:r>
      <w:hyperlink r:id="rId71" w:tgtFrame="_new" w:history="1">
        <w:r w:rsidRPr="006707CB">
          <w:t>https://flask.palletsprojects.com/en/stable/</w:t>
        </w:r>
      </w:hyperlink>
      <w:r w:rsidRPr="006707CB">
        <w:rPr>
          <w:noProof w:val="0"/>
        </w:rPr>
        <w:t xml:space="preserve"> (Elérés dátuma: 2025. november 29.)</w:t>
      </w:r>
      <w:bookmarkEnd w:id="172"/>
      <w:bookmarkEnd w:id="173"/>
    </w:p>
    <w:p w14:paraId="1E7D9F43" w14:textId="0AE02AEB" w:rsidR="004250AF" w:rsidRDefault="003E699E" w:rsidP="003E699E">
      <w:pPr>
        <w:pStyle w:val="Irodalomjegyzksor"/>
        <w:jc w:val="both"/>
        <w:rPr>
          <w:noProof w:val="0"/>
        </w:rPr>
      </w:pPr>
      <w:bookmarkStart w:id="174" w:name="_Ref216131733"/>
      <w:r w:rsidRPr="00FA2BE1">
        <w:rPr>
          <w:rStyle w:val="Irodalomjegyzkforrs"/>
        </w:rPr>
        <w:t>Graphviz – open source graph visualization software</w:t>
      </w:r>
      <w:r w:rsidRPr="00FA2BE1">
        <w:rPr>
          <w:noProof w:val="0"/>
        </w:rPr>
        <w:t xml:space="preserve">. </w:t>
      </w:r>
      <w:r w:rsidRPr="00FA2BE1">
        <w:t xml:space="preserve">From: </w:t>
      </w:r>
      <w:hyperlink r:id="rId72" w:history="1">
        <w:r w:rsidRPr="00FA2BE1">
          <w:t>https://graphviz.org/</w:t>
        </w:r>
      </w:hyperlink>
      <w:r w:rsidRPr="00FA2BE1">
        <w:rPr>
          <w:noProof w:val="0"/>
        </w:rPr>
        <w:t xml:space="preserve"> (Elérés dátuma: 2025. november 17.)</w:t>
      </w:r>
      <w:bookmarkEnd w:id="174"/>
    </w:p>
    <w:p w14:paraId="128A766B" w14:textId="77777777" w:rsidR="004250AF" w:rsidRDefault="004250AF">
      <w:pPr>
        <w:spacing w:after="0" w:line="240" w:lineRule="auto"/>
        <w:ind w:firstLine="0"/>
        <w:jc w:val="left"/>
      </w:pPr>
      <w:r>
        <w:br w:type="page"/>
      </w:r>
    </w:p>
    <w:p w14:paraId="4520F435" w14:textId="77777777" w:rsidR="004250AF" w:rsidRDefault="004250AF" w:rsidP="004250AF">
      <w:pPr>
        <w:pStyle w:val="Cmsor1"/>
        <w:numPr>
          <w:ilvl w:val="0"/>
          <w:numId w:val="0"/>
        </w:numPr>
      </w:pPr>
      <w:bookmarkStart w:id="175" w:name="_Toc216158955"/>
      <w:bookmarkStart w:id="176" w:name="_Toc216368349"/>
      <w:r>
        <w:lastRenderedPageBreak/>
        <w:t>Függelék</w:t>
      </w:r>
      <w:bookmarkEnd w:id="175"/>
      <w:bookmarkEnd w:id="176"/>
    </w:p>
    <w:p w14:paraId="1C457504" w14:textId="77777777" w:rsidR="004250AF" w:rsidRDefault="004250AF" w:rsidP="004250AF">
      <w:pPr>
        <w:pStyle w:val="Cmsor2"/>
        <w:numPr>
          <w:ilvl w:val="0"/>
          <w:numId w:val="0"/>
        </w:numPr>
        <w:rPr>
          <w:sz w:val="26"/>
          <w:szCs w:val="26"/>
        </w:rPr>
      </w:pPr>
      <w:bookmarkStart w:id="177" w:name="_Toc216158956"/>
      <w:bookmarkStart w:id="178" w:name="_Toc216368350"/>
      <w:r>
        <w:rPr>
          <w:sz w:val="26"/>
          <w:szCs w:val="26"/>
        </w:rPr>
        <w:t>I. Függelék</w:t>
      </w:r>
      <w:r>
        <w:rPr>
          <w:sz w:val="26"/>
          <w:szCs w:val="26"/>
        </w:rPr>
        <w:tab/>
        <w:t>Nyilatkozat generatív mesterséges intelligencia alkalmazásáról</w:t>
      </w:r>
      <w:bookmarkEnd w:id="177"/>
      <w:bookmarkEnd w:id="178"/>
    </w:p>
    <w:p w14:paraId="2FA6D32D" w14:textId="77777777" w:rsidR="004250AF" w:rsidRDefault="004250AF" w:rsidP="004250AF">
      <w:pPr>
        <w:tabs>
          <w:tab w:val="left" w:pos="426"/>
        </w:tabs>
        <w:suppressAutoHyphens/>
        <w:autoSpaceDN w:val="0"/>
        <w:spacing w:before="100" w:after="100" w:line="240" w:lineRule="auto"/>
        <w:ind w:firstLine="0"/>
        <w:rPr>
          <w:lang w:eastAsia="nl-BE"/>
        </w:rPr>
      </w:pPr>
      <w:r>
        <w:rPr>
          <w:rFonts w:ascii="Wingdings" w:eastAsia="Wingdings" w:hAnsi="Wingdings" w:cs="Wingdings"/>
          <w:lang w:eastAsia="nl-BE"/>
        </w:rPr>
        <w:t>¨</w:t>
      </w:r>
      <w:r>
        <w:rPr>
          <w:rFonts w:ascii="Wingdings" w:eastAsia="Wingdings" w:hAnsi="Wingdings" w:cs="Wingdings"/>
          <w:lang w:eastAsia="nl-BE"/>
        </w:rPr>
        <w:tab/>
      </w:r>
      <w:r>
        <w:rPr>
          <w:b/>
          <w:bCs/>
          <w:lang w:eastAsia="nl-BE"/>
        </w:rPr>
        <w:t>Nem használtam</w:t>
      </w:r>
      <w:r>
        <w:rPr>
          <w:lang w:eastAsia="nl-BE"/>
        </w:rPr>
        <w:t xml:space="preserve"> semmilyen generatív MI segédeszközt.</w:t>
      </w:r>
    </w:p>
    <w:p w14:paraId="2E002C15" w14:textId="2FBE3A55" w:rsidR="004250AF" w:rsidRDefault="00414BC1" w:rsidP="004250AF">
      <w:pPr>
        <w:tabs>
          <w:tab w:val="left" w:pos="426"/>
        </w:tabs>
        <w:suppressAutoHyphens/>
        <w:autoSpaceDN w:val="0"/>
        <w:spacing w:after="240" w:line="240" w:lineRule="auto"/>
        <w:ind w:left="425" w:hanging="425"/>
        <w:rPr>
          <w:rFonts w:eastAsiaTheme="minorEastAsia"/>
          <w:lang w:eastAsia="nl-BE"/>
        </w:rPr>
      </w:pPr>
      <w:r>
        <w:rPr>
          <w:rFonts w:ascii="Wingdings" w:eastAsia="Wingdings" w:hAnsi="Wingdings" w:cs="Wingdings"/>
          <w:lang w:eastAsia="nl-BE"/>
        </w:rPr>
        <w:t>ý</w:t>
      </w:r>
      <w:r w:rsidR="004250AF">
        <w:rPr>
          <w:rFonts w:ascii="Wingdings" w:eastAsia="Wingdings" w:hAnsi="Wingdings" w:cs="Wingdings"/>
          <w:lang w:eastAsia="nl-BE"/>
        </w:rPr>
        <w:tab/>
      </w:r>
      <w:r w:rsidR="004250AF">
        <w:rPr>
          <w:b/>
          <w:bCs/>
          <w:lang w:eastAsia="nl-BE"/>
        </w:rPr>
        <w:t xml:space="preserve">Használtam </w:t>
      </w:r>
      <w:r w:rsidR="004250AF">
        <w:rPr>
          <w:lang w:eastAsia="nl-BE"/>
        </w:rPr>
        <w:t xml:space="preserve">generatív MI segédeszközt. </w:t>
      </w:r>
      <w:r w:rsidR="004250AF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használatot.</w:t>
      </w:r>
    </w:p>
    <w:tbl>
      <w:tblPr>
        <w:tblStyle w:val="Rcsostblzat"/>
        <w:tblW w:w="9581" w:type="dxa"/>
        <w:jc w:val="center"/>
        <w:tblLook w:val="04A0" w:firstRow="1" w:lastRow="0" w:firstColumn="1" w:lastColumn="0" w:noHBand="0" w:noVBand="1"/>
      </w:tblPr>
      <w:tblGrid>
        <w:gridCol w:w="2259"/>
        <w:gridCol w:w="1705"/>
        <w:gridCol w:w="4111"/>
        <w:gridCol w:w="1498"/>
        <w:gridCol w:w="8"/>
      </w:tblGrid>
      <w:tr w:rsidR="004250AF" w:rsidRPr="00366DC8" w14:paraId="26C10F4D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A7E716" w14:textId="77777777" w:rsidR="004250AF" w:rsidRPr="00366DC8" w:rsidRDefault="004250AF" w:rsidP="005A2D0C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Felhasználási módok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591F71" w14:textId="77777777" w:rsidR="004250AF" w:rsidRPr="00366DC8" w:rsidRDefault="004250AF" w:rsidP="00D16166">
            <w:pPr>
              <w:suppressAutoHyphens/>
              <w:autoSpaceDN w:val="0"/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Generatív MI eszköz(</w:t>
            </w:r>
            <w:proofErr w:type="spellStart"/>
            <w:r w:rsidRPr="00366DC8">
              <w:rPr>
                <w:b/>
                <w:bCs/>
                <w:sz w:val="20"/>
                <w:szCs w:val="20"/>
                <w:lang w:eastAsia="nl-BE"/>
              </w:rPr>
              <w:t>ök</w:t>
            </w:r>
            <w:proofErr w:type="spellEnd"/>
            <w:r w:rsidRPr="00366DC8">
              <w:rPr>
                <w:b/>
                <w:bCs/>
                <w:sz w:val="20"/>
                <w:szCs w:val="20"/>
                <w:lang w:eastAsia="nl-BE"/>
              </w:rPr>
              <w:t>) neve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1813D4" w14:textId="77777777" w:rsidR="004250AF" w:rsidRPr="00366DC8" w:rsidRDefault="004250AF" w:rsidP="00D16166">
            <w:pPr>
              <w:suppressAutoHyphens/>
              <w:autoSpaceDN w:val="0"/>
              <w:spacing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Érintett részek</w:t>
            </w:r>
            <w:r w:rsidRPr="00366DC8">
              <w:rPr>
                <w:sz w:val="20"/>
                <w:szCs w:val="20"/>
                <w:lang w:eastAsia="nl-BE"/>
              </w:rPr>
              <w:t xml:space="preserve"> (fejezet, oldalszám, hivatkozás)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BDADCB" w14:textId="77777777" w:rsidR="004250AF" w:rsidRPr="00366DC8" w:rsidRDefault="004250AF" w:rsidP="00D16166">
            <w:pPr>
              <w:suppressAutoHyphens/>
              <w:autoSpaceDN w:val="0"/>
              <w:spacing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Használat becsült aránya</w:t>
            </w:r>
            <w:r w:rsidRPr="00366DC8">
              <w:rPr>
                <w:sz w:val="20"/>
                <w:szCs w:val="20"/>
                <w:lang w:eastAsia="nl-BE"/>
              </w:rPr>
              <w:t xml:space="preserve"> </w:t>
            </w:r>
            <w:r w:rsidRPr="00366DC8">
              <w:rPr>
                <w:sz w:val="20"/>
                <w:szCs w:val="20"/>
              </w:rPr>
              <w:br/>
            </w:r>
            <w:r w:rsidRPr="00366DC8">
              <w:rPr>
                <w:sz w:val="20"/>
                <w:szCs w:val="20"/>
                <w:lang w:eastAsia="nl-BE"/>
              </w:rPr>
              <w:t>(felhasználási módonként)</w:t>
            </w:r>
          </w:p>
        </w:tc>
      </w:tr>
      <w:tr w:rsidR="004250AF" w:rsidRPr="00366DC8" w14:paraId="3F121CF5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4CC8C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Irodalomkutatás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ECF4" w14:textId="7B003D34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proofErr w:type="spellStart"/>
            <w:r w:rsidRPr="00366DC8">
              <w:rPr>
                <w:sz w:val="20"/>
                <w:szCs w:val="20"/>
                <w:lang w:eastAsia="nl-BE"/>
              </w:rPr>
              <w:t>ChatGPT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5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1B2B" w14:textId="4D99A862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Irodalomjegyzék</w:t>
            </w:r>
            <w:r w:rsidRPr="00366DC8">
              <w:rPr>
                <w:sz w:val="20"/>
                <w:szCs w:val="20"/>
                <w:lang w:eastAsia="nl-BE"/>
              </w:rPr>
              <w:br/>
              <w:t>62 – 63. oldal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01E2" w14:textId="41D0C5D5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5%</w:t>
            </w:r>
          </w:p>
        </w:tc>
      </w:tr>
      <w:tr w:rsidR="004250AF" w:rsidRPr="00366DC8" w14:paraId="216C7201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EDC563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B839C2" w14:textId="77777777" w:rsidR="00FC0344" w:rsidRPr="00366DC8" w:rsidRDefault="00FC0344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Irodalomjegyzék formázása, prompt:</w:t>
            </w:r>
          </w:p>
          <w:p w14:paraId="76128D3B" w14:textId="5FD7D2A0" w:rsidR="00F8322E" w:rsidRPr="00366DC8" w:rsidRDefault="00F8322E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Formázd az alábbi forrásokat egy magyarnyelvű szakdolgozat irodalomjegyzékébe.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Követsd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ezt a formátumot:</w:t>
            </w:r>
          </w:p>
          <w:p w14:paraId="40C1058C" w14:textId="4D03C656" w:rsidR="00F8322E" w:rsidRPr="00366DC8" w:rsidRDefault="00E35796" w:rsidP="00E357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</w:t>
            </w:r>
            <w:r w:rsidR="00F8322E" w:rsidRPr="00366DC8">
              <w:rPr>
                <w:sz w:val="20"/>
                <w:szCs w:val="20"/>
                <w:lang w:eastAsia="nl-BE"/>
              </w:rPr>
              <w:t>Az elérés dátumát zárójelben: (Elérés dátuma: YYYY. hónap nap.)</w:t>
            </w:r>
          </w:p>
          <w:p w14:paraId="20BA2D66" w14:textId="48BA8E80" w:rsidR="004250AF" w:rsidRPr="00366DC8" w:rsidRDefault="00E35796" w:rsidP="00E357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 - </w:t>
            </w:r>
            <w:r w:rsidR="00F8322E" w:rsidRPr="00366DC8">
              <w:rPr>
                <w:sz w:val="20"/>
                <w:szCs w:val="20"/>
                <w:lang w:eastAsia="nl-BE"/>
              </w:rPr>
              <w:t>A</w:t>
            </w:r>
            <w:r w:rsidR="00C865D9" w:rsidRPr="00366DC8">
              <w:rPr>
                <w:sz w:val="20"/>
                <w:szCs w:val="20"/>
                <w:lang w:eastAsia="nl-BE"/>
              </w:rPr>
              <w:t xml:space="preserve"> </w:t>
            </w:r>
            <w:r w:rsidR="00F8322E" w:rsidRPr="00366DC8">
              <w:rPr>
                <w:sz w:val="20"/>
                <w:szCs w:val="20"/>
                <w:lang w:eastAsia="nl-BE"/>
              </w:rPr>
              <w:t>cím után</w:t>
            </w:r>
            <w:r w:rsidR="00C865D9" w:rsidRPr="00366DC8">
              <w:rPr>
                <w:sz w:val="20"/>
                <w:szCs w:val="20"/>
                <w:lang w:eastAsia="nl-BE"/>
              </w:rPr>
              <w:t xml:space="preserve"> szerző majd</w:t>
            </w:r>
            <w:r w:rsidR="00F8322E" w:rsidRPr="00366DC8">
              <w:rPr>
                <w:sz w:val="20"/>
                <w:szCs w:val="20"/>
                <w:lang w:eastAsia="nl-BE"/>
              </w:rPr>
              <w:t xml:space="preserve"> tárgy információk (év, szervezet, DOI,</w:t>
            </w:r>
            <w:r w:rsidR="00CF2D7E" w:rsidRPr="00366DC8">
              <w:rPr>
                <w:sz w:val="20"/>
                <w:szCs w:val="20"/>
                <w:lang w:eastAsia="nl-BE"/>
              </w:rPr>
              <w:t xml:space="preserve"> </w:t>
            </w:r>
            <w:proofErr w:type="spellStart"/>
            <w:r w:rsidR="00CF2D7E" w:rsidRPr="00366DC8">
              <w:rPr>
                <w:sz w:val="20"/>
                <w:szCs w:val="20"/>
                <w:lang w:eastAsia="nl-BE"/>
              </w:rPr>
              <w:t>url</w:t>
            </w:r>
            <w:proofErr w:type="spellEnd"/>
            <w:r w:rsidR="00F8322E" w:rsidRPr="00366DC8">
              <w:rPr>
                <w:sz w:val="20"/>
                <w:szCs w:val="20"/>
                <w:lang w:eastAsia="nl-BE"/>
              </w:rPr>
              <w:t xml:space="preserve"> stb.)</w:t>
            </w:r>
            <w:r w:rsidR="00C865D9" w:rsidRPr="00366DC8">
              <w:rPr>
                <w:sz w:val="20"/>
                <w:szCs w:val="20"/>
                <w:lang w:eastAsia="nl-BE"/>
              </w:rPr>
              <w:t xml:space="preserve"> végül elérés dátuma</w:t>
            </w:r>
          </w:p>
        </w:tc>
      </w:tr>
      <w:tr w:rsidR="004250AF" w:rsidRPr="00366DC8" w14:paraId="7FB2545B" w14:textId="77777777" w:rsidTr="005A2D0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E62EF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Programkód generálása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4B1C" w14:textId="1EF114A6" w:rsidR="004250AF" w:rsidRPr="00366DC8" w:rsidRDefault="0069512D" w:rsidP="00D16166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Claude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Sonnet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4.5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F841" w14:textId="77777777" w:rsidR="00FC0344" w:rsidRPr="00366DC8" w:rsidRDefault="00FC0344" w:rsidP="00D16166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proofErr w:type="spellStart"/>
            <w:r w:rsidRPr="00366DC8">
              <w:rPr>
                <w:sz w:val="20"/>
                <w:szCs w:val="20"/>
                <w:lang w:eastAsia="nl-BE"/>
              </w:rPr>
              <w:t>Előrejelző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</w:t>
            </w:r>
            <w:r w:rsidRPr="00FC0344">
              <w:rPr>
                <w:sz w:val="20"/>
                <w:szCs w:val="20"/>
                <w:lang w:eastAsia="nl-BE"/>
              </w:rPr>
              <w:t>modul</w:t>
            </w:r>
            <w:r w:rsidRPr="00366DC8">
              <w:rPr>
                <w:sz w:val="20"/>
                <w:szCs w:val="20"/>
                <w:lang w:eastAsia="nl-BE"/>
              </w:rPr>
              <w:t xml:space="preserve">: </w:t>
            </w:r>
          </w:p>
          <w:p w14:paraId="5197C6E0" w14:textId="15A4CBF9" w:rsidR="004250AF" w:rsidRPr="00366DC8" w:rsidRDefault="00FC0344" w:rsidP="00D16166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Adatok előfeldolgozása, Matematikai segédfunkciók az adatok skálázásához és az időbélyeg előállítása </w:t>
            </w:r>
            <w:r w:rsidR="00307116" w:rsidRPr="00366DC8">
              <w:rPr>
                <w:sz w:val="20"/>
                <w:szCs w:val="20"/>
                <w:lang w:eastAsia="nl-BE"/>
              </w:rPr>
              <w:t>(</w:t>
            </w:r>
            <w:r w:rsidR="002E103C">
              <w:rPr>
                <w:sz w:val="20"/>
                <w:szCs w:val="20"/>
                <w:lang w:eastAsia="nl-BE"/>
              </w:rPr>
              <w:fldChar w:fldCharType="begin"/>
            </w:r>
            <w:r w:rsidR="002E103C">
              <w:rPr>
                <w:sz w:val="20"/>
                <w:szCs w:val="20"/>
                <w:lang w:eastAsia="nl-BE"/>
              </w:rPr>
              <w:instrText xml:space="preserve"> REF _Ref216263419 \r \h </w:instrText>
            </w:r>
            <w:r w:rsidR="005A2D0C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2E103C">
              <w:rPr>
                <w:sz w:val="20"/>
                <w:szCs w:val="20"/>
                <w:lang w:eastAsia="nl-BE"/>
              </w:rPr>
            </w:r>
            <w:r w:rsidR="002E103C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2.6.2</w:t>
            </w:r>
            <w:r w:rsidR="002E103C">
              <w:rPr>
                <w:sz w:val="20"/>
                <w:szCs w:val="20"/>
                <w:lang w:eastAsia="nl-BE"/>
              </w:rPr>
              <w:fldChar w:fldCharType="end"/>
            </w:r>
            <w:r w:rsidR="002E103C">
              <w:rPr>
                <w:sz w:val="20"/>
                <w:szCs w:val="20"/>
                <w:lang w:eastAsia="nl-BE"/>
              </w:rPr>
              <w:t xml:space="preserve">, </w:t>
            </w:r>
            <w:r w:rsidR="002E103C">
              <w:rPr>
                <w:sz w:val="20"/>
                <w:szCs w:val="20"/>
                <w:lang w:eastAsia="nl-BE"/>
              </w:rPr>
              <w:fldChar w:fldCharType="begin"/>
            </w:r>
            <w:r w:rsidR="002E103C">
              <w:rPr>
                <w:sz w:val="20"/>
                <w:szCs w:val="20"/>
                <w:lang w:eastAsia="nl-BE"/>
              </w:rPr>
              <w:instrText xml:space="preserve"> PAGEREF _Ref216263420 \h </w:instrText>
            </w:r>
            <w:r w:rsidR="002E103C">
              <w:rPr>
                <w:sz w:val="20"/>
                <w:szCs w:val="20"/>
                <w:lang w:eastAsia="nl-BE"/>
              </w:rPr>
            </w:r>
            <w:r w:rsidR="002E103C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20</w:t>
            </w:r>
            <w:r w:rsidR="002E103C">
              <w:rPr>
                <w:sz w:val="20"/>
                <w:szCs w:val="20"/>
                <w:lang w:eastAsia="nl-BE"/>
              </w:rPr>
              <w:fldChar w:fldCharType="end"/>
            </w:r>
            <w:r w:rsidR="00307116" w:rsidRPr="00366DC8">
              <w:rPr>
                <w:sz w:val="20"/>
                <w:szCs w:val="20"/>
                <w:lang w:eastAsia="nl-BE"/>
              </w:rPr>
              <w:t>.oldal</w:t>
            </w:r>
            <w:r w:rsidR="0049421B">
              <w:rPr>
                <w:sz w:val="20"/>
                <w:szCs w:val="20"/>
                <w:lang w:eastAsia="nl-BE"/>
              </w:rPr>
              <w:t xml:space="preserve">, </w:t>
            </w:r>
            <w:r w:rsidR="0049421B">
              <w:rPr>
                <w:sz w:val="20"/>
                <w:szCs w:val="20"/>
                <w:lang w:eastAsia="nl-BE"/>
              </w:rPr>
              <w:fldChar w:fldCharType="begin"/>
            </w:r>
            <w:r w:rsidR="0049421B">
              <w:rPr>
                <w:sz w:val="20"/>
                <w:szCs w:val="20"/>
                <w:lang w:eastAsia="nl-BE"/>
              </w:rPr>
              <w:instrText xml:space="preserve"> REF _Ref216263526 \r \h </w:instrText>
            </w:r>
            <w:r w:rsidR="005A2D0C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49421B">
              <w:rPr>
                <w:sz w:val="20"/>
                <w:szCs w:val="20"/>
                <w:lang w:eastAsia="nl-BE"/>
              </w:rPr>
            </w:r>
            <w:r w:rsidR="0049421B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4.2.3.2</w:t>
            </w:r>
            <w:r w:rsidR="0049421B">
              <w:rPr>
                <w:sz w:val="20"/>
                <w:szCs w:val="20"/>
                <w:lang w:eastAsia="nl-BE"/>
              </w:rPr>
              <w:fldChar w:fldCharType="end"/>
            </w:r>
            <w:r w:rsidR="0049421B">
              <w:rPr>
                <w:sz w:val="20"/>
                <w:szCs w:val="20"/>
                <w:lang w:eastAsia="nl-BE"/>
              </w:rPr>
              <w:t xml:space="preserve">, </w:t>
            </w:r>
            <w:r w:rsidR="0049421B">
              <w:rPr>
                <w:sz w:val="20"/>
                <w:szCs w:val="20"/>
                <w:lang w:eastAsia="nl-BE"/>
              </w:rPr>
              <w:fldChar w:fldCharType="begin"/>
            </w:r>
            <w:r w:rsidR="0049421B">
              <w:rPr>
                <w:sz w:val="20"/>
                <w:szCs w:val="20"/>
                <w:lang w:eastAsia="nl-BE"/>
              </w:rPr>
              <w:instrText xml:space="preserve"> PAGEREF _Ref216263526 \h </w:instrText>
            </w:r>
            <w:r w:rsidR="0049421B">
              <w:rPr>
                <w:sz w:val="20"/>
                <w:szCs w:val="20"/>
                <w:lang w:eastAsia="nl-BE"/>
              </w:rPr>
            </w:r>
            <w:r w:rsidR="0049421B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44</w:t>
            </w:r>
            <w:r w:rsidR="0049421B">
              <w:rPr>
                <w:sz w:val="20"/>
                <w:szCs w:val="20"/>
                <w:lang w:eastAsia="nl-BE"/>
              </w:rPr>
              <w:fldChar w:fldCharType="end"/>
            </w:r>
            <w:r w:rsidR="0049421B">
              <w:rPr>
                <w:sz w:val="20"/>
                <w:szCs w:val="20"/>
                <w:lang w:eastAsia="nl-BE"/>
              </w:rPr>
              <w:t>. oldal</w:t>
            </w:r>
            <w:r w:rsidR="00307116" w:rsidRPr="00366DC8">
              <w:rPr>
                <w:sz w:val="20"/>
                <w:szCs w:val="20"/>
                <w:lang w:eastAsia="nl-BE"/>
              </w:rPr>
              <w:t>)</w:t>
            </w:r>
          </w:p>
          <w:p w14:paraId="647C344E" w14:textId="4CC2FA7D" w:rsidR="00FC0344" w:rsidRPr="00366DC8" w:rsidRDefault="00FC0344" w:rsidP="00D16166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Topológia beolvasása:</w:t>
            </w:r>
            <w:r w:rsidRPr="00366DC8">
              <w:rPr>
                <w:sz w:val="20"/>
                <w:szCs w:val="20"/>
                <w:lang w:eastAsia="nl-BE"/>
              </w:rPr>
              <w:br/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Szrktipt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feldolgozásához használt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regex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kifejezések és hibakezelés</w:t>
            </w:r>
            <w:r w:rsidR="00307116" w:rsidRPr="00366DC8">
              <w:rPr>
                <w:sz w:val="20"/>
                <w:szCs w:val="20"/>
                <w:lang w:eastAsia="nl-BE"/>
              </w:rPr>
              <w:t xml:space="preserve"> (</w:t>
            </w:r>
            <w:r w:rsidR="00187B15">
              <w:rPr>
                <w:sz w:val="20"/>
                <w:szCs w:val="20"/>
                <w:lang w:eastAsia="nl-BE"/>
              </w:rPr>
              <w:t xml:space="preserve"> </w:t>
            </w:r>
            <w:r w:rsidR="00187B15">
              <w:rPr>
                <w:sz w:val="20"/>
                <w:szCs w:val="20"/>
                <w:lang w:eastAsia="nl-BE"/>
              </w:rPr>
              <w:fldChar w:fldCharType="begin"/>
            </w:r>
            <w:r w:rsidR="00187B15">
              <w:rPr>
                <w:sz w:val="20"/>
                <w:szCs w:val="20"/>
                <w:lang w:eastAsia="nl-BE"/>
              </w:rPr>
              <w:instrText xml:space="preserve"> REF _Ref216263576 \r \h </w:instrText>
            </w:r>
            <w:r w:rsidR="005A2D0C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187B15">
              <w:rPr>
                <w:sz w:val="20"/>
                <w:szCs w:val="20"/>
                <w:lang w:eastAsia="nl-BE"/>
              </w:rPr>
            </w:r>
            <w:r w:rsidR="00187B15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4.2.2</w:t>
            </w:r>
            <w:r w:rsidR="00187B15">
              <w:rPr>
                <w:sz w:val="20"/>
                <w:szCs w:val="20"/>
                <w:lang w:eastAsia="nl-BE"/>
              </w:rPr>
              <w:fldChar w:fldCharType="end"/>
            </w:r>
            <w:r w:rsidR="00187B15">
              <w:rPr>
                <w:sz w:val="20"/>
                <w:szCs w:val="20"/>
                <w:lang w:eastAsia="nl-BE"/>
              </w:rPr>
              <w:t xml:space="preserve">, </w:t>
            </w:r>
            <w:r w:rsidR="00187B15">
              <w:rPr>
                <w:sz w:val="20"/>
                <w:szCs w:val="20"/>
                <w:lang w:eastAsia="nl-BE"/>
              </w:rPr>
              <w:fldChar w:fldCharType="begin"/>
            </w:r>
            <w:r w:rsidR="00187B15">
              <w:rPr>
                <w:sz w:val="20"/>
                <w:szCs w:val="20"/>
                <w:lang w:eastAsia="nl-BE"/>
              </w:rPr>
              <w:instrText xml:space="preserve"> PAGEREF _Ref216263578 \h </w:instrText>
            </w:r>
            <w:r w:rsidR="00187B15">
              <w:rPr>
                <w:sz w:val="20"/>
                <w:szCs w:val="20"/>
                <w:lang w:eastAsia="nl-BE"/>
              </w:rPr>
            </w:r>
            <w:r w:rsidR="00187B15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43</w:t>
            </w:r>
            <w:r w:rsidR="00187B15">
              <w:rPr>
                <w:sz w:val="20"/>
                <w:szCs w:val="20"/>
                <w:lang w:eastAsia="nl-BE"/>
              </w:rPr>
              <w:fldChar w:fldCharType="end"/>
            </w:r>
            <w:r w:rsidR="00187B15">
              <w:rPr>
                <w:sz w:val="20"/>
                <w:szCs w:val="20"/>
                <w:lang w:eastAsia="nl-BE"/>
              </w:rPr>
              <w:t>.oldal</w:t>
            </w:r>
            <w:r w:rsidR="00307116" w:rsidRPr="00366DC8">
              <w:rPr>
                <w:sz w:val="20"/>
                <w:szCs w:val="20"/>
                <w:lang w:eastAsia="nl-BE"/>
              </w:rPr>
              <w:t>)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F8AF3" w14:textId="07383A86" w:rsidR="004250AF" w:rsidRPr="00366DC8" w:rsidRDefault="00307116" w:rsidP="00366DC8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15%</w:t>
            </w:r>
          </w:p>
        </w:tc>
      </w:tr>
      <w:tr w:rsidR="004250AF" w:rsidRPr="00366DC8" w14:paraId="39874A14" w14:textId="77777777" w:rsidTr="00FC0344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5B1D38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4A4EB1" w14:textId="77777777" w:rsidR="004250AF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Adat előfeldolgozás:</w:t>
            </w:r>
          </w:p>
          <w:p w14:paraId="4AF84D81" w14:textId="06A9F999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Írj Python függvényt, amely egy idősort tisztít:</w:t>
            </w:r>
          </w:p>
          <w:p w14:paraId="32C23916" w14:textId="444F43C1" w:rsidR="00307116" w:rsidRPr="00366DC8" w:rsidRDefault="00E3579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</w:t>
            </w:r>
            <w:r w:rsidR="00307116" w:rsidRPr="00366DC8">
              <w:rPr>
                <w:sz w:val="20"/>
                <w:szCs w:val="20"/>
                <w:lang w:eastAsia="nl-BE"/>
              </w:rPr>
              <w:t>Duplikátumok eltávolítása</w:t>
            </w:r>
          </w:p>
          <w:p w14:paraId="6014D80F" w14:textId="6D1FF2C3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Üres értékek eltávolítása</w:t>
            </w:r>
          </w:p>
          <w:p w14:paraId="6CBDF930" w14:textId="42694C28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Kiugró értékek eltávolítása</w:t>
            </w:r>
          </w:p>
          <w:p w14:paraId="550B1851" w14:textId="77777777" w:rsidR="000127F9" w:rsidRPr="00366DC8" w:rsidRDefault="000127F9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</w:p>
          <w:p w14:paraId="0FDA779D" w14:textId="77777777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Matematikai segédfunkciók:</w:t>
            </w:r>
            <w:r w:rsidRPr="00366DC8">
              <w:rPr>
                <w:sz w:val="20"/>
                <w:szCs w:val="20"/>
                <w:lang w:eastAsia="nl-BE"/>
              </w:rPr>
              <w:br/>
              <w:t>Írj Python függvényt az idősor skálázása és transzformációjához:</w:t>
            </w:r>
          </w:p>
          <w:p w14:paraId="3210F53F" w14:textId="77777777" w:rsidR="000127F9" w:rsidRPr="00366DC8" w:rsidRDefault="00D16166" w:rsidP="000127F9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  <w:r w:rsidR="00A56B16" w:rsidRPr="00366DC8">
              <w:rPr>
                <w:sz w:val="20"/>
                <w:szCs w:val="20"/>
                <w:lang w:eastAsia="nl-BE"/>
              </w:rPr>
              <w:t xml:space="preserve"> </w:t>
            </w:r>
            <w:proofErr w:type="spellStart"/>
            <w:r w:rsidR="000127F9" w:rsidRPr="00366DC8">
              <w:rPr>
                <w:sz w:val="20"/>
                <w:szCs w:val="20"/>
                <w:lang w:eastAsia="nl-BE"/>
              </w:rPr>
              <w:t>Stacionaritási</w:t>
            </w:r>
            <w:proofErr w:type="spellEnd"/>
            <w:r w:rsidR="000127F9" w:rsidRPr="00366DC8">
              <w:rPr>
                <w:sz w:val="20"/>
                <w:szCs w:val="20"/>
                <w:lang w:eastAsia="nl-BE"/>
              </w:rPr>
              <w:t xml:space="preserve"> teszt: ADF és KPSS teszteket végez</w:t>
            </w:r>
          </w:p>
          <w:p w14:paraId="12D5DD6A" w14:textId="4F9D4CED" w:rsidR="00D16166" w:rsidRPr="00366DC8" w:rsidRDefault="000127F9" w:rsidP="000127F9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Differenciálás: 1. vagy 2. rendű differenciálással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sztatcionárissá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alakít</w:t>
            </w:r>
          </w:p>
          <w:p w14:paraId="4B2B7EF4" w14:textId="2299BA9D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Differenciált értékeket visszakonvertálja eredeti skálára</w:t>
            </w:r>
          </w:p>
          <w:p w14:paraId="3E24E6A9" w14:textId="4FF6A6C1" w:rsidR="00307116" w:rsidRPr="00366DC8" w:rsidRDefault="003071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Időbélyeg számítás: az előrejelzés időpontját határozza meg</w:t>
            </w:r>
          </w:p>
          <w:p w14:paraId="6B89BE81" w14:textId="77777777" w:rsidR="00D16166" w:rsidRPr="00366DC8" w:rsidRDefault="00D1616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</w:p>
          <w:p w14:paraId="442AE276" w14:textId="3ED4184E" w:rsidR="00D16166" w:rsidRPr="00366DC8" w:rsidRDefault="00D1616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lastRenderedPageBreak/>
              <w:t>Topológia</w:t>
            </w:r>
            <w:r w:rsidR="00A56B16" w:rsidRPr="00366DC8">
              <w:rPr>
                <w:sz w:val="20"/>
                <w:szCs w:val="20"/>
                <w:lang w:eastAsia="nl-BE"/>
              </w:rPr>
              <w:t xml:space="preserve"> beolvasás</w:t>
            </w:r>
            <w:r w:rsidRPr="00366DC8">
              <w:rPr>
                <w:sz w:val="20"/>
                <w:szCs w:val="20"/>
                <w:lang w:eastAsia="nl-BE"/>
              </w:rPr>
              <w:t>:</w:t>
            </w:r>
            <w:r w:rsidRPr="00366DC8">
              <w:rPr>
                <w:sz w:val="20"/>
                <w:szCs w:val="20"/>
                <w:lang w:eastAsia="nl-BE"/>
              </w:rPr>
              <w:br/>
              <w:t xml:space="preserve">Írj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regex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patterneket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a Mininet scriptekhez:</w:t>
            </w:r>
          </w:p>
          <w:p w14:paraId="3C3EAC73" w14:textId="4423B7C4" w:rsidR="00D16166" w:rsidRPr="00366DC8" w:rsidRDefault="00D1616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Host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: </w:t>
            </w:r>
            <w:proofErr w:type="spellStart"/>
            <w:proofErr w:type="gramStart"/>
            <w:r w:rsidRPr="00366DC8">
              <w:rPr>
                <w:sz w:val="20"/>
                <w:szCs w:val="20"/>
                <w:lang w:eastAsia="nl-BE"/>
              </w:rPr>
              <w:t>net.addHost</w:t>
            </w:r>
            <w:proofErr w:type="spellEnd"/>
            <w:proofErr w:type="gramEnd"/>
            <w:r w:rsidRPr="00366DC8">
              <w:rPr>
                <w:sz w:val="20"/>
                <w:szCs w:val="20"/>
                <w:lang w:eastAsia="nl-BE"/>
              </w:rPr>
              <w:t>('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hostname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>', ...)</w:t>
            </w:r>
          </w:p>
          <w:p w14:paraId="4B6A7A9D" w14:textId="3FB8E84E" w:rsidR="00D16166" w:rsidRPr="00366DC8" w:rsidRDefault="00D1616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Link: </w:t>
            </w:r>
            <w:proofErr w:type="spellStart"/>
            <w:proofErr w:type="gramStart"/>
            <w:r w:rsidRPr="00366DC8">
              <w:rPr>
                <w:sz w:val="20"/>
                <w:szCs w:val="20"/>
                <w:lang w:eastAsia="nl-BE"/>
              </w:rPr>
              <w:t>net.addLink</w:t>
            </w:r>
            <w:proofErr w:type="spellEnd"/>
            <w:proofErr w:type="gramEnd"/>
            <w:r w:rsidRPr="00366DC8">
              <w:rPr>
                <w:sz w:val="20"/>
                <w:szCs w:val="20"/>
                <w:lang w:eastAsia="nl-BE"/>
              </w:rPr>
              <w:t>(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src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,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dst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>, intfName1='eth0', intfName2='eth1')</w:t>
            </w:r>
          </w:p>
          <w:p w14:paraId="42C25CFD" w14:textId="5CAEBB1E" w:rsidR="00307116" w:rsidRPr="00366DC8" w:rsidRDefault="00D1616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IP: </w:t>
            </w:r>
            <w:r w:rsidR="00A56B16" w:rsidRPr="00366DC8">
              <w:rPr>
                <w:sz w:val="20"/>
                <w:szCs w:val="20"/>
                <w:lang w:eastAsia="nl-BE"/>
              </w:rPr>
              <w:t>hostname.cmd (</w:t>
            </w:r>
            <w:r w:rsidRPr="00366DC8">
              <w:rPr>
                <w:sz w:val="20"/>
                <w:szCs w:val="20"/>
                <w:lang w:eastAsia="nl-BE"/>
              </w:rPr>
              <w:t>"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ip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a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a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192.168.1.1/24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dev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eth0")</w:t>
            </w:r>
          </w:p>
          <w:p w14:paraId="66E70A7A" w14:textId="77777777" w:rsidR="00A56B16" w:rsidRPr="00366DC8" w:rsidRDefault="00A56B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</w:p>
          <w:p w14:paraId="339D8C1C" w14:textId="77777777" w:rsidR="00A56B16" w:rsidRPr="00366DC8" w:rsidRDefault="00A56B16" w:rsidP="00A56B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Topológia hibakezelés:</w:t>
            </w:r>
            <w:r w:rsidRPr="00366DC8">
              <w:rPr>
                <w:sz w:val="20"/>
                <w:szCs w:val="20"/>
                <w:lang w:eastAsia="nl-BE"/>
              </w:rPr>
              <w:br/>
              <w:t>Írj hibakezelési logikát a topológia parserhez:</w:t>
            </w:r>
          </w:p>
          <w:p w14:paraId="3E14E252" w14:textId="77777777" w:rsidR="00A56B16" w:rsidRPr="00366DC8" w:rsidRDefault="00A56B16" w:rsidP="00A56B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File olvasási hibák kezelése</w:t>
            </w:r>
          </w:p>
          <w:p w14:paraId="423B2D98" w14:textId="77777777" w:rsidR="00A56B16" w:rsidRPr="00366DC8" w:rsidRDefault="00A56B16" w:rsidP="00A56B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Duplikátumok eltávolítása</w:t>
            </w:r>
          </w:p>
          <w:p w14:paraId="7350F6D5" w14:textId="77777777" w:rsidR="00A56B16" w:rsidRPr="00366DC8" w:rsidRDefault="00A56B16" w:rsidP="00A56B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Hiányzó vagy üres értékek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fallback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kezelése</w:t>
            </w:r>
          </w:p>
          <w:p w14:paraId="7D7CD86A" w14:textId="15605658" w:rsidR="00307116" w:rsidRPr="00366DC8" w:rsidRDefault="00A56B16" w:rsidP="00D1616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- Link validáció (szereplő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hosts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meglétének ellenőrzése)</w:t>
            </w:r>
          </w:p>
        </w:tc>
      </w:tr>
      <w:tr w:rsidR="004250AF" w:rsidRPr="00366DC8" w14:paraId="21EF69A3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A694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lastRenderedPageBreak/>
              <w:t>Új ötletek, megoldási javaslatok generálása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02FEB" w14:textId="2E40BC57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0E09" w14:textId="04862D93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2393" w14:textId="2A8F1D52" w:rsidR="004250AF" w:rsidRPr="00366DC8" w:rsidRDefault="00F8322E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0E7AC6C5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B464A2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859390" w14:textId="4F64A01D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746BC012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23AC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Vázlat létrehozása (szövegstruktúra, vázlatpontok)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487C" w14:textId="1329E94B" w:rsidR="004250AF" w:rsidRPr="00366DC8" w:rsidRDefault="00307116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B66F" w14:textId="49E7A814" w:rsidR="004250AF" w:rsidRPr="00366DC8" w:rsidRDefault="00307116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7DB1" w14:textId="5727EC31" w:rsidR="004250AF" w:rsidRPr="00366DC8" w:rsidRDefault="00307116" w:rsidP="00D16166">
            <w:pPr>
              <w:suppressAutoHyphens/>
              <w:autoSpaceDN w:val="0"/>
              <w:spacing w:before="100" w:after="100"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3B0940A4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B46B66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890171" w14:textId="67311723" w:rsidR="004250AF" w:rsidRPr="00366DC8" w:rsidRDefault="00307116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34CA7A56" w14:textId="77777777" w:rsidTr="00E26D79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9F54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Szövegblokkok létrehozása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4BDA" w14:textId="3C629264" w:rsidR="004250AF" w:rsidRPr="00366DC8" w:rsidRDefault="00C6612B" w:rsidP="00C6612B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proofErr w:type="spellStart"/>
            <w:r w:rsidRPr="00366DC8">
              <w:rPr>
                <w:sz w:val="20"/>
                <w:szCs w:val="20"/>
                <w:lang w:eastAsia="nl-BE"/>
              </w:rPr>
              <w:t>Gemini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3 Pro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9BEA" w14:textId="74657A8F" w:rsidR="004250AF" w:rsidRPr="00366DC8" w:rsidRDefault="00C6612B" w:rsidP="00C6612B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Összefoglaló/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Abstract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: Magyar összefoglalót angolra </w:t>
            </w:r>
            <w:r w:rsidR="005B69B6" w:rsidRPr="00366DC8">
              <w:rPr>
                <w:sz w:val="20"/>
                <w:szCs w:val="20"/>
                <w:lang w:eastAsia="nl-BE"/>
              </w:rPr>
              <w:t xml:space="preserve">fordítani </w:t>
            </w:r>
            <w:r w:rsidR="005B69B6">
              <w:rPr>
                <w:sz w:val="20"/>
                <w:szCs w:val="20"/>
                <w:lang w:eastAsia="nl-BE"/>
              </w:rPr>
              <w:t>(7.oldal)</w:t>
            </w:r>
          </w:p>
          <w:p w14:paraId="602CB7F9" w14:textId="1F485A5C" w:rsidR="00C6612B" w:rsidRPr="00366DC8" w:rsidRDefault="00C6612B" w:rsidP="00C6612B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Bevetetés: Későbbi fejezetek tartalmi bemutatását megfogalmazni </w:t>
            </w:r>
            <w:r w:rsidR="005B69B6">
              <w:rPr>
                <w:sz w:val="20"/>
                <w:szCs w:val="20"/>
                <w:lang w:eastAsia="nl-BE"/>
              </w:rPr>
              <w:t>(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REF _Ref216263677 \r \h </w:instrText>
            </w:r>
            <w:r w:rsidR="00E26D79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1.4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 xml:space="preserve">, 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PAGEREF _Ref216263680 \h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10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>.oldal)</w:t>
            </w:r>
          </w:p>
          <w:p w14:paraId="25723313" w14:textId="51BD14B6" w:rsidR="00C6612B" w:rsidRPr="00366DC8" w:rsidRDefault="00C6612B" w:rsidP="00C6612B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Megvalósítás: Az 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endpointok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 összegzése</w:t>
            </w:r>
            <w:r w:rsidR="005B69B6">
              <w:rPr>
                <w:sz w:val="20"/>
                <w:szCs w:val="20"/>
                <w:lang w:eastAsia="nl-BE"/>
              </w:rPr>
              <w:t xml:space="preserve"> (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REF _Ref216263769 \r \h </w:instrText>
            </w:r>
            <w:r w:rsidR="00E26D79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4.2.1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 xml:space="preserve">, 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PAGEREF _Ref216263753 \h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42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 xml:space="preserve">.oldal, 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REF _Ref216263758 \r \h </w:instrText>
            </w:r>
            <w:r w:rsidR="00E26D79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4.2.2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 xml:space="preserve">, 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PAGEREF _Ref216263760 \h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43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>.oldal )</w:t>
            </w:r>
          </w:p>
          <w:p w14:paraId="274CF198" w14:textId="221C130C" w:rsidR="00C6612B" w:rsidRPr="00366DC8" w:rsidRDefault="00C6612B" w:rsidP="00C6612B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Összefoglalás: Összefoglalás megfogalmazása</w:t>
            </w:r>
            <w:r w:rsidR="005B69B6">
              <w:rPr>
                <w:sz w:val="20"/>
                <w:szCs w:val="20"/>
                <w:lang w:eastAsia="nl-BE"/>
              </w:rPr>
              <w:t xml:space="preserve"> (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REF _Ref216263814 \r \h </w:instrText>
            </w:r>
            <w:r w:rsidR="00E26D79">
              <w:rPr>
                <w:sz w:val="20"/>
                <w:szCs w:val="20"/>
                <w:lang w:eastAsia="nl-BE"/>
              </w:rPr>
              <w:instrText xml:space="preserve"> \* MERGEFORMAT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sz w:val="20"/>
                <w:szCs w:val="20"/>
                <w:lang w:eastAsia="nl-BE"/>
              </w:rPr>
              <w:t>6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 xml:space="preserve">, 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PAGEREF _Ref216263820 \h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59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>-</w:t>
            </w:r>
            <w:r w:rsidR="005B69B6">
              <w:rPr>
                <w:sz w:val="20"/>
                <w:szCs w:val="20"/>
                <w:lang w:eastAsia="nl-BE"/>
              </w:rPr>
              <w:fldChar w:fldCharType="begin"/>
            </w:r>
            <w:r w:rsidR="005B69B6">
              <w:rPr>
                <w:sz w:val="20"/>
                <w:szCs w:val="20"/>
                <w:lang w:eastAsia="nl-BE"/>
              </w:rPr>
              <w:instrText xml:space="preserve"> PAGEREF _Ref216263855 \h </w:instrText>
            </w:r>
            <w:r w:rsidR="005B69B6">
              <w:rPr>
                <w:sz w:val="20"/>
                <w:szCs w:val="20"/>
                <w:lang w:eastAsia="nl-BE"/>
              </w:rPr>
            </w:r>
            <w:r w:rsidR="005B69B6">
              <w:rPr>
                <w:sz w:val="20"/>
                <w:szCs w:val="20"/>
                <w:lang w:eastAsia="nl-BE"/>
              </w:rPr>
              <w:fldChar w:fldCharType="separate"/>
            </w:r>
            <w:r w:rsidR="003563E3">
              <w:rPr>
                <w:noProof/>
                <w:sz w:val="20"/>
                <w:szCs w:val="20"/>
                <w:lang w:eastAsia="nl-BE"/>
              </w:rPr>
              <w:t>60</w:t>
            </w:r>
            <w:r w:rsidR="005B69B6">
              <w:rPr>
                <w:sz w:val="20"/>
                <w:szCs w:val="20"/>
                <w:lang w:eastAsia="nl-BE"/>
              </w:rPr>
              <w:fldChar w:fldCharType="end"/>
            </w:r>
            <w:r w:rsidR="005B69B6">
              <w:rPr>
                <w:sz w:val="20"/>
                <w:szCs w:val="20"/>
                <w:lang w:eastAsia="nl-BE"/>
              </w:rPr>
              <w:t>.oldal)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1063" w14:textId="58AE14DF" w:rsidR="004250AF" w:rsidRPr="00366DC8" w:rsidRDefault="00E26D79" w:rsidP="00E26D79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sz w:val="20"/>
                <w:szCs w:val="20"/>
                <w:lang w:eastAsia="nl-BE"/>
              </w:rPr>
            </w:pPr>
            <w:r>
              <w:rPr>
                <w:sz w:val="20"/>
                <w:szCs w:val="20"/>
                <w:lang w:eastAsia="nl-BE"/>
              </w:rPr>
              <w:t>10%</w:t>
            </w:r>
          </w:p>
        </w:tc>
      </w:tr>
      <w:tr w:rsidR="004250AF" w:rsidRPr="00366DC8" w14:paraId="2001CBD3" w14:textId="77777777" w:rsidTr="00C6612B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C3FCF3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8B0038" w14:textId="2AF615E9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Összefoglaló/</w:t>
            </w:r>
            <w:proofErr w:type="spellStart"/>
            <w:r w:rsidRPr="00366DC8">
              <w:rPr>
                <w:sz w:val="20"/>
                <w:szCs w:val="20"/>
                <w:lang w:eastAsia="nl-BE"/>
              </w:rPr>
              <w:t>Abstract</w:t>
            </w:r>
            <w:proofErr w:type="spellEnd"/>
            <w:r w:rsidRPr="00366DC8">
              <w:rPr>
                <w:sz w:val="20"/>
                <w:szCs w:val="20"/>
                <w:lang w:eastAsia="nl-BE"/>
              </w:rPr>
              <w:t xml:space="preserve">: Fordítsd angolra az alábbi magyar összefoglalót, megtartva </w:t>
            </w:r>
          </w:p>
          <w:p w14:paraId="0B944514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a szakmai terminológiát és a szerkezetet. Az angol szöveg </w:t>
            </w:r>
          </w:p>
          <w:p w14:paraId="522AD6D9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legyen akadémikus stílusú és pontosan tükrözze az eredeti </w:t>
            </w:r>
          </w:p>
          <w:p w14:paraId="74B2E41F" w14:textId="11744EC8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tartalmat</w:t>
            </w:r>
            <w:r w:rsidRPr="00366DC8">
              <w:rPr>
                <w:sz w:val="20"/>
                <w:szCs w:val="20"/>
                <w:lang w:eastAsia="nl-BE"/>
              </w:rPr>
              <w:br/>
            </w:r>
            <w:r w:rsidRPr="00366DC8">
              <w:rPr>
                <w:sz w:val="20"/>
                <w:szCs w:val="20"/>
                <w:lang w:eastAsia="nl-BE"/>
              </w:rPr>
              <w:br/>
              <w:t>Bevezetés: Fogalmazd meg a bevezetésben a szakdolgozat fejezeteinek összefoglalását.</w:t>
            </w:r>
          </w:p>
          <w:p w14:paraId="0DE66097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Sorolj fel röviden, hogy az egyes fejezetek mit tartalmaznak,</w:t>
            </w:r>
          </w:p>
          <w:p w14:paraId="5A1446EA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milyen kérdéseket válaszolnak meg, és hogyan kapcsolódnak</w:t>
            </w:r>
          </w:p>
          <w:p w14:paraId="12BCA721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egymáshoz</w:t>
            </w:r>
          </w:p>
          <w:p w14:paraId="6CFEF35F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</w:p>
          <w:p w14:paraId="2033A6C0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Megvalósítás: Összegezd az alkalmazás API végpontjait strukturált formában.</w:t>
            </w:r>
          </w:p>
          <w:p w14:paraId="69FD76C7" w14:textId="10C3590D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 xml:space="preserve">Csoportosítsd őket funkciók szerint, és röviden írd le minden csoport célját és </w:t>
            </w:r>
          </w:p>
          <w:p w14:paraId="0ED06191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főbb végpontjait</w:t>
            </w:r>
          </w:p>
          <w:p w14:paraId="7A1AFF83" w14:textId="20F269C5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br/>
              <w:t>Összefoglalás: Fogalmazd meg az összefoglalást a szakdolgozat főbb eredményeiről. Mutasd be röviden:</w:t>
            </w:r>
          </w:p>
          <w:p w14:paraId="78C949F6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lastRenderedPageBreak/>
              <w:t>- Az implementált megoldások fő jellemzőit</w:t>
            </w:r>
          </w:p>
          <w:p w14:paraId="5D27487E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Az elért teljesítményt/pontosságot</w:t>
            </w:r>
          </w:p>
          <w:p w14:paraId="4714F9CB" w14:textId="77777777" w:rsidR="00C6612B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Az alkalmazott technológiákat</w:t>
            </w:r>
          </w:p>
          <w:p w14:paraId="37CBC999" w14:textId="0ABFA96E" w:rsidR="004250AF" w:rsidRPr="00366DC8" w:rsidRDefault="00C6612B" w:rsidP="00C6612B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 Lehetséges továbbfejlesztési irányokat</w:t>
            </w:r>
            <w:r w:rsidRPr="00366DC8">
              <w:rPr>
                <w:sz w:val="20"/>
                <w:szCs w:val="20"/>
                <w:lang w:eastAsia="nl-BE"/>
              </w:rPr>
              <w:br/>
            </w:r>
          </w:p>
        </w:tc>
      </w:tr>
      <w:tr w:rsidR="004250AF" w:rsidRPr="00366DC8" w14:paraId="59A4B77F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1DF0" w14:textId="77777777" w:rsidR="004250AF" w:rsidRPr="00366DC8" w:rsidRDefault="004250AF" w:rsidP="005A2D0C">
            <w:pPr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lastRenderedPageBreak/>
              <w:t>Képek generálása illusztrációs célból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7A8B" w14:textId="4035A349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C1829" w14:textId="64C60E65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7CBDD" w14:textId="1D232198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4553603D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2077A7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9B0674" w14:textId="67CC8315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4D156C8A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E4AB" w14:textId="77777777" w:rsidR="004250AF" w:rsidRPr="00366DC8" w:rsidRDefault="004250AF" w:rsidP="005A2D0C">
            <w:pPr>
              <w:suppressAutoHyphens/>
              <w:autoSpaceDN w:val="0"/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Adatvizualizáció, grafikonok generálása adatpontok alapján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4C29" w14:textId="2BCDA5AE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AAB24" w14:textId="0B59D104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73A6" w14:textId="0FB440E7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47028190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F1BDAD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0683FE" w14:textId="112A851C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42A01A08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466E" w14:textId="77777777" w:rsidR="004250AF" w:rsidRPr="00366DC8" w:rsidRDefault="004250AF" w:rsidP="005A2D0C">
            <w:pPr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Prezentáció készítése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D0FC" w14:textId="27413693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4A63" w14:textId="0BD7701C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6EBD" w14:textId="62F49951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39128130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1388CA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7365BA" w14:textId="5CAAACA3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35FBDF24" w14:textId="77777777" w:rsidTr="00A56B16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E894" w14:textId="77777777" w:rsidR="004250AF" w:rsidRPr="00366DC8" w:rsidRDefault="004250AF" w:rsidP="005A2D0C">
            <w:pPr>
              <w:spacing w:before="120"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Egyéb (nevezze meg)</w:t>
            </w:r>
          </w:p>
        </w:tc>
        <w:tc>
          <w:tcPr>
            <w:tcW w:w="17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13CF3" w14:textId="1AADDEDB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4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FF2F" w14:textId="1B4B31C8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  <w:tc>
          <w:tcPr>
            <w:tcW w:w="14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7DCC" w14:textId="2EC17E4E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4B49D7EC" w14:textId="77777777" w:rsidTr="00F8322E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AC2E5D" w14:textId="77777777" w:rsidR="004250AF" w:rsidRPr="00366DC8" w:rsidRDefault="004250AF" w:rsidP="005A2D0C">
            <w:pPr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7B67CC" w14:textId="50173619" w:rsidR="004250AF" w:rsidRPr="00366DC8" w:rsidRDefault="00F8322E" w:rsidP="00D16166">
            <w:pPr>
              <w:spacing w:line="240" w:lineRule="auto"/>
              <w:jc w:val="center"/>
              <w:rPr>
                <w:sz w:val="20"/>
                <w:szCs w:val="20"/>
                <w:lang w:eastAsia="nl-BE"/>
              </w:rPr>
            </w:pPr>
            <w:r w:rsidRPr="00366DC8">
              <w:rPr>
                <w:sz w:val="20"/>
                <w:szCs w:val="20"/>
                <w:lang w:eastAsia="nl-BE"/>
              </w:rPr>
              <w:t>-</w:t>
            </w:r>
          </w:p>
        </w:tc>
      </w:tr>
      <w:tr w:rsidR="004250AF" w:rsidRPr="00366DC8" w14:paraId="37B55922" w14:textId="77777777" w:rsidTr="005A2D0C">
        <w:trPr>
          <w:trHeight w:val="300"/>
          <w:jc w:val="center"/>
        </w:trPr>
        <w:tc>
          <w:tcPr>
            <w:tcW w:w="80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5844" w14:textId="77777777" w:rsidR="004250AF" w:rsidRPr="00366DC8" w:rsidRDefault="004250AF" w:rsidP="005A2D0C">
            <w:pPr>
              <w:suppressAutoHyphens/>
              <w:autoSpaceDN w:val="0"/>
              <w:spacing w:before="100" w:after="100" w:line="240" w:lineRule="auto"/>
              <w:ind w:firstLine="0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Összesített százalékos érték (a feladat érdemi részére nézve)</w:t>
            </w:r>
          </w:p>
        </w:tc>
        <w:tc>
          <w:tcPr>
            <w:tcW w:w="150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60193F" w14:textId="6D8032E7" w:rsidR="004250AF" w:rsidRPr="00366DC8" w:rsidRDefault="00D51932" w:rsidP="00D16166">
            <w:pPr>
              <w:suppressAutoHyphens/>
              <w:autoSpaceDN w:val="0"/>
              <w:spacing w:before="100" w:after="100" w:line="240" w:lineRule="auto"/>
              <w:ind w:firstLine="0"/>
              <w:jc w:val="center"/>
              <w:rPr>
                <w:b/>
                <w:bCs/>
                <w:sz w:val="20"/>
                <w:szCs w:val="20"/>
                <w:lang w:eastAsia="nl-BE"/>
              </w:rPr>
            </w:pPr>
            <w:r>
              <w:rPr>
                <w:b/>
                <w:bCs/>
                <w:sz w:val="20"/>
                <w:szCs w:val="20"/>
                <w:lang w:eastAsia="nl-BE"/>
              </w:rPr>
              <w:t>10%</w:t>
            </w:r>
          </w:p>
        </w:tc>
      </w:tr>
      <w:tr w:rsidR="004250AF" w:rsidRPr="00366DC8" w14:paraId="1B93D864" w14:textId="77777777" w:rsidTr="005A2D0C">
        <w:trPr>
          <w:trHeight w:val="300"/>
          <w:jc w:val="center"/>
        </w:trPr>
        <w:tc>
          <w:tcPr>
            <w:tcW w:w="95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05CD" w14:textId="245A096A" w:rsidR="0023156F" w:rsidRPr="0023156F" w:rsidRDefault="004250AF" w:rsidP="0023156F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366DC8">
              <w:rPr>
                <w:b/>
                <w:bCs/>
                <w:sz w:val="20"/>
                <w:szCs w:val="20"/>
                <w:lang w:eastAsia="nl-BE"/>
              </w:rPr>
              <w:t>Összesített érték rövid, szöveges indoklása:</w:t>
            </w:r>
            <w:r w:rsidR="0023156F">
              <w:rPr>
                <w:b/>
                <w:bCs/>
                <w:sz w:val="20"/>
                <w:szCs w:val="20"/>
                <w:lang w:eastAsia="nl-BE"/>
              </w:rPr>
              <w:br/>
            </w:r>
            <w:r w:rsidR="0023156F" w:rsidRPr="0023156F">
              <w:rPr>
                <w:sz w:val="20"/>
                <w:szCs w:val="20"/>
                <w:lang w:eastAsia="nl-BE"/>
              </w:rPr>
              <w:t>A generatív MI által készített tartalmak a szakdolgozat feladatainak érdemi részét kis mértékben érintették.</w:t>
            </w:r>
          </w:p>
          <w:p w14:paraId="27BC4538" w14:textId="56C0250B" w:rsidR="0023156F" w:rsidRPr="0023156F" w:rsidRDefault="0023156F" w:rsidP="0023156F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23156F">
              <w:rPr>
                <w:sz w:val="20"/>
                <w:szCs w:val="20"/>
                <w:lang w:eastAsia="nl-BE"/>
              </w:rPr>
              <w:t xml:space="preserve">A szakirodalmi áttekintés saját munka, a 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ChatGPT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5 kizárólag a hivatkozások megfelelő formátumra hozását végezte. A teljes irodalomkutatáshoz viszonyított becsült felhasználási arány 5%.</w:t>
            </w:r>
          </w:p>
          <w:p w14:paraId="4338ECF9" w14:textId="65CF24B5" w:rsidR="0023156F" w:rsidRPr="0023156F" w:rsidRDefault="0023156F" w:rsidP="0023156F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23156F">
              <w:rPr>
                <w:sz w:val="20"/>
                <w:szCs w:val="20"/>
                <w:lang w:eastAsia="nl-BE"/>
              </w:rPr>
              <w:t xml:space="preserve">A feladat megoldása során az adatok előfeldolgozásához, matematikai segédfunkciók (skálázás, időbélyeg-kezelés) megírására, valamint a topológia beolvasását végző 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szkriptek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(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regex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illesztés, hibakezelés) elkészítésére került sor generatív módon a Claude 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Sonnet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4.5 modell segítségével. A rendszer központi logikáját és az 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előrejelző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modellek architektúráját nem érintette. A generált kód aránya a teljes kódbázishoz képest 15%.</w:t>
            </w:r>
          </w:p>
          <w:p w14:paraId="5201B1B1" w14:textId="36125F4B" w:rsidR="0023156F" w:rsidRPr="0023156F" w:rsidRDefault="0023156F" w:rsidP="0023156F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23156F">
              <w:rPr>
                <w:sz w:val="20"/>
                <w:szCs w:val="20"/>
                <w:lang w:eastAsia="nl-BE"/>
              </w:rPr>
              <w:t xml:space="preserve">A generált szövegblokkok az absztrakt angolra fordításában, a bevezető fejezet szerkezeti felépítésében, valamint a megvalósítás és az eredmények összefoglaló részeinek megfogalmazásában játszottak szerepet a </w:t>
            </w:r>
            <w:proofErr w:type="spellStart"/>
            <w:r w:rsidRPr="0023156F">
              <w:rPr>
                <w:sz w:val="20"/>
                <w:szCs w:val="20"/>
                <w:lang w:eastAsia="nl-BE"/>
              </w:rPr>
              <w:t>Gemini</w:t>
            </w:r>
            <w:proofErr w:type="spellEnd"/>
            <w:r w:rsidRPr="0023156F">
              <w:rPr>
                <w:sz w:val="20"/>
                <w:szCs w:val="20"/>
                <w:lang w:eastAsia="nl-BE"/>
              </w:rPr>
              <w:t xml:space="preserve"> 3 Pro modell segítségével. A szakmai tartalom, az elemzések és a következtetések levonása saját</w:t>
            </w:r>
            <w:r>
              <w:rPr>
                <w:sz w:val="20"/>
                <w:szCs w:val="20"/>
                <w:lang w:eastAsia="nl-BE"/>
              </w:rPr>
              <w:t xml:space="preserve"> eredmény</w:t>
            </w:r>
            <w:r w:rsidRPr="0023156F">
              <w:rPr>
                <w:sz w:val="20"/>
                <w:szCs w:val="20"/>
                <w:lang w:eastAsia="nl-BE"/>
              </w:rPr>
              <w:t>. A generált szövegrészek aránya a teljes dolgozathoz viszonyítva 10%.</w:t>
            </w:r>
          </w:p>
          <w:p w14:paraId="43293F9F" w14:textId="260ABBD4" w:rsidR="004250AF" w:rsidRPr="0023156F" w:rsidRDefault="0023156F" w:rsidP="0023156F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nl-BE"/>
              </w:rPr>
            </w:pPr>
            <w:r w:rsidRPr="0023156F">
              <w:rPr>
                <w:sz w:val="20"/>
                <w:szCs w:val="20"/>
                <w:lang w:eastAsia="nl-BE"/>
              </w:rPr>
              <w:t>Összességében a mesterséges intelligencia a formai követelmények teljesítését, a kódolási részfeladatok gyorsítását és a szövegezés gördülékenységét segítette, a szakdolgozat érdemi, szakmai hozzáadott értékét nem helyettesítette. Mindezek alapján a generatív MI által készített tartalom becsült összesített aránya a feladat érdemi részére nézve: 10%.</w:t>
            </w:r>
          </w:p>
          <w:p w14:paraId="207AA189" w14:textId="77777777" w:rsidR="004250AF" w:rsidRPr="00366DC8" w:rsidRDefault="004250AF" w:rsidP="005A2D0C">
            <w:pPr>
              <w:spacing w:line="240" w:lineRule="auto"/>
              <w:jc w:val="left"/>
              <w:rPr>
                <w:b/>
                <w:bCs/>
                <w:sz w:val="20"/>
                <w:szCs w:val="20"/>
                <w:lang w:eastAsia="nl-BE"/>
              </w:rPr>
            </w:pPr>
          </w:p>
        </w:tc>
      </w:tr>
    </w:tbl>
    <w:p w14:paraId="11E14315" w14:textId="77777777" w:rsidR="004250AF" w:rsidRDefault="004250AF" w:rsidP="004250AF">
      <w:pPr>
        <w:suppressAutoHyphens/>
        <w:autoSpaceDN w:val="0"/>
        <w:spacing w:line="240" w:lineRule="auto"/>
        <w:ind w:right="261"/>
        <w:rPr>
          <w:lang w:eastAsia="nl-BE"/>
        </w:rPr>
      </w:pPr>
    </w:p>
    <w:p w14:paraId="7F037DFC" w14:textId="77777777" w:rsidR="003E699E" w:rsidRDefault="003E699E" w:rsidP="004250AF">
      <w:pPr>
        <w:pStyle w:val="Irodalomjegyzksor"/>
        <w:numPr>
          <w:ilvl w:val="0"/>
          <w:numId w:val="0"/>
        </w:numPr>
        <w:jc w:val="both"/>
        <w:rPr>
          <w:noProof w:val="0"/>
        </w:rPr>
      </w:pPr>
    </w:p>
    <w:sectPr w:rsidR="003E699E" w:rsidSect="00796C12">
      <w:footerReference w:type="default" r:id="rId73"/>
      <w:pgSz w:w="11907" w:h="16840" w:code="9"/>
      <w:pgMar w:top="1418" w:right="1418" w:bottom="1418" w:left="1418" w:header="709" w:footer="709" w:gutter="567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liosz Markosz" w:date="2025-12-01T18:12:00Z" w:initials="MM">
    <w:p w14:paraId="491A5803" w14:textId="65F61E14" w:rsidR="00A056D9" w:rsidRDefault="00A056D9">
      <w:r>
        <w:annotationRef/>
      </w:r>
      <w:r w:rsidRPr="4417B7D3">
        <w:t>...idáig szürke háttérrel van a szöveg. Ez jó így?</w:t>
      </w:r>
    </w:p>
  </w:comment>
  <w:comment w:id="98" w:author="Maliosz Markosz" w:date="2025-12-01T18:15:00Z" w:initials="MM">
    <w:p w14:paraId="4F861B4B" w14:textId="2E6416DE" w:rsidR="00A056D9" w:rsidRDefault="00A056D9">
      <w:r>
        <w:annotationRef/>
      </w:r>
      <w:r w:rsidRPr="2B5186A6">
        <w:t>minek az elemzése? amit elkészítettél? vagy a megjelenített adatok elemzése?</w:t>
      </w:r>
    </w:p>
  </w:comment>
  <w:comment w:id="101" w:author="Maliosz Markosz" w:date="2025-12-01T18:20:00Z" w:initials="MM">
    <w:p w14:paraId="7C47CCEE" w14:textId="77777777" w:rsidR="00BA6E39" w:rsidRDefault="00BA6E39" w:rsidP="00BA6E39">
      <w:r>
        <w:annotationRef/>
      </w:r>
      <w:r w:rsidRPr="1A821120">
        <w:t>további magyarázat mit látunk: közel konstans segességű forgalom, különböző bitsegeségekkel, stb.</w:t>
      </w:r>
    </w:p>
  </w:comment>
  <w:comment w:id="105" w:author="Maliosz Markosz" w:date="2025-12-01T18:19:00Z" w:initials="MM">
    <w:p w14:paraId="06AC3C18" w14:textId="0041CA6F" w:rsidR="00A056D9" w:rsidRDefault="00A056D9">
      <w:r>
        <w:annotationRef/>
      </w:r>
      <w:r w:rsidRPr="56016A48">
        <w:t>ez is olvashatatlan, ötlet: vágd ketté függőlegesen és tedd őket egymás alá.</w:t>
      </w:r>
    </w:p>
  </w:comment>
  <w:comment w:id="137" w:author="Maliosz Markosz" w:date="2025-12-01T18:27:00Z" w:initials="MM">
    <w:p w14:paraId="7C41F8F1" w14:textId="5288A336" w:rsidR="00A056D9" w:rsidRDefault="00A056D9">
      <w:r>
        <w:annotationRef/>
      </w:r>
      <w:r w:rsidRPr="71FF1BA1">
        <w:t>Erről grafikon?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A5803" w15:done="1"/>
  <w15:commentEx w15:paraId="4F861B4B" w15:done="1"/>
  <w15:commentEx w15:paraId="7C47CCEE" w15:done="1"/>
  <w15:commentEx w15:paraId="06AC3C18" w15:done="1"/>
  <w15:commentEx w15:paraId="7C41F8F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5CF74C" w16cex:dateUtc="2025-12-01T17:12:00Z"/>
  <w16cex:commentExtensible w16cex:durableId="360D11DA" w16cex:dateUtc="2025-12-01T17:15:00Z"/>
  <w16cex:commentExtensible w16cex:durableId="17AF8017" w16cex:dateUtc="2025-12-01T17:20:00Z"/>
  <w16cex:commentExtensible w16cex:durableId="74E3DC98" w16cex:dateUtc="2025-12-01T17:19:00Z"/>
  <w16cex:commentExtensible w16cex:durableId="5D61D603" w16cex:dateUtc="2025-12-01T1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A5803" w16cid:durableId="645CF74C"/>
  <w16cid:commentId w16cid:paraId="4F861B4B" w16cid:durableId="360D11DA"/>
  <w16cid:commentId w16cid:paraId="7C47CCEE" w16cid:durableId="17AF8017"/>
  <w16cid:commentId w16cid:paraId="06AC3C18" w16cid:durableId="74E3DC98"/>
  <w16cid:commentId w16cid:paraId="7C41F8F1" w16cid:durableId="5D61D6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680C" w14:textId="77777777" w:rsidR="00AA3C7C" w:rsidRPr="00614C71" w:rsidRDefault="00AA3C7C">
      <w:r w:rsidRPr="00614C71">
        <w:separator/>
      </w:r>
    </w:p>
  </w:endnote>
  <w:endnote w:type="continuationSeparator" w:id="0">
    <w:p w14:paraId="18B5BD04" w14:textId="77777777" w:rsidR="00AA3C7C" w:rsidRPr="00614C71" w:rsidRDefault="00AA3C7C">
      <w:r w:rsidRPr="00614C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0472609"/>
      <w:docPartObj>
        <w:docPartGallery w:val="Page Numbers (Bottom of Page)"/>
        <w:docPartUnique/>
      </w:docPartObj>
    </w:sdtPr>
    <w:sdtContent>
      <w:p w14:paraId="1CC52285" w14:textId="4F0A5CF9" w:rsidR="006C14E5" w:rsidRDefault="006C14E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BE3762" w14:textId="77777777" w:rsidR="006C14E5" w:rsidRDefault="006C14E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997510"/>
      <w:docPartObj>
        <w:docPartGallery w:val="Page Numbers (Bottom of Page)"/>
        <w:docPartUnique/>
      </w:docPartObj>
    </w:sdtPr>
    <w:sdtContent>
      <w:p w14:paraId="1D183182" w14:textId="4092BB16" w:rsidR="00796C12" w:rsidRDefault="00796C1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D3BB7" w14:textId="77777777" w:rsidR="00AA3C7C" w:rsidRPr="00614C71" w:rsidRDefault="00AA3C7C">
      <w:r w:rsidRPr="00614C71">
        <w:separator/>
      </w:r>
    </w:p>
  </w:footnote>
  <w:footnote w:type="continuationSeparator" w:id="0">
    <w:p w14:paraId="7AC179F2" w14:textId="77777777" w:rsidR="00AA3C7C" w:rsidRPr="00614C71" w:rsidRDefault="00AA3C7C">
      <w:r w:rsidRPr="00614C7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Pr="00614C71" w:rsidRDefault="0063585C"/>
  <w:p w14:paraId="2FBE2084" w14:textId="77777777" w:rsidR="0063585C" w:rsidRPr="00614C71" w:rsidRDefault="0063585C"/>
  <w:p w14:paraId="2BF231C2" w14:textId="77777777" w:rsidR="0063585C" w:rsidRPr="00614C71" w:rsidRDefault="0063585C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-1540"/>
        </w:tabs>
        <w:ind w:left="-1540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1234"/>
        </w:tabs>
        <w:ind w:left="-12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514"/>
        </w:tabs>
        <w:ind w:left="-5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"/>
        </w:tabs>
        <w:ind w:left="2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26"/>
        </w:tabs>
        <w:ind w:left="9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646"/>
        </w:tabs>
        <w:ind w:left="16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366"/>
        </w:tabs>
        <w:ind w:left="23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086"/>
        </w:tabs>
        <w:ind w:left="30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6"/>
        </w:tabs>
        <w:ind w:left="3806" w:hanging="180"/>
      </w:pPr>
    </w:lvl>
  </w:abstractNum>
  <w:abstractNum w:abstractNumId="1" w15:restartNumberingAfterBreak="0">
    <w:nsid w:val="02E113D4"/>
    <w:multiLevelType w:val="hybridMultilevel"/>
    <w:tmpl w:val="BCF6E12C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02F644D4"/>
    <w:multiLevelType w:val="hybridMultilevel"/>
    <w:tmpl w:val="8F308E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BD24A4"/>
    <w:multiLevelType w:val="hybridMultilevel"/>
    <w:tmpl w:val="BCFA38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1A4E74"/>
    <w:multiLevelType w:val="hybridMultilevel"/>
    <w:tmpl w:val="06C40C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E54E0B"/>
    <w:multiLevelType w:val="hybridMultilevel"/>
    <w:tmpl w:val="98AC6D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EE0508"/>
    <w:multiLevelType w:val="multilevel"/>
    <w:tmpl w:val="418E4214"/>
    <w:numStyleLink w:val="tmutatszmozottlista"/>
  </w:abstractNum>
  <w:abstractNum w:abstractNumId="7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C6639"/>
    <w:multiLevelType w:val="hybridMultilevel"/>
    <w:tmpl w:val="EFC298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FC284D"/>
    <w:multiLevelType w:val="hybridMultilevel"/>
    <w:tmpl w:val="A9E896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7D0AF0"/>
    <w:multiLevelType w:val="hybridMultilevel"/>
    <w:tmpl w:val="76A05A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024882"/>
    <w:multiLevelType w:val="hybridMultilevel"/>
    <w:tmpl w:val="AAF035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9A08A4"/>
    <w:multiLevelType w:val="hybridMultilevel"/>
    <w:tmpl w:val="5776AC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C9739D"/>
    <w:multiLevelType w:val="hybridMultilevel"/>
    <w:tmpl w:val="3EFE10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97225A"/>
    <w:multiLevelType w:val="hybridMultilevel"/>
    <w:tmpl w:val="002AB7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2306E4"/>
    <w:multiLevelType w:val="hybridMultilevel"/>
    <w:tmpl w:val="EC7E36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272B8"/>
    <w:multiLevelType w:val="hybridMultilevel"/>
    <w:tmpl w:val="915283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B63C8F"/>
    <w:multiLevelType w:val="hybridMultilevel"/>
    <w:tmpl w:val="058C26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BE7F1E"/>
    <w:multiLevelType w:val="hybridMultilevel"/>
    <w:tmpl w:val="E1D2BB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70313F"/>
    <w:multiLevelType w:val="hybridMultilevel"/>
    <w:tmpl w:val="ECC00F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3A7F3B"/>
    <w:multiLevelType w:val="hybridMultilevel"/>
    <w:tmpl w:val="93A6EDB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106467"/>
    <w:multiLevelType w:val="hybridMultilevel"/>
    <w:tmpl w:val="1D04AC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D72701"/>
    <w:multiLevelType w:val="hybridMultilevel"/>
    <w:tmpl w:val="04080B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9861C0"/>
    <w:multiLevelType w:val="hybridMultilevel"/>
    <w:tmpl w:val="BF6AB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8B3865"/>
    <w:multiLevelType w:val="hybridMultilevel"/>
    <w:tmpl w:val="77B85D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C061AA"/>
    <w:multiLevelType w:val="hybridMultilevel"/>
    <w:tmpl w:val="F5FA3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042483"/>
    <w:multiLevelType w:val="hybridMultilevel"/>
    <w:tmpl w:val="F6D269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662FE1"/>
    <w:multiLevelType w:val="hybridMultilevel"/>
    <w:tmpl w:val="0896E3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43F3122"/>
    <w:multiLevelType w:val="hybridMultilevel"/>
    <w:tmpl w:val="3C82CAE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1F5AD7"/>
    <w:multiLevelType w:val="hybridMultilevel"/>
    <w:tmpl w:val="5FF21FC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5BA06EA"/>
    <w:multiLevelType w:val="hybridMultilevel"/>
    <w:tmpl w:val="BB1EE7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222BA4"/>
    <w:multiLevelType w:val="hybridMultilevel"/>
    <w:tmpl w:val="F90E56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4543DB"/>
    <w:multiLevelType w:val="hybridMultilevel"/>
    <w:tmpl w:val="B07887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30E63F0"/>
    <w:multiLevelType w:val="hybridMultilevel"/>
    <w:tmpl w:val="5D249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E86BD9"/>
    <w:multiLevelType w:val="hybridMultilevel"/>
    <w:tmpl w:val="493041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2F713E"/>
    <w:multiLevelType w:val="hybridMultilevel"/>
    <w:tmpl w:val="301C18E8"/>
    <w:lvl w:ilvl="0" w:tplc="A4224D5C">
      <w:numFmt w:val="bullet"/>
      <w:lvlText w:val="-"/>
      <w:lvlJc w:val="left"/>
      <w:pPr>
        <w:ind w:left="41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3" w15:restartNumberingAfterBreak="0">
    <w:nsid w:val="749260E7"/>
    <w:multiLevelType w:val="hybridMultilevel"/>
    <w:tmpl w:val="872634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791FA4"/>
    <w:multiLevelType w:val="hybridMultilevel"/>
    <w:tmpl w:val="164A69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F256DE"/>
    <w:multiLevelType w:val="hybridMultilevel"/>
    <w:tmpl w:val="B964A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9C3B84"/>
    <w:multiLevelType w:val="multilevel"/>
    <w:tmpl w:val="CBFAC790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142BB1"/>
    <w:multiLevelType w:val="hybridMultilevel"/>
    <w:tmpl w:val="A1CEE3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2175379">
    <w:abstractNumId w:val="0"/>
  </w:num>
  <w:num w:numId="2" w16cid:durableId="338847513">
    <w:abstractNumId w:val="46"/>
  </w:num>
  <w:num w:numId="3" w16cid:durableId="1717460578">
    <w:abstractNumId w:val="7"/>
  </w:num>
  <w:num w:numId="4" w16cid:durableId="1630621694">
    <w:abstractNumId w:val="23"/>
  </w:num>
  <w:num w:numId="5" w16cid:durableId="66919847">
    <w:abstractNumId w:val="26"/>
  </w:num>
  <w:num w:numId="6" w16cid:durableId="1130706197">
    <w:abstractNumId w:val="32"/>
  </w:num>
  <w:num w:numId="7" w16cid:durableId="77364922">
    <w:abstractNumId w:val="16"/>
  </w:num>
  <w:num w:numId="8" w16cid:durableId="262997711">
    <w:abstractNumId w:val="6"/>
  </w:num>
  <w:num w:numId="9" w16cid:durableId="1841458628">
    <w:abstractNumId w:val="19"/>
  </w:num>
  <w:num w:numId="10" w16cid:durableId="1797335047">
    <w:abstractNumId w:val="47"/>
  </w:num>
  <w:num w:numId="11" w16cid:durableId="2120904616">
    <w:abstractNumId w:val="20"/>
  </w:num>
  <w:num w:numId="12" w16cid:durableId="1708796790">
    <w:abstractNumId w:val="40"/>
  </w:num>
  <w:num w:numId="13" w16cid:durableId="1020008356">
    <w:abstractNumId w:val="18"/>
  </w:num>
  <w:num w:numId="14" w16cid:durableId="1284383606">
    <w:abstractNumId w:val="9"/>
  </w:num>
  <w:num w:numId="15" w16cid:durableId="1942908508">
    <w:abstractNumId w:val="2"/>
  </w:num>
  <w:num w:numId="16" w16cid:durableId="530529401">
    <w:abstractNumId w:val="8"/>
  </w:num>
  <w:num w:numId="17" w16cid:durableId="1439443551">
    <w:abstractNumId w:val="28"/>
  </w:num>
  <w:num w:numId="18" w16cid:durableId="627589160">
    <w:abstractNumId w:val="4"/>
  </w:num>
  <w:num w:numId="19" w16cid:durableId="1585605396">
    <w:abstractNumId w:val="17"/>
  </w:num>
  <w:num w:numId="20" w16cid:durableId="1126780211">
    <w:abstractNumId w:val="43"/>
  </w:num>
  <w:num w:numId="21" w16cid:durableId="778331283">
    <w:abstractNumId w:val="22"/>
  </w:num>
  <w:num w:numId="22" w16cid:durableId="771819073">
    <w:abstractNumId w:val="5"/>
  </w:num>
  <w:num w:numId="23" w16cid:durableId="348139321">
    <w:abstractNumId w:val="33"/>
  </w:num>
  <w:num w:numId="24" w16cid:durableId="260114756">
    <w:abstractNumId w:val="15"/>
  </w:num>
  <w:num w:numId="25" w16cid:durableId="568926079">
    <w:abstractNumId w:val="1"/>
  </w:num>
  <w:num w:numId="26" w16cid:durableId="198207936">
    <w:abstractNumId w:val="11"/>
  </w:num>
  <w:num w:numId="27" w16cid:durableId="1894845947">
    <w:abstractNumId w:val="44"/>
  </w:num>
  <w:num w:numId="28" w16cid:durableId="2029483187">
    <w:abstractNumId w:val="21"/>
  </w:num>
  <w:num w:numId="29" w16cid:durableId="1781410272">
    <w:abstractNumId w:val="12"/>
  </w:num>
  <w:num w:numId="30" w16cid:durableId="382677071">
    <w:abstractNumId w:val="45"/>
  </w:num>
  <w:num w:numId="31" w16cid:durableId="1513881874">
    <w:abstractNumId w:val="29"/>
  </w:num>
  <w:num w:numId="32" w16cid:durableId="805704086">
    <w:abstractNumId w:val="39"/>
  </w:num>
  <w:num w:numId="33" w16cid:durableId="1980837813">
    <w:abstractNumId w:val="37"/>
  </w:num>
  <w:num w:numId="34" w16cid:durableId="1216088636">
    <w:abstractNumId w:val="36"/>
  </w:num>
  <w:num w:numId="35" w16cid:durableId="1498839136">
    <w:abstractNumId w:val="24"/>
  </w:num>
  <w:num w:numId="36" w16cid:durableId="1776712737">
    <w:abstractNumId w:val="35"/>
  </w:num>
  <w:num w:numId="37" w16cid:durableId="1745956581">
    <w:abstractNumId w:val="34"/>
  </w:num>
  <w:num w:numId="38" w16cid:durableId="1796485323">
    <w:abstractNumId w:val="10"/>
  </w:num>
  <w:num w:numId="39" w16cid:durableId="99566601">
    <w:abstractNumId w:val="27"/>
  </w:num>
  <w:num w:numId="40" w16cid:durableId="1214541971">
    <w:abstractNumId w:val="48"/>
  </w:num>
  <w:num w:numId="41" w16cid:durableId="1289773912">
    <w:abstractNumId w:val="38"/>
  </w:num>
  <w:num w:numId="42" w16cid:durableId="515388060">
    <w:abstractNumId w:val="25"/>
  </w:num>
  <w:num w:numId="43" w16cid:durableId="657656383">
    <w:abstractNumId w:val="30"/>
  </w:num>
  <w:num w:numId="44" w16cid:durableId="560754324">
    <w:abstractNumId w:val="41"/>
  </w:num>
  <w:num w:numId="45" w16cid:durableId="2146385331">
    <w:abstractNumId w:val="31"/>
  </w:num>
  <w:num w:numId="46" w16cid:durableId="681400260">
    <w:abstractNumId w:val="13"/>
  </w:num>
  <w:num w:numId="47" w16cid:durableId="1659847081">
    <w:abstractNumId w:val="14"/>
  </w:num>
  <w:num w:numId="48" w16cid:durableId="1322082363">
    <w:abstractNumId w:val="3"/>
  </w:num>
  <w:num w:numId="49" w16cid:durableId="790052115">
    <w:abstractNumId w:val="42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liosz Markosz">
    <w15:presenceInfo w15:providerId="AD" w15:userId="S::maliosz.markosz@vik.bme.hu::7445fae5-0239-46ab-b10b-fd3e5e59ba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trackRevisions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000D"/>
    <w:rsid w:val="000008D3"/>
    <w:rsid w:val="000031CC"/>
    <w:rsid w:val="0000339A"/>
    <w:rsid w:val="00004B50"/>
    <w:rsid w:val="000062F4"/>
    <w:rsid w:val="00006AA7"/>
    <w:rsid w:val="00007398"/>
    <w:rsid w:val="000102BD"/>
    <w:rsid w:val="0001192F"/>
    <w:rsid w:val="000127BF"/>
    <w:rsid w:val="000127F9"/>
    <w:rsid w:val="00013EFD"/>
    <w:rsid w:val="00015C63"/>
    <w:rsid w:val="00016442"/>
    <w:rsid w:val="000174BE"/>
    <w:rsid w:val="000215E3"/>
    <w:rsid w:val="00022E46"/>
    <w:rsid w:val="000239CF"/>
    <w:rsid w:val="00030B13"/>
    <w:rsid w:val="00030C86"/>
    <w:rsid w:val="0003167C"/>
    <w:rsid w:val="000331A7"/>
    <w:rsid w:val="00033BC8"/>
    <w:rsid w:val="00035870"/>
    <w:rsid w:val="00035F86"/>
    <w:rsid w:val="000360BF"/>
    <w:rsid w:val="000366C3"/>
    <w:rsid w:val="00036A1F"/>
    <w:rsid w:val="00036C2B"/>
    <w:rsid w:val="0003771B"/>
    <w:rsid w:val="00041D8C"/>
    <w:rsid w:val="000420E4"/>
    <w:rsid w:val="00043451"/>
    <w:rsid w:val="0004371B"/>
    <w:rsid w:val="00045E3B"/>
    <w:rsid w:val="00046909"/>
    <w:rsid w:val="0005070C"/>
    <w:rsid w:val="00050A94"/>
    <w:rsid w:val="00051900"/>
    <w:rsid w:val="0005560A"/>
    <w:rsid w:val="00062BD3"/>
    <w:rsid w:val="0006595C"/>
    <w:rsid w:val="000667EC"/>
    <w:rsid w:val="0006727E"/>
    <w:rsid w:val="00067807"/>
    <w:rsid w:val="00070304"/>
    <w:rsid w:val="000704A3"/>
    <w:rsid w:val="00072F57"/>
    <w:rsid w:val="00073292"/>
    <w:rsid w:val="0007460B"/>
    <w:rsid w:val="00075FCA"/>
    <w:rsid w:val="0007661B"/>
    <w:rsid w:val="00082149"/>
    <w:rsid w:val="000848A7"/>
    <w:rsid w:val="000867E3"/>
    <w:rsid w:val="00086E63"/>
    <w:rsid w:val="00087F62"/>
    <w:rsid w:val="0009127B"/>
    <w:rsid w:val="00091CFE"/>
    <w:rsid w:val="000938D7"/>
    <w:rsid w:val="00094B23"/>
    <w:rsid w:val="00097374"/>
    <w:rsid w:val="00097C40"/>
    <w:rsid w:val="000A047B"/>
    <w:rsid w:val="000A1D17"/>
    <w:rsid w:val="000A261C"/>
    <w:rsid w:val="000A32A0"/>
    <w:rsid w:val="000A5310"/>
    <w:rsid w:val="000A5785"/>
    <w:rsid w:val="000A6546"/>
    <w:rsid w:val="000A6C40"/>
    <w:rsid w:val="000A7483"/>
    <w:rsid w:val="000B1BB6"/>
    <w:rsid w:val="000B1F32"/>
    <w:rsid w:val="000B240E"/>
    <w:rsid w:val="000B53E0"/>
    <w:rsid w:val="000B7589"/>
    <w:rsid w:val="000B77B2"/>
    <w:rsid w:val="000B7939"/>
    <w:rsid w:val="000C0B89"/>
    <w:rsid w:val="000C3801"/>
    <w:rsid w:val="000C3EDB"/>
    <w:rsid w:val="000C5F6F"/>
    <w:rsid w:val="000C69F1"/>
    <w:rsid w:val="000C7854"/>
    <w:rsid w:val="000D02DB"/>
    <w:rsid w:val="000D34BE"/>
    <w:rsid w:val="000D3770"/>
    <w:rsid w:val="000D41C2"/>
    <w:rsid w:val="000D6494"/>
    <w:rsid w:val="000D6837"/>
    <w:rsid w:val="000D693C"/>
    <w:rsid w:val="000D731A"/>
    <w:rsid w:val="000D73A0"/>
    <w:rsid w:val="000E07F6"/>
    <w:rsid w:val="000E08D2"/>
    <w:rsid w:val="000E0F9C"/>
    <w:rsid w:val="000E0FB6"/>
    <w:rsid w:val="000E3C53"/>
    <w:rsid w:val="000E5277"/>
    <w:rsid w:val="000E5C1B"/>
    <w:rsid w:val="000E5D62"/>
    <w:rsid w:val="000E5DB9"/>
    <w:rsid w:val="000E5F84"/>
    <w:rsid w:val="000F1D22"/>
    <w:rsid w:val="000F2048"/>
    <w:rsid w:val="000F2EDF"/>
    <w:rsid w:val="000F3717"/>
    <w:rsid w:val="000F5552"/>
    <w:rsid w:val="000F6BB2"/>
    <w:rsid w:val="000F7181"/>
    <w:rsid w:val="00100EC0"/>
    <w:rsid w:val="00101AC8"/>
    <w:rsid w:val="001027E7"/>
    <w:rsid w:val="00103607"/>
    <w:rsid w:val="0010378A"/>
    <w:rsid w:val="00104A6A"/>
    <w:rsid w:val="00104E89"/>
    <w:rsid w:val="001054D3"/>
    <w:rsid w:val="001072D9"/>
    <w:rsid w:val="001075D1"/>
    <w:rsid w:val="00112476"/>
    <w:rsid w:val="00112ED3"/>
    <w:rsid w:val="00114CC7"/>
    <w:rsid w:val="00116503"/>
    <w:rsid w:val="0012012F"/>
    <w:rsid w:val="001212E4"/>
    <w:rsid w:val="001215D4"/>
    <w:rsid w:val="00122FD2"/>
    <w:rsid w:val="00123997"/>
    <w:rsid w:val="00125178"/>
    <w:rsid w:val="00125510"/>
    <w:rsid w:val="001262F9"/>
    <w:rsid w:val="00126823"/>
    <w:rsid w:val="0013154C"/>
    <w:rsid w:val="0013171C"/>
    <w:rsid w:val="00134517"/>
    <w:rsid w:val="001349ED"/>
    <w:rsid w:val="0013562F"/>
    <w:rsid w:val="00135842"/>
    <w:rsid w:val="00136277"/>
    <w:rsid w:val="00140FF8"/>
    <w:rsid w:val="00142B5E"/>
    <w:rsid w:val="00143B0F"/>
    <w:rsid w:val="001440C8"/>
    <w:rsid w:val="00144CFE"/>
    <w:rsid w:val="001467C2"/>
    <w:rsid w:val="001548C8"/>
    <w:rsid w:val="00154A0D"/>
    <w:rsid w:val="0015647F"/>
    <w:rsid w:val="001572B9"/>
    <w:rsid w:val="00157434"/>
    <w:rsid w:val="00157702"/>
    <w:rsid w:val="00157829"/>
    <w:rsid w:val="001619E0"/>
    <w:rsid w:val="00162143"/>
    <w:rsid w:val="00162232"/>
    <w:rsid w:val="00162DA3"/>
    <w:rsid w:val="00163355"/>
    <w:rsid w:val="001633F0"/>
    <w:rsid w:val="00163975"/>
    <w:rsid w:val="00163C81"/>
    <w:rsid w:val="0016401B"/>
    <w:rsid w:val="00165429"/>
    <w:rsid w:val="00166D3C"/>
    <w:rsid w:val="00170067"/>
    <w:rsid w:val="00171054"/>
    <w:rsid w:val="001747A4"/>
    <w:rsid w:val="00176A5D"/>
    <w:rsid w:val="00177A6F"/>
    <w:rsid w:val="0018126D"/>
    <w:rsid w:val="00182BC0"/>
    <w:rsid w:val="001835D9"/>
    <w:rsid w:val="00183BD2"/>
    <w:rsid w:val="0018469B"/>
    <w:rsid w:val="00185361"/>
    <w:rsid w:val="00186879"/>
    <w:rsid w:val="0018745D"/>
    <w:rsid w:val="00187B15"/>
    <w:rsid w:val="00190364"/>
    <w:rsid w:val="0019154F"/>
    <w:rsid w:val="001926DD"/>
    <w:rsid w:val="001927CB"/>
    <w:rsid w:val="00192E2B"/>
    <w:rsid w:val="00195595"/>
    <w:rsid w:val="001964C3"/>
    <w:rsid w:val="001973CF"/>
    <w:rsid w:val="001A47A3"/>
    <w:rsid w:val="001A57BC"/>
    <w:rsid w:val="001A7107"/>
    <w:rsid w:val="001B1112"/>
    <w:rsid w:val="001B12A2"/>
    <w:rsid w:val="001B2B67"/>
    <w:rsid w:val="001B566F"/>
    <w:rsid w:val="001B5784"/>
    <w:rsid w:val="001B5918"/>
    <w:rsid w:val="001B6375"/>
    <w:rsid w:val="001B7EFB"/>
    <w:rsid w:val="001C3382"/>
    <w:rsid w:val="001C3F07"/>
    <w:rsid w:val="001C492C"/>
    <w:rsid w:val="001C53F7"/>
    <w:rsid w:val="001C6F75"/>
    <w:rsid w:val="001D0BE4"/>
    <w:rsid w:val="001D25E8"/>
    <w:rsid w:val="001D3831"/>
    <w:rsid w:val="001D48B5"/>
    <w:rsid w:val="001D559C"/>
    <w:rsid w:val="001D588A"/>
    <w:rsid w:val="001D78D4"/>
    <w:rsid w:val="001E150E"/>
    <w:rsid w:val="001E1519"/>
    <w:rsid w:val="001E1D1A"/>
    <w:rsid w:val="001E3495"/>
    <w:rsid w:val="001E3B11"/>
    <w:rsid w:val="001E4569"/>
    <w:rsid w:val="001E5E54"/>
    <w:rsid w:val="001F0D96"/>
    <w:rsid w:val="001F1E30"/>
    <w:rsid w:val="001F2FDC"/>
    <w:rsid w:val="001F42FA"/>
    <w:rsid w:val="001F4D99"/>
    <w:rsid w:val="001F6B73"/>
    <w:rsid w:val="00200A3F"/>
    <w:rsid w:val="00200E98"/>
    <w:rsid w:val="00202E42"/>
    <w:rsid w:val="0020395C"/>
    <w:rsid w:val="00204E56"/>
    <w:rsid w:val="00205503"/>
    <w:rsid w:val="002079D5"/>
    <w:rsid w:val="002102C3"/>
    <w:rsid w:val="00210F65"/>
    <w:rsid w:val="00213ED0"/>
    <w:rsid w:val="00214D12"/>
    <w:rsid w:val="00217E4E"/>
    <w:rsid w:val="002205C2"/>
    <w:rsid w:val="00220D96"/>
    <w:rsid w:val="00220F9F"/>
    <w:rsid w:val="002211AD"/>
    <w:rsid w:val="002224E5"/>
    <w:rsid w:val="0022280D"/>
    <w:rsid w:val="002233F0"/>
    <w:rsid w:val="00225F65"/>
    <w:rsid w:val="00227347"/>
    <w:rsid w:val="0023156F"/>
    <w:rsid w:val="00231694"/>
    <w:rsid w:val="00231D55"/>
    <w:rsid w:val="00235BF2"/>
    <w:rsid w:val="00235D6B"/>
    <w:rsid w:val="00236CA7"/>
    <w:rsid w:val="00237FB7"/>
    <w:rsid w:val="002449EE"/>
    <w:rsid w:val="00244ABA"/>
    <w:rsid w:val="00244DAC"/>
    <w:rsid w:val="00246178"/>
    <w:rsid w:val="00251039"/>
    <w:rsid w:val="00252548"/>
    <w:rsid w:val="002536EA"/>
    <w:rsid w:val="002553FF"/>
    <w:rsid w:val="00255A78"/>
    <w:rsid w:val="00262B95"/>
    <w:rsid w:val="00262C7E"/>
    <w:rsid w:val="00262D0D"/>
    <w:rsid w:val="00262F8E"/>
    <w:rsid w:val="00262FB0"/>
    <w:rsid w:val="00265087"/>
    <w:rsid w:val="002652F8"/>
    <w:rsid w:val="00265F61"/>
    <w:rsid w:val="002663BC"/>
    <w:rsid w:val="002671F8"/>
    <w:rsid w:val="002674E1"/>
    <w:rsid w:val="00267677"/>
    <w:rsid w:val="0027274F"/>
    <w:rsid w:val="00273C04"/>
    <w:rsid w:val="00275982"/>
    <w:rsid w:val="00275A8B"/>
    <w:rsid w:val="00276C02"/>
    <w:rsid w:val="00281225"/>
    <w:rsid w:val="00281533"/>
    <w:rsid w:val="00283463"/>
    <w:rsid w:val="002841F9"/>
    <w:rsid w:val="00291FA2"/>
    <w:rsid w:val="00292ECE"/>
    <w:rsid w:val="002938FE"/>
    <w:rsid w:val="00295571"/>
    <w:rsid w:val="002979E8"/>
    <w:rsid w:val="002A1ED0"/>
    <w:rsid w:val="002A2981"/>
    <w:rsid w:val="002A323B"/>
    <w:rsid w:val="002A4362"/>
    <w:rsid w:val="002A7CEC"/>
    <w:rsid w:val="002B0525"/>
    <w:rsid w:val="002B3052"/>
    <w:rsid w:val="002B3540"/>
    <w:rsid w:val="002B5D9D"/>
    <w:rsid w:val="002B66C6"/>
    <w:rsid w:val="002B6F8E"/>
    <w:rsid w:val="002C01B4"/>
    <w:rsid w:val="002C024F"/>
    <w:rsid w:val="002C0402"/>
    <w:rsid w:val="002C4096"/>
    <w:rsid w:val="002C42D1"/>
    <w:rsid w:val="002C42FC"/>
    <w:rsid w:val="002C4696"/>
    <w:rsid w:val="002C48A5"/>
    <w:rsid w:val="002C5FD5"/>
    <w:rsid w:val="002C71F2"/>
    <w:rsid w:val="002C7530"/>
    <w:rsid w:val="002D0621"/>
    <w:rsid w:val="002D39AA"/>
    <w:rsid w:val="002D53BB"/>
    <w:rsid w:val="002D5E88"/>
    <w:rsid w:val="002D7DA9"/>
    <w:rsid w:val="002E0EA4"/>
    <w:rsid w:val="002E103C"/>
    <w:rsid w:val="002E1D2A"/>
    <w:rsid w:val="002E5684"/>
    <w:rsid w:val="002E68D8"/>
    <w:rsid w:val="002E7804"/>
    <w:rsid w:val="002E7864"/>
    <w:rsid w:val="002F1284"/>
    <w:rsid w:val="002F2F68"/>
    <w:rsid w:val="002F5885"/>
    <w:rsid w:val="002F5B89"/>
    <w:rsid w:val="002F63E6"/>
    <w:rsid w:val="002F6F1B"/>
    <w:rsid w:val="002F7735"/>
    <w:rsid w:val="00300EB7"/>
    <w:rsid w:val="00301B74"/>
    <w:rsid w:val="00302BB3"/>
    <w:rsid w:val="00303CD2"/>
    <w:rsid w:val="0030422E"/>
    <w:rsid w:val="00306009"/>
    <w:rsid w:val="0030609D"/>
    <w:rsid w:val="00307116"/>
    <w:rsid w:val="00310EB4"/>
    <w:rsid w:val="00312172"/>
    <w:rsid w:val="00312BA9"/>
    <w:rsid w:val="00313013"/>
    <w:rsid w:val="00313035"/>
    <w:rsid w:val="003151C1"/>
    <w:rsid w:val="00316530"/>
    <w:rsid w:val="003165F7"/>
    <w:rsid w:val="00317196"/>
    <w:rsid w:val="00320897"/>
    <w:rsid w:val="00322821"/>
    <w:rsid w:val="00322E5E"/>
    <w:rsid w:val="003257A8"/>
    <w:rsid w:val="0032588E"/>
    <w:rsid w:val="00325C41"/>
    <w:rsid w:val="00325E04"/>
    <w:rsid w:val="00330DEF"/>
    <w:rsid w:val="00331ACE"/>
    <w:rsid w:val="00331E9D"/>
    <w:rsid w:val="003327C3"/>
    <w:rsid w:val="00333024"/>
    <w:rsid w:val="003352FB"/>
    <w:rsid w:val="0033562A"/>
    <w:rsid w:val="00336CB6"/>
    <w:rsid w:val="00337F79"/>
    <w:rsid w:val="003410D5"/>
    <w:rsid w:val="00341334"/>
    <w:rsid w:val="00341631"/>
    <w:rsid w:val="00341B36"/>
    <w:rsid w:val="003431B6"/>
    <w:rsid w:val="00344634"/>
    <w:rsid w:val="00345613"/>
    <w:rsid w:val="003458C0"/>
    <w:rsid w:val="00346BA5"/>
    <w:rsid w:val="0034770D"/>
    <w:rsid w:val="00347CB8"/>
    <w:rsid w:val="00350AEC"/>
    <w:rsid w:val="00351078"/>
    <w:rsid w:val="003513FA"/>
    <w:rsid w:val="003528BB"/>
    <w:rsid w:val="00352A94"/>
    <w:rsid w:val="00353E11"/>
    <w:rsid w:val="00354204"/>
    <w:rsid w:val="003550CD"/>
    <w:rsid w:val="0035519E"/>
    <w:rsid w:val="003563E3"/>
    <w:rsid w:val="003602A8"/>
    <w:rsid w:val="0036181A"/>
    <w:rsid w:val="00365AA6"/>
    <w:rsid w:val="00366DC8"/>
    <w:rsid w:val="00367914"/>
    <w:rsid w:val="00371459"/>
    <w:rsid w:val="00371490"/>
    <w:rsid w:val="0037381F"/>
    <w:rsid w:val="00374568"/>
    <w:rsid w:val="00374743"/>
    <w:rsid w:val="0037544D"/>
    <w:rsid w:val="0037642E"/>
    <w:rsid w:val="00376AB0"/>
    <w:rsid w:val="0037796B"/>
    <w:rsid w:val="00380431"/>
    <w:rsid w:val="0038107B"/>
    <w:rsid w:val="003818E9"/>
    <w:rsid w:val="00382AA1"/>
    <w:rsid w:val="0038399F"/>
    <w:rsid w:val="0038574B"/>
    <w:rsid w:val="00385D24"/>
    <w:rsid w:val="00386441"/>
    <w:rsid w:val="00386D9E"/>
    <w:rsid w:val="00386E0B"/>
    <w:rsid w:val="00386E47"/>
    <w:rsid w:val="00392239"/>
    <w:rsid w:val="003927BC"/>
    <w:rsid w:val="00393B41"/>
    <w:rsid w:val="00395F53"/>
    <w:rsid w:val="00396278"/>
    <w:rsid w:val="00396EFE"/>
    <w:rsid w:val="003A2EB1"/>
    <w:rsid w:val="003A34C9"/>
    <w:rsid w:val="003A3EE0"/>
    <w:rsid w:val="003A4A38"/>
    <w:rsid w:val="003A4CDB"/>
    <w:rsid w:val="003A51FE"/>
    <w:rsid w:val="003A5F03"/>
    <w:rsid w:val="003B1001"/>
    <w:rsid w:val="003B1F74"/>
    <w:rsid w:val="003B351F"/>
    <w:rsid w:val="003B3694"/>
    <w:rsid w:val="003B4EB3"/>
    <w:rsid w:val="003B4F81"/>
    <w:rsid w:val="003B56E0"/>
    <w:rsid w:val="003B591F"/>
    <w:rsid w:val="003B78B5"/>
    <w:rsid w:val="003C00D6"/>
    <w:rsid w:val="003C032E"/>
    <w:rsid w:val="003C2F54"/>
    <w:rsid w:val="003C3E48"/>
    <w:rsid w:val="003C4C67"/>
    <w:rsid w:val="003C5375"/>
    <w:rsid w:val="003C685D"/>
    <w:rsid w:val="003C795A"/>
    <w:rsid w:val="003C79BB"/>
    <w:rsid w:val="003D0F88"/>
    <w:rsid w:val="003D31B5"/>
    <w:rsid w:val="003D41ED"/>
    <w:rsid w:val="003D55EF"/>
    <w:rsid w:val="003E2E43"/>
    <w:rsid w:val="003E3E74"/>
    <w:rsid w:val="003E489B"/>
    <w:rsid w:val="003E5137"/>
    <w:rsid w:val="003E667D"/>
    <w:rsid w:val="003E699E"/>
    <w:rsid w:val="003E70B1"/>
    <w:rsid w:val="003E7BC3"/>
    <w:rsid w:val="003F11E2"/>
    <w:rsid w:val="003F1241"/>
    <w:rsid w:val="003F2987"/>
    <w:rsid w:val="003F5425"/>
    <w:rsid w:val="003F5FE5"/>
    <w:rsid w:val="003F6185"/>
    <w:rsid w:val="003F6865"/>
    <w:rsid w:val="00404C0E"/>
    <w:rsid w:val="00405C58"/>
    <w:rsid w:val="00406059"/>
    <w:rsid w:val="004064B1"/>
    <w:rsid w:val="00410924"/>
    <w:rsid w:val="0041201E"/>
    <w:rsid w:val="00414BC1"/>
    <w:rsid w:val="004164A5"/>
    <w:rsid w:val="00417A51"/>
    <w:rsid w:val="00420859"/>
    <w:rsid w:val="00420A83"/>
    <w:rsid w:val="00421506"/>
    <w:rsid w:val="00422C01"/>
    <w:rsid w:val="00423715"/>
    <w:rsid w:val="00423F63"/>
    <w:rsid w:val="004250AF"/>
    <w:rsid w:val="0042538F"/>
    <w:rsid w:val="004253E6"/>
    <w:rsid w:val="0042647F"/>
    <w:rsid w:val="00426E65"/>
    <w:rsid w:val="00427FC6"/>
    <w:rsid w:val="004306AB"/>
    <w:rsid w:val="0043425F"/>
    <w:rsid w:val="004350DB"/>
    <w:rsid w:val="00436FAC"/>
    <w:rsid w:val="00440571"/>
    <w:rsid w:val="00440A13"/>
    <w:rsid w:val="0044358F"/>
    <w:rsid w:val="00444CD7"/>
    <w:rsid w:val="00445A00"/>
    <w:rsid w:val="004468FD"/>
    <w:rsid w:val="00451112"/>
    <w:rsid w:val="00451528"/>
    <w:rsid w:val="00451CA3"/>
    <w:rsid w:val="00452775"/>
    <w:rsid w:val="004530C1"/>
    <w:rsid w:val="00453188"/>
    <w:rsid w:val="004545DD"/>
    <w:rsid w:val="00455A78"/>
    <w:rsid w:val="004565F3"/>
    <w:rsid w:val="004570BA"/>
    <w:rsid w:val="00457484"/>
    <w:rsid w:val="00457EDD"/>
    <w:rsid w:val="00461399"/>
    <w:rsid w:val="00461528"/>
    <w:rsid w:val="0046227C"/>
    <w:rsid w:val="00462A90"/>
    <w:rsid w:val="00463A07"/>
    <w:rsid w:val="00464068"/>
    <w:rsid w:val="004647BA"/>
    <w:rsid w:val="00464932"/>
    <w:rsid w:val="00466440"/>
    <w:rsid w:val="0046672A"/>
    <w:rsid w:val="00466CA6"/>
    <w:rsid w:val="0046736D"/>
    <w:rsid w:val="00471387"/>
    <w:rsid w:val="00471963"/>
    <w:rsid w:val="004720DA"/>
    <w:rsid w:val="00472287"/>
    <w:rsid w:val="0047237C"/>
    <w:rsid w:val="00474654"/>
    <w:rsid w:val="004750E1"/>
    <w:rsid w:val="004800C1"/>
    <w:rsid w:val="0048094F"/>
    <w:rsid w:val="00480D32"/>
    <w:rsid w:val="00482605"/>
    <w:rsid w:val="004837C1"/>
    <w:rsid w:val="0048395A"/>
    <w:rsid w:val="00484002"/>
    <w:rsid w:val="004851C7"/>
    <w:rsid w:val="00485E80"/>
    <w:rsid w:val="00486C1A"/>
    <w:rsid w:val="00490156"/>
    <w:rsid w:val="00490ED9"/>
    <w:rsid w:val="0049203E"/>
    <w:rsid w:val="00492D93"/>
    <w:rsid w:val="0049421B"/>
    <w:rsid w:val="004971E3"/>
    <w:rsid w:val="004A1807"/>
    <w:rsid w:val="004A4B8D"/>
    <w:rsid w:val="004A505B"/>
    <w:rsid w:val="004B388F"/>
    <w:rsid w:val="004B3DA8"/>
    <w:rsid w:val="004B460C"/>
    <w:rsid w:val="004B65E7"/>
    <w:rsid w:val="004B6DAA"/>
    <w:rsid w:val="004C009F"/>
    <w:rsid w:val="004C1A67"/>
    <w:rsid w:val="004C1E2E"/>
    <w:rsid w:val="004C2401"/>
    <w:rsid w:val="004C2F65"/>
    <w:rsid w:val="004C3910"/>
    <w:rsid w:val="004C55F4"/>
    <w:rsid w:val="004C68E5"/>
    <w:rsid w:val="004C73B3"/>
    <w:rsid w:val="004C7427"/>
    <w:rsid w:val="004D11EE"/>
    <w:rsid w:val="004D15C6"/>
    <w:rsid w:val="004D2148"/>
    <w:rsid w:val="004D2FA4"/>
    <w:rsid w:val="004D3438"/>
    <w:rsid w:val="004D6653"/>
    <w:rsid w:val="004E1C8C"/>
    <w:rsid w:val="004E36C1"/>
    <w:rsid w:val="004E3FC5"/>
    <w:rsid w:val="004E6BCB"/>
    <w:rsid w:val="004E6EB7"/>
    <w:rsid w:val="004E77E5"/>
    <w:rsid w:val="004F1506"/>
    <w:rsid w:val="004F176F"/>
    <w:rsid w:val="004F186B"/>
    <w:rsid w:val="004F227C"/>
    <w:rsid w:val="004F3E7D"/>
    <w:rsid w:val="004F443E"/>
    <w:rsid w:val="004F6BC5"/>
    <w:rsid w:val="0050053D"/>
    <w:rsid w:val="0050192F"/>
    <w:rsid w:val="00502170"/>
    <w:rsid w:val="00502A30"/>
    <w:rsid w:val="00507902"/>
    <w:rsid w:val="00507BB2"/>
    <w:rsid w:val="00510A7B"/>
    <w:rsid w:val="00510AEB"/>
    <w:rsid w:val="00510C27"/>
    <w:rsid w:val="0051218B"/>
    <w:rsid w:val="00512B61"/>
    <w:rsid w:val="00514A78"/>
    <w:rsid w:val="00515737"/>
    <w:rsid w:val="00515E0A"/>
    <w:rsid w:val="00515FB9"/>
    <w:rsid w:val="005163D3"/>
    <w:rsid w:val="00516812"/>
    <w:rsid w:val="00517D3A"/>
    <w:rsid w:val="005202C0"/>
    <w:rsid w:val="00520366"/>
    <w:rsid w:val="005252D8"/>
    <w:rsid w:val="0053043A"/>
    <w:rsid w:val="00530A5E"/>
    <w:rsid w:val="00530B55"/>
    <w:rsid w:val="0053151F"/>
    <w:rsid w:val="00531EE8"/>
    <w:rsid w:val="00533F7D"/>
    <w:rsid w:val="00534D3F"/>
    <w:rsid w:val="00535818"/>
    <w:rsid w:val="00537DCE"/>
    <w:rsid w:val="0054043E"/>
    <w:rsid w:val="00541881"/>
    <w:rsid w:val="00542347"/>
    <w:rsid w:val="00546151"/>
    <w:rsid w:val="005461D2"/>
    <w:rsid w:val="005474D3"/>
    <w:rsid w:val="005478DA"/>
    <w:rsid w:val="00550E64"/>
    <w:rsid w:val="005524FC"/>
    <w:rsid w:val="00562429"/>
    <w:rsid w:val="0056267F"/>
    <w:rsid w:val="005659D0"/>
    <w:rsid w:val="00565AC0"/>
    <w:rsid w:val="00565C57"/>
    <w:rsid w:val="00566925"/>
    <w:rsid w:val="0056708E"/>
    <w:rsid w:val="00570786"/>
    <w:rsid w:val="00570A26"/>
    <w:rsid w:val="005733E3"/>
    <w:rsid w:val="00574C43"/>
    <w:rsid w:val="00575584"/>
    <w:rsid w:val="00576495"/>
    <w:rsid w:val="005766B0"/>
    <w:rsid w:val="00580982"/>
    <w:rsid w:val="00580E27"/>
    <w:rsid w:val="00583377"/>
    <w:rsid w:val="00584651"/>
    <w:rsid w:val="00585E73"/>
    <w:rsid w:val="0058732C"/>
    <w:rsid w:val="005873E8"/>
    <w:rsid w:val="00587AA3"/>
    <w:rsid w:val="0059151C"/>
    <w:rsid w:val="00591977"/>
    <w:rsid w:val="00591997"/>
    <w:rsid w:val="00594225"/>
    <w:rsid w:val="0059528A"/>
    <w:rsid w:val="005A18F9"/>
    <w:rsid w:val="005A22D3"/>
    <w:rsid w:val="005A2900"/>
    <w:rsid w:val="005A2D0C"/>
    <w:rsid w:val="005A2EE3"/>
    <w:rsid w:val="005A3ECE"/>
    <w:rsid w:val="005A41D0"/>
    <w:rsid w:val="005A4D99"/>
    <w:rsid w:val="005A60A0"/>
    <w:rsid w:val="005A6EBE"/>
    <w:rsid w:val="005B0DEA"/>
    <w:rsid w:val="005B1367"/>
    <w:rsid w:val="005B259C"/>
    <w:rsid w:val="005B3EB3"/>
    <w:rsid w:val="005B69B6"/>
    <w:rsid w:val="005B6FDF"/>
    <w:rsid w:val="005B7759"/>
    <w:rsid w:val="005C25B8"/>
    <w:rsid w:val="005C494B"/>
    <w:rsid w:val="005C5329"/>
    <w:rsid w:val="005C6136"/>
    <w:rsid w:val="005C6BF1"/>
    <w:rsid w:val="005C7120"/>
    <w:rsid w:val="005C7A73"/>
    <w:rsid w:val="005C7C14"/>
    <w:rsid w:val="005C7E3C"/>
    <w:rsid w:val="005D0301"/>
    <w:rsid w:val="005D21A9"/>
    <w:rsid w:val="005D2AD8"/>
    <w:rsid w:val="005D3443"/>
    <w:rsid w:val="005D42B2"/>
    <w:rsid w:val="005D43FA"/>
    <w:rsid w:val="005D47CA"/>
    <w:rsid w:val="005D61F1"/>
    <w:rsid w:val="005D63CF"/>
    <w:rsid w:val="005D6458"/>
    <w:rsid w:val="005D64B3"/>
    <w:rsid w:val="005D6993"/>
    <w:rsid w:val="005D7B15"/>
    <w:rsid w:val="005D7CEB"/>
    <w:rsid w:val="005E01E0"/>
    <w:rsid w:val="005E21C8"/>
    <w:rsid w:val="005E2623"/>
    <w:rsid w:val="005E35B4"/>
    <w:rsid w:val="005E35DC"/>
    <w:rsid w:val="005E3929"/>
    <w:rsid w:val="005E5F79"/>
    <w:rsid w:val="005E6F75"/>
    <w:rsid w:val="005E76EB"/>
    <w:rsid w:val="005F0A88"/>
    <w:rsid w:val="005F1427"/>
    <w:rsid w:val="005F2176"/>
    <w:rsid w:val="005F3404"/>
    <w:rsid w:val="0060495E"/>
    <w:rsid w:val="00604BF6"/>
    <w:rsid w:val="00605DB6"/>
    <w:rsid w:val="00606A54"/>
    <w:rsid w:val="00610F13"/>
    <w:rsid w:val="006111B7"/>
    <w:rsid w:val="0061149C"/>
    <w:rsid w:val="0061467D"/>
    <w:rsid w:val="00614C71"/>
    <w:rsid w:val="00614EFC"/>
    <w:rsid w:val="006162CD"/>
    <w:rsid w:val="006170E8"/>
    <w:rsid w:val="00620B7B"/>
    <w:rsid w:val="006210B8"/>
    <w:rsid w:val="0062112A"/>
    <w:rsid w:val="0062185B"/>
    <w:rsid w:val="0062336F"/>
    <w:rsid w:val="0062363D"/>
    <w:rsid w:val="00624D79"/>
    <w:rsid w:val="00624F99"/>
    <w:rsid w:val="006269A1"/>
    <w:rsid w:val="00626CBD"/>
    <w:rsid w:val="00630969"/>
    <w:rsid w:val="006310FD"/>
    <w:rsid w:val="00632846"/>
    <w:rsid w:val="00632976"/>
    <w:rsid w:val="0063585C"/>
    <w:rsid w:val="006358C9"/>
    <w:rsid w:val="006377E4"/>
    <w:rsid w:val="0064049A"/>
    <w:rsid w:val="006408C1"/>
    <w:rsid w:val="00641018"/>
    <w:rsid w:val="006417B3"/>
    <w:rsid w:val="006428D9"/>
    <w:rsid w:val="00642F7F"/>
    <w:rsid w:val="00646C22"/>
    <w:rsid w:val="00650C7C"/>
    <w:rsid w:val="00651AE6"/>
    <w:rsid w:val="00653D50"/>
    <w:rsid w:val="00655244"/>
    <w:rsid w:val="006552DB"/>
    <w:rsid w:val="0065591C"/>
    <w:rsid w:val="00655CB3"/>
    <w:rsid w:val="00656E13"/>
    <w:rsid w:val="0066174A"/>
    <w:rsid w:val="00663C92"/>
    <w:rsid w:val="00663DC0"/>
    <w:rsid w:val="00665F35"/>
    <w:rsid w:val="006660AB"/>
    <w:rsid w:val="006707CB"/>
    <w:rsid w:val="00670D98"/>
    <w:rsid w:val="006712B2"/>
    <w:rsid w:val="006714E4"/>
    <w:rsid w:val="0067189A"/>
    <w:rsid w:val="0067220E"/>
    <w:rsid w:val="006724FD"/>
    <w:rsid w:val="00672A2B"/>
    <w:rsid w:val="0067337F"/>
    <w:rsid w:val="00675281"/>
    <w:rsid w:val="00677325"/>
    <w:rsid w:val="006774EB"/>
    <w:rsid w:val="0068061B"/>
    <w:rsid w:val="00680CE7"/>
    <w:rsid w:val="006812AC"/>
    <w:rsid w:val="00681E99"/>
    <w:rsid w:val="00687FDA"/>
    <w:rsid w:val="00690072"/>
    <w:rsid w:val="00690A00"/>
    <w:rsid w:val="00691DB5"/>
    <w:rsid w:val="00692150"/>
    <w:rsid w:val="00692605"/>
    <w:rsid w:val="00694946"/>
    <w:rsid w:val="0069512D"/>
    <w:rsid w:val="006953A2"/>
    <w:rsid w:val="00697BBC"/>
    <w:rsid w:val="006A009A"/>
    <w:rsid w:val="006A064D"/>
    <w:rsid w:val="006A0E40"/>
    <w:rsid w:val="006A1B39"/>
    <w:rsid w:val="006A1B7F"/>
    <w:rsid w:val="006A1CF4"/>
    <w:rsid w:val="006A29E1"/>
    <w:rsid w:val="006A3853"/>
    <w:rsid w:val="006A40B5"/>
    <w:rsid w:val="006A41A4"/>
    <w:rsid w:val="006A448D"/>
    <w:rsid w:val="006A6110"/>
    <w:rsid w:val="006B00FC"/>
    <w:rsid w:val="006B39D7"/>
    <w:rsid w:val="006B5AFE"/>
    <w:rsid w:val="006C1233"/>
    <w:rsid w:val="006C14E5"/>
    <w:rsid w:val="006C1741"/>
    <w:rsid w:val="006C1BBB"/>
    <w:rsid w:val="006C1FF9"/>
    <w:rsid w:val="006C323C"/>
    <w:rsid w:val="006C4946"/>
    <w:rsid w:val="006C5489"/>
    <w:rsid w:val="006C5B66"/>
    <w:rsid w:val="006C5E85"/>
    <w:rsid w:val="006C5EC4"/>
    <w:rsid w:val="006C65B5"/>
    <w:rsid w:val="006C70BC"/>
    <w:rsid w:val="006C7428"/>
    <w:rsid w:val="006C77F3"/>
    <w:rsid w:val="006D10C2"/>
    <w:rsid w:val="006D2522"/>
    <w:rsid w:val="006D338C"/>
    <w:rsid w:val="006D6CE0"/>
    <w:rsid w:val="006E017F"/>
    <w:rsid w:val="006E0BFE"/>
    <w:rsid w:val="006E14CA"/>
    <w:rsid w:val="006E16E6"/>
    <w:rsid w:val="006E1D94"/>
    <w:rsid w:val="006E4487"/>
    <w:rsid w:val="006E463F"/>
    <w:rsid w:val="006E6265"/>
    <w:rsid w:val="006E642E"/>
    <w:rsid w:val="006F1481"/>
    <w:rsid w:val="006F181E"/>
    <w:rsid w:val="006F2B52"/>
    <w:rsid w:val="006F2B5E"/>
    <w:rsid w:val="006F34C9"/>
    <w:rsid w:val="006F350C"/>
    <w:rsid w:val="006F36CF"/>
    <w:rsid w:val="006F512E"/>
    <w:rsid w:val="006F75F4"/>
    <w:rsid w:val="00700049"/>
    <w:rsid w:val="00700E3A"/>
    <w:rsid w:val="007040FB"/>
    <w:rsid w:val="007045C0"/>
    <w:rsid w:val="00705381"/>
    <w:rsid w:val="00705AD3"/>
    <w:rsid w:val="00706092"/>
    <w:rsid w:val="00706B36"/>
    <w:rsid w:val="00710A4A"/>
    <w:rsid w:val="00710E5A"/>
    <w:rsid w:val="00711FAD"/>
    <w:rsid w:val="0071273F"/>
    <w:rsid w:val="0071331E"/>
    <w:rsid w:val="00715993"/>
    <w:rsid w:val="007173CA"/>
    <w:rsid w:val="00717F9F"/>
    <w:rsid w:val="007206F5"/>
    <w:rsid w:val="00720AEF"/>
    <w:rsid w:val="00723CBF"/>
    <w:rsid w:val="00724242"/>
    <w:rsid w:val="00726205"/>
    <w:rsid w:val="007268E9"/>
    <w:rsid w:val="0072737E"/>
    <w:rsid w:val="00730006"/>
    <w:rsid w:val="00730B3C"/>
    <w:rsid w:val="00731703"/>
    <w:rsid w:val="00731847"/>
    <w:rsid w:val="00732368"/>
    <w:rsid w:val="00735B2C"/>
    <w:rsid w:val="00735CBC"/>
    <w:rsid w:val="00736C35"/>
    <w:rsid w:val="00737008"/>
    <w:rsid w:val="007401FB"/>
    <w:rsid w:val="007427E1"/>
    <w:rsid w:val="00743C30"/>
    <w:rsid w:val="00745684"/>
    <w:rsid w:val="00745AF9"/>
    <w:rsid w:val="00745C0A"/>
    <w:rsid w:val="0074687D"/>
    <w:rsid w:val="007518A1"/>
    <w:rsid w:val="007541AB"/>
    <w:rsid w:val="00755EAA"/>
    <w:rsid w:val="0075611F"/>
    <w:rsid w:val="00757803"/>
    <w:rsid w:val="00757A4C"/>
    <w:rsid w:val="00757E9B"/>
    <w:rsid w:val="00760739"/>
    <w:rsid w:val="0076083F"/>
    <w:rsid w:val="00762AE6"/>
    <w:rsid w:val="00762DE2"/>
    <w:rsid w:val="007637C0"/>
    <w:rsid w:val="00764666"/>
    <w:rsid w:val="00764958"/>
    <w:rsid w:val="00764AE9"/>
    <w:rsid w:val="0076617D"/>
    <w:rsid w:val="00766A5F"/>
    <w:rsid w:val="00771203"/>
    <w:rsid w:val="007768ED"/>
    <w:rsid w:val="00777271"/>
    <w:rsid w:val="00777BE1"/>
    <w:rsid w:val="00777DA0"/>
    <w:rsid w:val="00780A8B"/>
    <w:rsid w:val="00781BFD"/>
    <w:rsid w:val="00782865"/>
    <w:rsid w:val="0078337D"/>
    <w:rsid w:val="00784ADA"/>
    <w:rsid w:val="0078604F"/>
    <w:rsid w:val="00786263"/>
    <w:rsid w:val="00786EC9"/>
    <w:rsid w:val="00790569"/>
    <w:rsid w:val="00792B0A"/>
    <w:rsid w:val="00792D85"/>
    <w:rsid w:val="007945C9"/>
    <w:rsid w:val="007961D9"/>
    <w:rsid w:val="0079667E"/>
    <w:rsid w:val="00796C12"/>
    <w:rsid w:val="00796F9B"/>
    <w:rsid w:val="007A0642"/>
    <w:rsid w:val="007A331C"/>
    <w:rsid w:val="007A33C8"/>
    <w:rsid w:val="007A43BC"/>
    <w:rsid w:val="007A4EF0"/>
    <w:rsid w:val="007A5CED"/>
    <w:rsid w:val="007A6AF5"/>
    <w:rsid w:val="007A7B60"/>
    <w:rsid w:val="007B38EF"/>
    <w:rsid w:val="007B5285"/>
    <w:rsid w:val="007B6A7A"/>
    <w:rsid w:val="007B746A"/>
    <w:rsid w:val="007B7AAF"/>
    <w:rsid w:val="007C06D7"/>
    <w:rsid w:val="007C09FE"/>
    <w:rsid w:val="007C344F"/>
    <w:rsid w:val="007C374C"/>
    <w:rsid w:val="007C39E7"/>
    <w:rsid w:val="007C6F83"/>
    <w:rsid w:val="007D0B02"/>
    <w:rsid w:val="007D26EE"/>
    <w:rsid w:val="007D331B"/>
    <w:rsid w:val="007D39EA"/>
    <w:rsid w:val="007D408A"/>
    <w:rsid w:val="007D562D"/>
    <w:rsid w:val="007E218E"/>
    <w:rsid w:val="007E4BB5"/>
    <w:rsid w:val="007E6890"/>
    <w:rsid w:val="007E73A0"/>
    <w:rsid w:val="007E75D3"/>
    <w:rsid w:val="007F359F"/>
    <w:rsid w:val="007F5C52"/>
    <w:rsid w:val="007F5E2A"/>
    <w:rsid w:val="007F6640"/>
    <w:rsid w:val="007F68A8"/>
    <w:rsid w:val="007F75B1"/>
    <w:rsid w:val="00800D14"/>
    <w:rsid w:val="0080194E"/>
    <w:rsid w:val="00801B01"/>
    <w:rsid w:val="00801F8F"/>
    <w:rsid w:val="008028DE"/>
    <w:rsid w:val="00802FE5"/>
    <w:rsid w:val="008039B9"/>
    <w:rsid w:val="008058E5"/>
    <w:rsid w:val="00806485"/>
    <w:rsid w:val="00810715"/>
    <w:rsid w:val="00811F84"/>
    <w:rsid w:val="00814C52"/>
    <w:rsid w:val="00816738"/>
    <w:rsid w:val="00816BCB"/>
    <w:rsid w:val="00817CD5"/>
    <w:rsid w:val="008205EC"/>
    <w:rsid w:val="00821247"/>
    <w:rsid w:val="00821BC7"/>
    <w:rsid w:val="00821E34"/>
    <w:rsid w:val="008226EE"/>
    <w:rsid w:val="00822F10"/>
    <w:rsid w:val="00823386"/>
    <w:rsid w:val="008234D2"/>
    <w:rsid w:val="00825E15"/>
    <w:rsid w:val="008261E4"/>
    <w:rsid w:val="008316A8"/>
    <w:rsid w:val="008331E2"/>
    <w:rsid w:val="00833D3C"/>
    <w:rsid w:val="00835180"/>
    <w:rsid w:val="008357DD"/>
    <w:rsid w:val="00840825"/>
    <w:rsid w:val="0084173A"/>
    <w:rsid w:val="008418C2"/>
    <w:rsid w:val="00843B98"/>
    <w:rsid w:val="00844001"/>
    <w:rsid w:val="008467F5"/>
    <w:rsid w:val="00847C86"/>
    <w:rsid w:val="008513AF"/>
    <w:rsid w:val="008514B6"/>
    <w:rsid w:val="0085257B"/>
    <w:rsid w:val="008529A7"/>
    <w:rsid w:val="008539F6"/>
    <w:rsid w:val="00854BDC"/>
    <w:rsid w:val="0085649B"/>
    <w:rsid w:val="0086067A"/>
    <w:rsid w:val="00862657"/>
    <w:rsid w:val="00863963"/>
    <w:rsid w:val="00863E85"/>
    <w:rsid w:val="008645EC"/>
    <w:rsid w:val="00865A7D"/>
    <w:rsid w:val="008675B8"/>
    <w:rsid w:val="00872274"/>
    <w:rsid w:val="00873D7A"/>
    <w:rsid w:val="00873E23"/>
    <w:rsid w:val="0087557A"/>
    <w:rsid w:val="00876A09"/>
    <w:rsid w:val="00882669"/>
    <w:rsid w:val="00882AAA"/>
    <w:rsid w:val="00883CBE"/>
    <w:rsid w:val="008847A9"/>
    <w:rsid w:val="008848B8"/>
    <w:rsid w:val="00884F08"/>
    <w:rsid w:val="0088751C"/>
    <w:rsid w:val="00887D58"/>
    <w:rsid w:val="008952C0"/>
    <w:rsid w:val="00895F23"/>
    <w:rsid w:val="008962DA"/>
    <w:rsid w:val="00896DC2"/>
    <w:rsid w:val="0089756F"/>
    <w:rsid w:val="008A152C"/>
    <w:rsid w:val="008A621D"/>
    <w:rsid w:val="008A6B1C"/>
    <w:rsid w:val="008A6BA6"/>
    <w:rsid w:val="008B28AA"/>
    <w:rsid w:val="008B2D52"/>
    <w:rsid w:val="008B4E59"/>
    <w:rsid w:val="008B6DB4"/>
    <w:rsid w:val="008C2583"/>
    <w:rsid w:val="008C5273"/>
    <w:rsid w:val="008C5E71"/>
    <w:rsid w:val="008C5F61"/>
    <w:rsid w:val="008C63AF"/>
    <w:rsid w:val="008C6C5A"/>
    <w:rsid w:val="008D0916"/>
    <w:rsid w:val="008D32E1"/>
    <w:rsid w:val="008D3DA8"/>
    <w:rsid w:val="008D5380"/>
    <w:rsid w:val="008D70E2"/>
    <w:rsid w:val="008D7C1A"/>
    <w:rsid w:val="008E0A3C"/>
    <w:rsid w:val="008E1E40"/>
    <w:rsid w:val="008E29FC"/>
    <w:rsid w:val="008E6142"/>
    <w:rsid w:val="008E7228"/>
    <w:rsid w:val="008F013E"/>
    <w:rsid w:val="008F141D"/>
    <w:rsid w:val="008F1A2E"/>
    <w:rsid w:val="008F2333"/>
    <w:rsid w:val="008F2BF9"/>
    <w:rsid w:val="008F44F2"/>
    <w:rsid w:val="008F5EA9"/>
    <w:rsid w:val="008F7022"/>
    <w:rsid w:val="008F7D18"/>
    <w:rsid w:val="008F7D56"/>
    <w:rsid w:val="00901465"/>
    <w:rsid w:val="009018F4"/>
    <w:rsid w:val="00903EAF"/>
    <w:rsid w:val="00904A80"/>
    <w:rsid w:val="0090541F"/>
    <w:rsid w:val="0090736C"/>
    <w:rsid w:val="0091035A"/>
    <w:rsid w:val="00912EA0"/>
    <w:rsid w:val="00913407"/>
    <w:rsid w:val="00913D50"/>
    <w:rsid w:val="00916580"/>
    <w:rsid w:val="009200E8"/>
    <w:rsid w:val="00921733"/>
    <w:rsid w:val="009253B4"/>
    <w:rsid w:val="00926B68"/>
    <w:rsid w:val="00927194"/>
    <w:rsid w:val="00930634"/>
    <w:rsid w:val="0093184A"/>
    <w:rsid w:val="00933447"/>
    <w:rsid w:val="00934A2E"/>
    <w:rsid w:val="0093515E"/>
    <w:rsid w:val="0093738D"/>
    <w:rsid w:val="009402BE"/>
    <w:rsid w:val="00940CB1"/>
    <w:rsid w:val="009431F6"/>
    <w:rsid w:val="00946B6C"/>
    <w:rsid w:val="00946E52"/>
    <w:rsid w:val="00947141"/>
    <w:rsid w:val="00952443"/>
    <w:rsid w:val="00953757"/>
    <w:rsid w:val="00954B45"/>
    <w:rsid w:val="00954DD9"/>
    <w:rsid w:val="0095573F"/>
    <w:rsid w:val="0095657F"/>
    <w:rsid w:val="00956995"/>
    <w:rsid w:val="0096253A"/>
    <w:rsid w:val="0096683E"/>
    <w:rsid w:val="0097013D"/>
    <w:rsid w:val="009723B0"/>
    <w:rsid w:val="00974747"/>
    <w:rsid w:val="009768E2"/>
    <w:rsid w:val="009851F1"/>
    <w:rsid w:val="0098532E"/>
    <w:rsid w:val="00991858"/>
    <w:rsid w:val="009939C7"/>
    <w:rsid w:val="00996BE9"/>
    <w:rsid w:val="00997E91"/>
    <w:rsid w:val="009A00D4"/>
    <w:rsid w:val="009A0460"/>
    <w:rsid w:val="009A14D9"/>
    <w:rsid w:val="009A19FF"/>
    <w:rsid w:val="009A32B9"/>
    <w:rsid w:val="009A3DA5"/>
    <w:rsid w:val="009A5431"/>
    <w:rsid w:val="009A5C9E"/>
    <w:rsid w:val="009A6CED"/>
    <w:rsid w:val="009A6DAB"/>
    <w:rsid w:val="009B06A0"/>
    <w:rsid w:val="009B1AB8"/>
    <w:rsid w:val="009B2B3F"/>
    <w:rsid w:val="009B366F"/>
    <w:rsid w:val="009B792D"/>
    <w:rsid w:val="009B7F8D"/>
    <w:rsid w:val="009C00D3"/>
    <w:rsid w:val="009C0F3A"/>
    <w:rsid w:val="009C1668"/>
    <w:rsid w:val="009C1C93"/>
    <w:rsid w:val="009C2135"/>
    <w:rsid w:val="009C2942"/>
    <w:rsid w:val="009C2978"/>
    <w:rsid w:val="009C30AC"/>
    <w:rsid w:val="009C354D"/>
    <w:rsid w:val="009C5162"/>
    <w:rsid w:val="009C577E"/>
    <w:rsid w:val="009C7404"/>
    <w:rsid w:val="009D17AB"/>
    <w:rsid w:val="009D1871"/>
    <w:rsid w:val="009D2CFE"/>
    <w:rsid w:val="009D34D8"/>
    <w:rsid w:val="009D572B"/>
    <w:rsid w:val="009D5D66"/>
    <w:rsid w:val="009D7295"/>
    <w:rsid w:val="009D7493"/>
    <w:rsid w:val="009E4E57"/>
    <w:rsid w:val="009E5034"/>
    <w:rsid w:val="009E67D2"/>
    <w:rsid w:val="009F1F76"/>
    <w:rsid w:val="009F2642"/>
    <w:rsid w:val="009F51A9"/>
    <w:rsid w:val="009F6E97"/>
    <w:rsid w:val="009F7FF8"/>
    <w:rsid w:val="00A00AB4"/>
    <w:rsid w:val="00A00FBA"/>
    <w:rsid w:val="00A0108D"/>
    <w:rsid w:val="00A056D9"/>
    <w:rsid w:val="00A06E51"/>
    <w:rsid w:val="00A073DA"/>
    <w:rsid w:val="00A07D16"/>
    <w:rsid w:val="00A11985"/>
    <w:rsid w:val="00A120C8"/>
    <w:rsid w:val="00A12FD4"/>
    <w:rsid w:val="00A13A79"/>
    <w:rsid w:val="00A13D5E"/>
    <w:rsid w:val="00A14EE4"/>
    <w:rsid w:val="00A17362"/>
    <w:rsid w:val="00A209E6"/>
    <w:rsid w:val="00A20C4E"/>
    <w:rsid w:val="00A24944"/>
    <w:rsid w:val="00A268BD"/>
    <w:rsid w:val="00A26E81"/>
    <w:rsid w:val="00A30D93"/>
    <w:rsid w:val="00A31DC2"/>
    <w:rsid w:val="00A31EFA"/>
    <w:rsid w:val="00A34116"/>
    <w:rsid w:val="00A34DC4"/>
    <w:rsid w:val="00A4164B"/>
    <w:rsid w:val="00A4239E"/>
    <w:rsid w:val="00A4499C"/>
    <w:rsid w:val="00A45338"/>
    <w:rsid w:val="00A45FCA"/>
    <w:rsid w:val="00A4605D"/>
    <w:rsid w:val="00A46F74"/>
    <w:rsid w:val="00A47840"/>
    <w:rsid w:val="00A50679"/>
    <w:rsid w:val="00A5077B"/>
    <w:rsid w:val="00A509FF"/>
    <w:rsid w:val="00A521B7"/>
    <w:rsid w:val="00A52F5C"/>
    <w:rsid w:val="00A53099"/>
    <w:rsid w:val="00A535AC"/>
    <w:rsid w:val="00A5423B"/>
    <w:rsid w:val="00A550CB"/>
    <w:rsid w:val="00A56B16"/>
    <w:rsid w:val="00A60EA1"/>
    <w:rsid w:val="00A61826"/>
    <w:rsid w:val="00A6195F"/>
    <w:rsid w:val="00A627F8"/>
    <w:rsid w:val="00A63395"/>
    <w:rsid w:val="00A63E2F"/>
    <w:rsid w:val="00A65072"/>
    <w:rsid w:val="00A67B56"/>
    <w:rsid w:val="00A7078D"/>
    <w:rsid w:val="00A74B23"/>
    <w:rsid w:val="00A760A0"/>
    <w:rsid w:val="00A777F6"/>
    <w:rsid w:val="00A77829"/>
    <w:rsid w:val="00A77C61"/>
    <w:rsid w:val="00A816D0"/>
    <w:rsid w:val="00A86D38"/>
    <w:rsid w:val="00A912BE"/>
    <w:rsid w:val="00A93EBD"/>
    <w:rsid w:val="00A946A2"/>
    <w:rsid w:val="00A95AB1"/>
    <w:rsid w:val="00A97389"/>
    <w:rsid w:val="00AA0DC1"/>
    <w:rsid w:val="00AA1A2C"/>
    <w:rsid w:val="00AA2716"/>
    <w:rsid w:val="00AA3A2A"/>
    <w:rsid w:val="00AA3C7C"/>
    <w:rsid w:val="00AA4820"/>
    <w:rsid w:val="00AA5CA2"/>
    <w:rsid w:val="00AA75BC"/>
    <w:rsid w:val="00AB0BCF"/>
    <w:rsid w:val="00AB383C"/>
    <w:rsid w:val="00AB511F"/>
    <w:rsid w:val="00AB6553"/>
    <w:rsid w:val="00AB73D8"/>
    <w:rsid w:val="00AB789D"/>
    <w:rsid w:val="00AB7DA6"/>
    <w:rsid w:val="00AC09C7"/>
    <w:rsid w:val="00AC0C20"/>
    <w:rsid w:val="00AC15FC"/>
    <w:rsid w:val="00AC5363"/>
    <w:rsid w:val="00AC5842"/>
    <w:rsid w:val="00AC5C22"/>
    <w:rsid w:val="00AC5CE6"/>
    <w:rsid w:val="00AC652B"/>
    <w:rsid w:val="00AC6B07"/>
    <w:rsid w:val="00AC7E6C"/>
    <w:rsid w:val="00AD01CE"/>
    <w:rsid w:val="00AD39FF"/>
    <w:rsid w:val="00AD54CA"/>
    <w:rsid w:val="00AD54D1"/>
    <w:rsid w:val="00AD61C5"/>
    <w:rsid w:val="00AD6C15"/>
    <w:rsid w:val="00AD7AE5"/>
    <w:rsid w:val="00AD7B21"/>
    <w:rsid w:val="00AE015B"/>
    <w:rsid w:val="00AE046B"/>
    <w:rsid w:val="00AE05C4"/>
    <w:rsid w:val="00AE0F57"/>
    <w:rsid w:val="00AE1F96"/>
    <w:rsid w:val="00AE2DBF"/>
    <w:rsid w:val="00AE4E67"/>
    <w:rsid w:val="00AE5F05"/>
    <w:rsid w:val="00AE64E7"/>
    <w:rsid w:val="00AF055D"/>
    <w:rsid w:val="00AF1476"/>
    <w:rsid w:val="00AF1635"/>
    <w:rsid w:val="00AF219B"/>
    <w:rsid w:val="00AF34DD"/>
    <w:rsid w:val="00AF35FF"/>
    <w:rsid w:val="00AF3E90"/>
    <w:rsid w:val="00AF6736"/>
    <w:rsid w:val="00AF75EE"/>
    <w:rsid w:val="00B003DC"/>
    <w:rsid w:val="00B01998"/>
    <w:rsid w:val="00B02A94"/>
    <w:rsid w:val="00B043D5"/>
    <w:rsid w:val="00B07D42"/>
    <w:rsid w:val="00B10014"/>
    <w:rsid w:val="00B133CB"/>
    <w:rsid w:val="00B13FD0"/>
    <w:rsid w:val="00B14202"/>
    <w:rsid w:val="00B15B9A"/>
    <w:rsid w:val="00B16C31"/>
    <w:rsid w:val="00B2141A"/>
    <w:rsid w:val="00B21678"/>
    <w:rsid w:val="00B2186E"/>
    <w:rsid w:val="00B236A3"/>
    <w:rsid w:val="00B24C5A"/>
    <w:rsid w:val="00B2564D"/>
    <w:rsid w:val="00B32406"/>
    <w:rsid w:val="00B34F71"/>
    <w:rsid w:val="00B35DEA"/>
    <w:rsid w:val="00B3673C"/>
    <w:rsid w:val="00B37328"/>
    <w:rsid w:val="00B407C1"/>
    <w:rsid w:val="00B40FF6"/>
    <w:rsid w:val="00B4104A"/>
    <w:rsid w:val="00B44610"/>
    <w:rsid w:val="00B45989"/>
    <w:rsid w:val="00B4655B"/>
    <w:rsid w:val="00B47CF3"/>
    <w:rsid w:val="00B50CAA"/>
    <w:rsid w:val="00B513A3"/>
    <w:rsid w:val="00B51641"/>
    <w:rsid w:val="00B54FBF"/>
    <w:rsid w:val="00B57030"/>
    <w:rsid w:val="00B57EF6"/>
    <w:rsid w:val="00B608CF"/>
    <w:rsid w:val="00B61935"/>
    <w:rsid w:val="00B62CFD"/>
    <w:rsid w:val="00B64349"/>
    <w:rsid w:val="00B64572"/>
    <w:rsid w:val="00B64D7E"/>
    <w:rsid w:val="00B660B4"/>
    <w:rsid w:val="00B67E33"/>
    <w:rsid w:val="00B719FD"/>
    <w:rsid w:val="00B72DF7"/>
    <w:rsid w:val="00B743D1"/>
    <w:rsid w:val="00B7733D"/>
    <w:rsid w:val="00B77749"/>
    <w:rsid w:val="00B81C04"/>
    <w:rsid w:val="00B82816"/>
    <w:rsid w:val="00B85D65"/>
    <w:rsid w:val="00B865CB"/>
    <w:rsid w:val="00B86918"/>
    <w:rsid w:val="00B878D1"/>
    <w:rsid w:val="00B87E24"/>
    <w:rsid w:val="00B9149D"/>
    <w:rsid w:val="00B93C19"/>
    <w:rsid w:val="00B9645C"/>
    <w:rsid w:val="00B96880"/>
    <w:rsid w:val="00B96C9E"/>
    <w:rsid w:val="00B97D5E"/>
    <w:rsid w:val="00BA0CBE"/>
    <w:rsid w:val="00BA1FA6"/>
    <w:rsid w:val="00BA2783"/>
    <w:rsid w:val="00BA39BE"/>
    <w:rsid w:val="00BA480A"/>
    <w:rsid w:val="00BA639B"/>
    <w:rsid w:val="00BA6E39"/>
    <w:rsid w:val="00BB0382"/>
    <w:rsid w:val="00BB53C5"/>
    <w:rsid w:val="00BB5FC5"/>
    <w:rsid w:val="00BC3647"/>
    <w:rsid w:val="00BC36FD"/>
    <w:rsid w:val="00BC5982"/>
    <w:rsid w:val="00BD0348"/>
    <w:rsid w:val="00BD173D"/>
    <w:rsid w:val="00BD3455"/>
    <w:rsid w:val="00BD41CF"/>
    <w:rsid w:val="00BD535C"/>
    <w:rsid w:val="00BD543E"/>
    <w:rsid w:val="00BE039D"/>
    <w:rsid w:val="00BE22D2"/>
    <w:rsid w:val="00BE2B0D"/>
    <w:rsid w:val="00BE4849"/>
    <w:rsid w:val="00BE4CD5"/>
    <w:rsid w:val="00BE7C70"/>
    <w:rsid w:val="00BF1AAC"/>
    <w:rsid w:val="00BF1CA1"/>
    <w:rsid w:val="00BF22F5"/>
    <w:rsid w:val="00BF2A64"/>
    <w:rsid w:val="00BF2B0D"/>
    <w:rsid w:val="00BF3107"/>
    <w:rsid w:val="00BF4292"/>
    <w:rsid w:val="00BF5CBB"/>
    <w:rsid w:val="00C00900"/>
    <w:rsid w:val="00C00B3C"/>
    <w:rsid w:val="00C0238D"/>
    <w:rsid w:val="00C04F9C"/>
    <w:rsid w:val="00C04FA2"/>
    <w:rsid w:val="00C07FB5"/>
    <w:rsid w:val="00C10685"/>
    <w:rsid w:val="00C1071F"/>
    <w:rsid w:val="00C1223A"/>
    <w:rsid w:val="00C13283"/>
    <w:rsid w:val="00C14773"/>
    <w:rsid w:val="00C158B5"/>
    <w:rsid w:val="00C170FB"/>
    <w:rsid w:val="00C171A3"/>
    <w:rsid w:val="00C21BD8"/>
    <w:rsid w:val="00C21D0F"/>
    <w:rsid w:val="00C233F0"/>
    <w:rsid w:val="00C23944"/>
    <w:rsid w:val="00C264D0"/>
    <w:rsid w:val="00C267F3"/>
    <w:rsid w:val="00C2686E"/>
    <w:rsid w:val="00C26A09"/>
    <w:rsid w:val="00C275F5"/>
    <w:rsid w:val="00C31260"/>
    <w:rsid w:val="00C316CD"/>
    <w:rsid w:val="00C31933"/>
    <w:rsid w:val="00C32C92"/>
    <w:rsid w:val="00C34BBD"/>
    <w:rsid w:val="00C34C72"/>
    <w:rsid w:val="00C34FE4"/>
    <w:rsid w:val="00C35559"/>
    <w:rsid w:val="00C35687"/>
    <w:rsid w:val="00C35E1C"/>
    <w:rsid w:val="00C374F6"/>
    <w:rsid w:val="00C37FFB"/>
    <w:rsid w:val="00C401E0"/>
    <w:rsid w:val="00C4099B"/>
    <w:rsid w:val="00C42539"/>
    <w:rsid w:val="00C43023"/>
    <w:rsid w:val="00C43123"/>
    <w:rsid w:val="00C442A9"/>
    <w:rsid w:val="00C45F59"/>
    <w:rsid w:val="00C4777D"/>
    <w:rsid w:val="00C47A17"/>
    <w:rsid w:val="00C53741"/>
    <w:rsid w:val="00C53F92"/>
    <w:rsid w:val="00C63C27"/>
    <w:rsid w:val="00C65D42"/>
    <w:rsid w:val="00C6612B"/>
    <w:rsid w:val="00C66714"/>
    <w:rsid w:val="00C678D3"/>
    <w:rsid w:val="00C67E5B"/>
    <w:rsid w:val="00C70BB0"/>
    <w:rsid w:val="00C7147C"/>
    <w:rsid w:val="00C73B83"/>
    <w:rsid w:val="00C73DEE"/>
    <w:rsid w:val="00C74504"/>
    <w:rsid w:val="00C74BE2"/>
    <w:rsid w:val="00C75C27"/>
    <w:rsid w:val="00C75EAF"/>
    <w:rsid w:val="00C80D0D"/>
    <w:rsid w:val="00C820A1"/>
    <w:rsid w:val="00C8427C"/>
    <w:rsid w:val="00C84464"/>
    <w:rsid w:val="00C8625B"/>
    <w:rsid w:val="00C865D9"/>
    <w:rsid w:val="00C91B1F"/>
    <w:rsid w:val="00C94815"/>
    <w:rsid w:val="00C94E9C"/>
    <w:rsid w:val="00C9671B"/>
    <w:rsid w:val="00C97450"/>
    <w:rsid w:val="00C97BBC"/>
    <w:rsid w:val="00CA13B4"/>
    <w:rsid w:val="00CA2517"/>
    <w:rsid w:val="00CA4C20"/>
    <w:rsid w:val="00CA6A10"/>
    <w:rsid w:val="00CB2B4D"/>
    <w:rsid w:val="00CB3460"/>
    <w:rsid w:val="00CB3DCA"/>
    <w:rsid w:val="00CB5268"/>
    <w:rsid w:val="00CB624D"/>
    <w:rsid w:val="00CB6AC1"/>
    <w:rsid w:val="00CB7B14"/>
    <w:rsid w:val="00CC17A6"/>
    <w:rsid w:val="00CC2020"/>
    <w:rsid w:val="00CC36E7"/>
    <w:rsid w:val="00CC7836"/>
    <w:rsid w:val="00CD4881"/>
    <w:rsid w:val="00CD688C"/>
    <w:rsid w:val="00CD7A08"/>
    <w:rsid w:val="00CE2A79"/>
    <w:rsid w:val="00CE4E06"/>
    <w:rsid w:val="00CE5016"/>
    <w:rsid w:val="00CE7FDF"/>
    <w:rsid w:val="00CF1D75"/>
    <w:rsid w:val="00CF22D4"/>
    <w:rsid w:val="00CF2D39"/>
    <w:rsid w:val="00CF2D7E"/>
    <w:rsid w:val="00CF3D6C"/>
    <w:rsid w:val="00CF423A"/>
    <w:rsid w:val="00CF4D7D"/>
    <w:rsid w:val="00CF5CF3"/>
    <w:rsid w:val="00CF681C"/>
    <w:rsid w:val="00CF6DBD"/>
    <w:rsid w:val="00D00932"/>
    <w:rsid w:val="00D00C49"/>
    <w:rsid w:val="00D01FFB"/>
    <w:rsid w:val="00D03A39"/>
    <w:rsid w:val="00D058A4"/>
    <w:rsid w:val="00D063EA"/>
    <w:rsid w:val="00D07335"/>
    <w:rsid w:val="00D07EBB"/>
    <w:rsid w:val="00D124DE"/>
    <w:rsid w:val="00D12F41"/>
    <w:rsid w:val="00D16166"/>
    <w:rsid w:val="00D1632F"/>
    <w:rsid w:val="00D17C7B"/>
    <w:rsid w:val="00D201CF"/>
    <w:rsid w:val="00D20AC5"/>
    <w:rsid w:val="00D2226B"/>
    <w:rsid w:val="00D228A1"/>
    <w:rsid w:val="00D23BFC"/>
    <w:rsid w:val="00D246B9"/>
    <w:rsid w:val="00D254AB"/>
    <w:rsid w:val="00D25E9E"/>
    <w:rsid w:val="00D26B2B"/>
    <w:rsid w:val="00D30716"/>
    <w:rsid w:val="00D312BB"/>
    <w:rsid w:val="00D31592"/>
    <w:rsid w:val="00D32B95"/>
    <w:rsid w:val="00D35CC6"/>
    <w:rsid w:val="00D36E87"/>
    <w:rsid w:val="00D36FA6"/>
    <w:rsid w:val="00D374E1"/>
    <w:rsid w:val="00D37904"/>
    <w:rsid w:val="00D3794C"/>
    <w:rsid w:val="00D40E71"/>
    <w:rsid w:val="00D42109"/>
    <w:rsid w:val="00D429F2"/>
    <w:rsid w:val="00D42FAC"/>
    <w:rsid w:val="00D44827"/>
    <w:rsid w:val="00D44980"/>
    <w:rsid w:val="00D5106E"/>
    <w:rsid w:val="00D51932"/>
    <w:rsid w:val="00D53364"/>
    <w:rsid w:val="00D53D08"/>
    <w:rsid w:val="00D53F5A"/>
    <w:rsid w:val="00D540BC"/>
    <w:rsid w:val="00D55346"/>
    <w:rsid w:val="00D55EFF"/>
    <w:rsid w:val="00D564D4"/>
    <w:rsid w:val="00D57463"/>
    <w:rsid w:val="00D60877"/>
    <w:rsid w:val="00D619E9"/>
    <w:rsid w:val="00D640A0"/>
    <w:rsid w:val="00D65216"/>
    <w:rsid w:val="00D7430F"/>
    <w:rsid w:val="00D74ECB"/>
    <w:rsid w:val="00D753DB"/>
    <w:rsid w:val="00D76469"/>
    <w:rsid w:val="00D76F07"/>
    <w:rsid w:val="00D81927"/>
    <w:rsid w:val="00D81A99"/>
    <w:rsid w:val="00D83383"/>
    <w:rsid w:val="00D83450"/>
    <w:rsid w:val="00D844C2"/>
    <w:rsid w:val="00D85AF2"/>
    <w:rsid w:val="00D86601"/>
    <w:rsid w:val="00D87671"/>
    <w:rsid w:val="00D87C88"/>
    <w:rsid w:val="00D9009B"/>
    <w:rsid w:val="00D90C5A"/>
    <w:rsid w:val="00D930FA"/>
    <w:rsid w:val="00D941A0"/>
    <w:rsid w:val="00D94A2B"/>
    <w:rsid w:val="00D95E2C"/>
    <w:rsid w:val="00D96248"/>
    <w:rsid w:val="00D9630D"/>
    <w:rsid w:val="00DA0EA4"/>
    <w:rsid w:val="00DA46BC"/>
    <w:rsid w:val="00DA56F2"/>
    <w:rsid w:val="00DA6CEF"/>
    <w:rsid w:val="00DB33DD"/>
    <w:rsid w:val="00DB4FA9"/>
    <w:rsid w:val="00DB5860"/>
    <w:rsid w:val="00DB66A0"/>
    <w:rsid w:val="00DB6BBC"/>
    <w:rsid w:val="00DC0CD8"/>
    <w:rsid w:val="00DC0F6A"/>
    <w:rsid w:val="00DC2852"/>
    <w:rsid w:val="00DC303A"/>
    <w:rsid w:val="00DC539E"/>
    <w:rsid w:val="00DC5753"/>
    <w:rsid w:val="00DC65F9"/>
    <w:rsid w:val="00DC79CC"/>
    <w:rsid w:val="00DD0D0E"/>
    <w:rsid w:val="00DD0E68"/>
    <w:rsid w:val="00DD1692"/>
    <w:rsid w:val="00DD1AF6"/>
    <w:rsid w:val="00DD2A32"/>
    <w:rsid w:val="00DD4AF3"/>
    <w:rsid w:val="00DD544D"/>
    <w:rsid w:val="00DD582D"/>
    <w:rsid w:val="00DD6A58"/>
    <w:rsid w:val="00DD75B2"/>
    <w:rsid w:val="00DD7A06"/>
    <w:rsid w:val="00DE04BB"/>
    <w:rsid w:val="00DE136C"/>
    <w:rsid w:val="00DE1A5C"/>
    <w:rsid w:val="00DE207B"/>
    <w:rsid w:val="00DE227D"/>
    <w:rsid w:val="00DE4782"/>
    <w:rsid w:val="00DE4A88"/>
    <w:rsid w:val="00DE5F80"/>
    <w:rsid w:val="00DE78B7"/>
    <w:rsid w:val="00DF0CA6"/>
    <w:rsid w:val="00DF1260"/>
    <w:rsid w:val="00DF1E01"/>
    <w:rsid w:val="00DF2A6A"/>
    <w:rsid w:val="00DF2D05"/>
    <w:rsid w:val="00DF316B"/>
    <w:rsid w:val="00DF39E5"/>
    <w:rsid w:val="00DF3AFE"/>
    <w:rsid w:val="00DF4BCE"/>
    <w:rsid w:val="00DF70A1"/>
    <w:rsid w:val="00DF7721"/>
    <w:rsid w:val="00E005EE"/>
    <w:rsid w:val="00E01A91"/>
    <w:rsid w:val="00E01E2A"/>
    <w:rsid w:val="00E025DF"/>
    <w:rsid w:val="00E02D94"/>
    <w:rsid w:val="00E0328B"/>
    <w:rsid w:val="00E036D9"/>
    <w:rsid w:val="00E039BE"/>
    <w:rsid w:val="00E04737"/>
    <w:rsid w:val="00E05412"/>
    <w:rsid w:val="00E0715F"/>
    <w:rsid w:val="00E078BD"/>
    <w:rsid w:val="00E07A7C"/>
    <w:rsid w:val="00E07EE4"/>
    <w:rsid w:val="00E103FF"/>
    <w:rsid w:val="00E109E4"/>
    <w:rsid w:val="00E13EAB"/>
    <w:rsid w:val="00E14806"/>
    <w:rsid w:val="00E14C92"/>
    <w:rsid w:val="00E14E2F"/>
    <w:rsid w:val="00E154FB"/>
    <w:rsid w:val="00E17E90"/>
    <w:rsid w:val="00E208E9"/>
    <w:rsid w:val="00E22E15"/>
    <w:rsid w:val="00E23A8B"/>
    <w:rsid w:val="00E23C13"/>
    <w:rsid w:val="00E256FF"/>
    <w:rsid w:val="00E26D79"/>
    <w:rsid w:val="00E26EDB"/>
    <w:rsid w:val="00E30242"/>
    <w:rsid w:val="00E309E5"/>
    <w:rsid w:val="00E31841"/>
    <w:rsid w:val="00E32246"/>
    <w:rsid w:val="00E32AF7"/>
    <w:rsid w:val="00E33293"/>
    <w:rsid w:val="00E34A2E"/>
    <w:rsid w:val="00E34E6D"/>
    <w:rsid w:val="00E35796"/>
    <w:rsid w:val="00E403DA"/>
    <w:rsid w:val="00E41243"/>
    <w:rsid w:val="00E41945"/>
    <w:rsid w:val="00E428DF"/>
    <w:rsid w:val="00E42F0D"/>
    <w:rsid w:val="00E4392C"/>
    <w:rsid w:val="00E43952"/>
    <w:rsid w:val="00E43A07"/>
    <w:rsid w:val="00E446DB"/>
    <w:rsid w:val="00E448D7"/>
    <w:rsid w:val="00E45D6A"/>
    <w:rsid w:val="00E45E94"/>
    <w:rsid w:val="00E46576"/>
    <w:rsid w:val="00E50565"/>
    <w:rsid w:val="00E529EF"/>
    <w:rsid w:val="00E5361D"/>
    <w:rsid w:val="00E56084"/>
    <w:rsid w:val="00E562E7"/>
    <w:rsid w:val="00E57854"/>
    <w:rsid w:val="00E600EF"/>
    <w:rsid w:val="00E60188"/>
    <w:rsid w:val="00E6197F"/>
    <w:rsid w:val="00E62223"/>
    <w:rsid w:val="00E643E0"/>
    <w:rsid w:val="00E6650F"/>
    <w:rsid w:val="00E700E1"/>
    <w:rsid w:val="00E71F0C"/>
    <w:rsid w:val="00E72C0C"/>
    <w:rsid w:val="00E765EC"/>
    <w:rsid w:val="00E7681E"/>
    <w:rsid w:val="00E7689B"/>
    <w:rsid w:val="00E76DD7"/>
    <w:rsid w:val="00E804A2"/>
    <w:rsid w:val="00E8240C"/>
    <w:rsid w:val="00E8273A"/>
    <w:rsid w:val="00E8319B"/>
    <w:rsid w:val="00E8385C"/>
    <w:rsid w:val="00E83F17"/>
    <w:rsid w:val="00E86A0C"/>
    <w:rsid w:val="00E87716"/>
    <w:rsid w:val="00E87CAF"/>
    <w:rsid w:val="00E90FB0"/>
    <w:rsid w:val="00E9323A"/>
    <w:rsid w:val="00E95EB9"/>
    <w:rsid w:val="00EA2029"/>
    <w:rsid w:val="00EA45D4"/>
    <w:rsid w:val="00EA5484"/>
    <w:rsid w:val="00EA56BE"/>
    <w:rsid w:val="00EA5B94"/>
    <w:rsid w:val="00EA628C"/>
    <w:rsid w:val="00EA6C42"/>
    <w:rsid w:val="00EB472E"/>
    <w:rsid w:val="00EB5F64"/>
    <w:rsid w:val="00EB718B"/>
    <w:rsid w:val="00EB7644"/>
    <w:rsid w:val="00EC05B6"/>
    <w:rsid w:val="00EC1711"/>
    <w:rsid w:val="00EC2B3D"/>
    <w:rsid w:val="00EC38BC"/>
    <w:rsid w:val="00EC5462"/>
    <w:rsid w:val="00EC5971"/>
    <w:rsid w:val="00EC5CA2"/>
    <w:rsid w:val="00EC6920"/>
    <w:rsid w:val="00EC6F81"/>
    <w:rsid w:val="00EC77E3"/>
    <w:rsid w:val="00ED01C8"/>
    <w:rsid w:val="00ED21E9"/>
    <w:rsid w:val="00ED24FC"/>
    <w:rsid w:val="00ED4E0A"/>
    <w:rsid w:val="00ED56F3"/>
    <w:rsid w:val="00ED6156"/>
    <w:rsid w:val="00ED68F3"/>
    <w:rsid w:val="00EE1A1F"/>
    <w:rsid w:val="00EE21C0"/>
    <w:rsid w:val="00EE2264"/>
    <w:rsid w:val="00EE381F"/>
    <w:rsid w:val="00EE41F5"/>
    <w:rsid w:val="00EE4C71"/>
    <w:rsid w:val="00EE533C"/>
    <w:rsid w:val="00EE6C0B"/>
    <w:rsid w:val="00EE76B3"/>
    <w:rsid w:val="00EF0445"/>
    <w:rsid w:val="00EF0A40"/>
    <w:rsid w:val="00EF199B"/>
    <w:rsid w:val="00EF21FC"/>
    <w:rsid w:val="00EF23D4"/>
    <w:rsid w:val="00EF7ADC"/>
    <w:rsid w:val="00EF7ED2"/>
    <w:rsid w:val="00F02F74"/>
    <w:rsid w:val="00F030B8"/>
    <w:rsid w:val="00F03270"/>
    <w:rsid w:val="00F0389C"/>
    <w:rsid w:val="00F04606"/>
    <w:rsid w:val="00F050F9"/>
    <w:rsid w:val="00F0584E"/>
    <w:rsid w:val="00F05C40"/>
    <w:rsid w:val="00F106A0"/>
    <w:rsid w:val="00F12A20"/>
    <w:rsid w:val="00F12DE5"/>
    <w:rsid w:val="00F132E5"/>
    <w:rsid w:val="00F14637"/>
    <w:rsid w:val="00F15A8D"/>
    <w:rsid w:val="00F16E1A"/>
    <w:rsid w:val="00F1719D"/>
    <w:rsid w:val="00F17947"/>
    <w:rsid w:val="00F21CC2"/>
    <w:rsid w:val="00F226B6"/>
    <w:rsid w:val="00F236D0"/>
    <w:rsid w:val="00F239E8"/>
    <w:rsid w:val="00F24214"/>
    <w:rsid w:val="00F25E15"/>
    <w:rsid w:val="00F2698A"/>
    <w:rsid w:val="00F269A3"/>
    <w:rsid w:val="00F316AD"/>
    <w:rsid w:val="00F33941"/>
    <w:rsid w:val="00F33C53"/>
    <w:rsid w:val="00F36DE9"/>
    <w:rsid w:val="00F37627"/>
    <w:rsid w:val="00F41BA1"/>
    <w:rsid w:val="00F42DAC"/>
    <w:rsid w:val="00F43335"/>
    <w:rsid w:val="00F45F3B"/>
    <w:rsid w:val="00F461AA"/>
    <w:rsid w:val="00F5310D"/>
    <w:rsid w:val="00F53BD1"/>
    <w:rsid w:val="00F53F55"/>
    <w:rsid w:val="00F567CD"/>
    <w:rsid w:val="00F62248"/>
    <w:rsid w:val="00F6380E"/>
    <w:rsid w:val="00F63B79"/>
    <w:rsid w:val="00F63CE1"/>
    <w:rsid w:val="00F645F2"/>
    <w:rsid w:val="00F65427"/>
    <w:rsid w:val="00F65575"/>
    <w:rsid w:val="00F659E2"/>
    <w:rsid w:val="00F71A73"/>
    <w:rsid w:val="00F72E47"/>
    <w:rsid w:val="00F73AB5"/>
    <w:rsid w:val="00F745D6"/>
    <w:rsid w:val="00F750A4"/>
    <w:rsid w:val="00F76138"/>
    <w:rsid w:val="00F80A27"/>
    <w:rsid w:val="00F810E8"/>
    <w:rsid w:val="00F81240"/>
    <w:rsid w:val="00F82357"/>
    <w:rsid w:val="00F824E9"/>
    <w:rsid w:val="00F8322E"/>
    <w:rsid w:val="00F83897"/>
    <w:rsid w:val="00F8659A"/>
    <w:rsid w:val="00F86CB3"/>
    <w:rsid w:val="00F870B7"/>
    <w:rsid w:val="00F8757D"/>
    <w:rsid w:val="00F87B42"/>
    <w:rsid w:val="00F915CA"/>
    <w:rsid w:val="00F91A77"/>
    <w:rsid w:val="00F931D0"/>
    <w:rsid w:val="00F94A10"/>
    <w:rsid w:val="00F954C6"/>
    <w:rsid w:val="00F95E94"/>
    <w:rsid w:val="00F95F9F"/>
    <w:rsid w:val="00F965E7"/>
    <w:rsid w:val="00F97684"/>
    <w:rsid w:val="00F97CA8"/>
    <w:rsid w:val="00FA0022"/>
    <w:rsid w:val="00FA1E04"/>
    <w:rsid w:val="00FA2BE1"/>
    <w:rsid w:val="00FA3BD7"/>
    <w:rsid w:val="00FA3BF3"/>
    <w:rsid w:val="00FA3EE3"/>
    <w:rsid w:val="00FA578E"/>
    <w:rsid w:val="00FB1A88"/>
    <w:rsid w:val="00FB3421"/>
    <w:rsid w:val="00FB4129"/>
    <w:rsid w:val="00FB736C"/>
    <w:rsid w:val="00FC007D"/>
    <w:rsid w:val="00FC015C"/>
    <w:rsid w:val="00FC0344"/>
    <w:rsid w:val="00FC1785"/>
    <w:rsid w:val="00FC3498"/>
    <w:rsid w:val="00FC3715"/>
    <w:rsid w:val="00FC6740"/>
    <w:rsid w:val="00FC78D2"/>
    <w:rsid w:val="00FC7DEC"/>
    <w:rsid w:val="00FD03A0"/>
    <w:rsid w:val="00FD38AC"/>
    <w:rsid w:val="00FD6559"/>
    <w:rsid w:val="00FD72EB"/>
    <w:rsid w:val="00FD7AB6"/>
    <w:rsid w:val="00FE0CE1"/>
    <w:rsid w:val="00FE33C4"/>
    <w:rsid w:val="00FE7029"/>
    <w:rsid w:val="00FE7392"/>
    <w:rsid w:val="00FE7619"/>
    <w:rsid w:val="00FF0617"/>
    <w:rsid w:val="00FF23F6"/>
    <w:rsid w:val="00FF56E5"/>
    <w:rsid w:val="00FF61B3"/>
    <w:rsid w:val="00FF64F9"/>
    <w:rsid w:val="00FF70B2"/>
    <w:rsid w:val="00FF774A"/>
    <w:rsid w:val="0237112A"/>
    <w:rsid w:val="04F9011B"/>
    <w:rsid w:val="0628CCEE"/>
    <w:rsid w:val="0721971E"/>
    <w:rsid w:val="07C9EFB1"/>
    <w:rsid w:val="07CDA4D4"/>
    <w:rsid w:val="07F3D13B"/>
    <w:rsid w:val="0A0C5C48"/>
    <w:rsid w:val="0A611178"/>
    <w:rsid w:val="0B11DE37"/>
    <w:rsid w:val="0BCA93F6"/>
    <w:rsid w:val="0D29A383"/>
    <w:rsid w:val="0E468A81"/>
    <w:rsid w:val="0E7A49B4"/>
    <w:rsid w:val="113B0616"/>
    <w:rsid w:val="1567BEED"/>
    <w:rsid w:val="15918AA9"/>
    <w:rsid w:val="16215A4C"/>
    <w:rsid w:val="164A6CDE"/>
    <w:rsid w:val="16E6E40E"/>
    <w:rsid w:val="17D1D3BD"/>
    <w:rsid w:val="18385D98"/>
    <w:rsid w:val="18996D47"/>
    <w:rsid w:val="1DF15562"/>
    <w:rsid w:val="1FC08A90"/>
    <w:rsid w:val="21401527"/>
    <w:rsid w:val="225F7233"/>
    <w:rsid w:val="258DFD1C"/>
    <w:rsid w:val="264F8DCF"/>
    <w:rsid w:val="26B02DDB"/>
    <w:rsid w:val="2710AEBE"/>
    <w:rsid w:val="28C04433"/>
    <w:rsid w:val="29329FC4"/>
    <w:rsid w:val="29E38ADE"/>
    <w:rsid w:val="2A5EE1A2"/>
    <w:rsid w:val="2B800D73"/>
    <w:rsid w:val="2D062B8E"/>
    <w:rsid w:val="309D14C6"/>
    <w:rsid w:val="33A9B19A"/>
    <w:rsid w:val="349E15B8"/>
    <w:rsid w:val="360912C7"/>
    <w:rsid w:val="36863D93"/>
    <w:rsid w:val="379796BC"/>
    <w:rsid w:val="397CC53E"/>
    <w:rsid w:val="39987264"/>
    <w:rsid w:val="3A08A1D2"/>
    <w:rsid w:val="3B386402"/>
    <w:rsid w:val="3BF80B91"/>
    <w:rsid w:val="3DB78CC9"/>
    <w:rsid w:val="3E188924"/>
    <w:rsid w:val="4145B74A"/>
    <w:rsid w:val="4198436E"/>
    <w:rsid w:val="41A2924D"/>
    <w:rsid w:val="41AC3AE3"/>
    <w:rsid w:val="4268A6E4"/>
    <w:rsid w:val="4685F312"/>
    <w:rsid w:val="46982D1B"/>
    <w:rsid w:val="472ECAF5"/>
    <w:rsid w:val="47E442FA"/>
    <w:rsid w:val="47E5D0D8"/>
    <w:rsid w:val="49D9397E"/>
    <w:rsid w:val="4B8AFE52"/>
    <w:rsid w:val="4BFFEE0A"/>
    <w:rsid w:val="4CF573AB"/>
    <w:rsid w:val="4D712A38"/>
    <w:rsid w:val="50B12F37"/>
    <w:rsid w:val="51EF1D45"/>
    <w:rsid w:val="539F130D"/>
    <w:rsid w:val="55C95D4D"/>
    <w:rsid w:val="55D7F768"/>
    <w:rsid w:val="5605A648"/>
    <w:rsid w:val="57D015AC"/>
    <w:rsid w:val="57DBC6A1"/>
    <w:rsid w:val="5B3CE1C5"/>
    <w:rsid w:val="5F792CC3"/>
    <w:rsid w:val="5F9D77E4"/>
    <w:rsid w:val="60DDE490"/>
    <w:rsid w:val="634A5B97"/>
    <w:rsid w:val="63CB9BCC"/>
    <w:rsid w:val="656A58F7"/>
    <w:rsid w:val="68A74E63"/>
    <w:rsid w:val="69FA9BBF"/>
    <w:rsid w:val="6A10BFEA"/>
    <w:rsid w:val="6BBF7912"/>
    <w:rsid w:val="6EE9EC8A"/>
    <w:rsid w:val="6F565B0B"/>
    <w:rsid w:val="6F671AFF"/>
    <w:rsid w:val="724A7667"/>
    <w:rsid w:val="72905996"/>
    <w:rsid w:val="72E13060"/>
    <w:rsid w:val="73EF1B0C"/>
    <w:rsid w:val="7601580F"/>
    <w:rsid w:val="76F9A68B"/>
    <w:rsid w:val="784DBDAD"/>
    <w:rsid w:val="787F30A5"/>
    <w:rsid w:val="788323AE"/>
    <w:rsid w:val="78C071FF"/>
    <w:rsid w:val="794956C9"/>
    <w:rsid w:val="79D6DF8A"/>
    <w:rsid w:val="7A393472"/>
    <w:rsid w:val="7A8257C4"/>
    <w:rsid w:val="7D2C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6FCF3"/>
  <w15:chartTrackingRefBased/>
  <w15:docId w15:val="{AE5E1F55-CA63-44DE-80F9-6B7626C9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qFormat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link w:val="Cmsor3Char"/>
    <w:autoRedefine/>
    <w:qFormat/>
    <w:rsid w:val="008539F6"/>
    <w:pPr>
      <w:keepNext/>
      <w:numPr>
        <w:ilvl w:val="2"/>
        <w:numId w:val="2"/>
      </w:numPr>
      <w:spacing w:before="240" w:after="60"/>
      <w:jc w:val="left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rsid w:val="002C4696"/>
    <w:pPr>
      <w:keepNext/>
      <w:numPr>
        <w:ilvl w:val="3"/>
        <w:numId w:val="2"/>
      </w:numPr>
      <w:spacing w:before="240" w:after="60"/>
      <w:jc w:val="left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link w:val="llbChar"/>
    <w:uiPriority w:val="99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uiPriority w:val="39"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uiPriority w:val="39"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uiPriority w:val="39"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uiPriority w:val="39"/>
    <w:pPr>
      <w:ind w:left="1440"/>
    </w:pPr>
  </w:style>
  <w:style w:type="paragraph" w:styleId="TJ8">
    <w:name w:val="toc 8"/>
    <w:basedOn w:val="Norml"/>
    <w:next w:val="Norml"/>
    <w:autoRedefine/>
    <w:uiPriority w:val="39"/>
    <w:pPr>
      <w:ind w:left="1680"/>
    </w:pPr>
  </w:style>
  <w:style w:type="paragraph" w:styleId="TJ9">
    <w:name w:val="toc 9"/>
    <w:basedOn w:val="Norml"/>
    <w:next w:val="Norml"/>
    <w:autoRedefine/>
    <w:uiPriority w:val="39"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numPr>
        <w:numId w:val="0"/>
      </w:num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character" w:customStyle="1" w:styleId="Cmsor3Char">
    <w:name w:val="Címsor 3 Char"/>
    <w:basedOn w:val="Bekezdsalapbettpusa"/>
    <w:link w:val="Cmsor3"/>
    <w:rsid w:val="008539F6"/>
    <w:rPr>
      <w:rFonts w:cs="Arial"/>
      <w:b/>
      <w:bCs/>
      <w:sz w:val="28"/>
      <w:szCs w:val="26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E0328B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rsid w:val="00E0328B"/>
    <w:rPr>
      <w:rFonts w:cs="Arial"/>
      <w:b/>
      <w:bCs/>
      <w:iCs/>
      <w:sz w:val="32"/>
      <w:szCs w:val="28"/>
      <w:lang w:eastAsia="en-US"/>
    </w:rPr>
  </w:style>
  <w:style w:type="character" w:styleId="Mrltotthiperhivatkozs">
    <w:name w:val="FollowedHyperlink"/>
    <w:basedOn w:val="Bekezdsalapbettpusa"/>
    <w:rsid w:val="00E0328B"/>
    <w:rPr>
      <w:color w:val="954F72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E0328B"/>
    <w:rPr>
      <w:rFonts w:cs="Arial"/>
      <w:b/>
      <w:bCs/>
      <w:kern w:val="32"/>
      <w:sz w:val="36"/>
      <w:szCs w:val="32"/>
      <w:lang w:eastAsia="en-US"/>
    </w:rPr>
  </w:style>
  <w:style w:type="paragraph" w:styleId="Jegyzetszveg">
    <w:name w:val="annotation text"/>
    <w:basedOn w:val="Norml"/>
    <w:link w:val="JegyzetszvegChar"/>
    <w:rsid w:val="00E0328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E0328B"/>
    <w:rPr>
      <w:lang w:eastAsia="en-US"/>
    </w:rPr>
  </w:style>
  <w:style w:type="character" w:styleId="Jegyzethivatkozs">
    <w:name w:val="annotation reference"/>
    <w:basedOn w:val="Bekezdsalapbettpusa"/>
    <w:rsid w:val="00E0328B"/>
    <w:rPr>
      <w:sz w:val="16"/>
      <w:szCs w:val="16"/>
    </w:rPr>
  </w:style>
  <w:style w:type="table" w:styleId="Rcsostblzat">
    <w:name w:val="Table Grid"/>
    <w:basedOn w:val="Normltblzat"/>
    <w:uiPriority w:val="39"/>
    <w:rsid w:val="00325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FD72EB"/>
    <w:rPr>
      <w:sz w:val="24"/>
      <w:szCs w:val="24"/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rsid w:val="00F25E1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semiHidden/>
    <w:rsid w:val="00F25E15"/>
    <w:rPr>
      <w:b/>
      <w:bCs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6C14E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hyperlink" Target="https://www.docker.com/resources/what-container/" TargetMode="External"/><Relationship Id="rId68" Type="http://schemas.openxmlformats.org/officeDocument/2006/relationships/hyperlink" Target="https://github.com/GriffManoue/networking-dashboard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5.svg"/><Relationship Id="rId11" Type="http://schemas.microsoft.com/office/2016/09/relationships/commentsIds" Target="commentsId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yperlink" Target="https://www.rfc-editor.org/info/rfc8655" TargetMode="External"/><Relationship Id="rId66" Type="http://schemas.openxmlformats.org/officeDocument/2006/relationships/hyperlink" Target="https://thanos.io/tip/thanos/getting-started.md/?utm_source=chatgpt.com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linux.org/docs/man8/tc-netem.html?utm_source=chatgpt.com" TargetMode="External"/><Relationship Id="rId19" Type="http://schemas.openxmlformats.org/officeDocument/2006/relationships/image" Target="media/image6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yperlink" Target="https://www.cncf.io/" TargetMode="External"/><Relationship Id="rId69" Type="http://schemas.openxmlformats.org/officeDocument/2006/relationships/hyperlink" Target="https://git-scm.com/" TargetMode="External"/><Relationship Id="rId77" Type="http://schemas.microsoft.com/office/2020/10/relationships/intelligence" Target="intelligence2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hyperlink" Target="https://graphviz.org/" TargetMode="External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https://mininet.org/" TargetMode="External"/><Relationship Id="rId67" Type="http://schemas.openxmlformats.org/officeDocument/2006/relationships/hyperlink" Target="https://docs.docker.com/compose/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hyperlink" Target="https://learn.microsoft.com/en-us/windows/wsl/" TargetMode="External"/><Relationship Id="rId70" Type="http://schemas.openxmlformats.org/officeDocument/2006/relationships/hyperlink" Target="https://prometheus.github.io/client_python/" TargetMode="External"/><Relationship Id="rId75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microsoft.com/office/2011/relationships/commentsExtended" Target="commentsExtended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s://doi.org/10.1162/neco.1997.9.8.1735" TargetMode="External"/><Relationship Id="rId65" Type="http://schemas.openxmlformats.org/officeDocument/2006/relationships/hyperlink" Target="https://kubernetes.io/docs/home/?utm_source=chatgpt.com" TargetMode="External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flask.palletsprojects.com/en/stable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99C41-84D2-4295-B519-44B39DF2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755</TotalTime>
  <Pages>65</Pages>
  <Words>16187</Words>
  <Characters>92269</Characters>
  <Application>Microsoft Office Word</Application>
  <DocSecurity>0</DocSecurity>
  <Lines>768</Lines>
  <Paragraphs>216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Többutas hálózati folyamok felügyeleti adatainak feldolgozása</vt:lpstr>
    </vt:vector>
  </TitlesOfParts>
  <Manager>Dr. Maliosz Markosz</Manager>
  <Company>Távközlési és Mesterséges Intelligencia Tanszék</Company>
  <LinksUpToDate>false</LinksUpToDate>
  <CharactersWithSpaces>108240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Többutas hálózati folyamok felügyeleti adatainak feldolgozása</dc:title>
  <dc:subject>Kisfeszültségű folyamatirányítók</dc:subject>
  <dc:creator>Buga Péter</dc:creator>
  <cp:keywords/>
  <dc:description>Az adatok átírása után a dokumentum egészére adjanak ki frissítést.</dc:description>
  <cp:lastModifiedBy>Buga Péter</cp:lastModifiedBy>
  <cp:revision>66</cp:revision>
  <cp:lastPrinted>2025-12-08T23:20:00Z</cp:lastPrinted>
  <dcterms:created xsi:type="dcterms:W3CDTF">2025-12-08T23:25:00Z</dcterms:created>
  <dcterms:modified xsi:type="dcterms:W3CDTF">2025-12-11T17:05:00Z</dcterms:modified>
</cp:coreProperties>
</file>